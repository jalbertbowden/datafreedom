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268" w:rsidRDefault="000C5EEB" w:rsidP="00B61596">
      <w:pPr>
        <w:pStyle w:val="MSBody"/>
        <w:spacing w:after="0"/>
      </w:pPr>
      <w:bookmarkStart w:id="0" w:name="_Toc326182845"/>
      <w:bookmarkStart w:id="1" w:name="_Toc335043376"/>
      <w:bookmarkStart w:id="2" w:name="_Toc335043491"/>
      <w:bookmarkStart w:id="3" w:name="_Toc335044756"/>
      <w:bookmarkStart w:id="4" w:name="_GoBack"/>
      <w:bookmarkEnd w:id="4"/>
      <w:r>
        <w:rPr>
          <w:noProof/>
        </w:rPr>
        <w:drawing>
          <wp:inline distT="0" distB="0" distL="0" distR="0">
            <wp:extent cx="3619500" cy="742950"/>
            <wp:effectExtent l="0" t="0" r="0" b="0"/>
            <wp:docPr id="171" name="Picture 7" descr="Windows 8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8 logo"/>
                    <pic:cNvPicPr>
                      <a:picLocks noChangeAspect="1" noChangeArrowheads="1"/>
                    </pic:cNvPicPr>
                  </pic:nvPicPr>
                  <pic:blipFill>
                    <a:blip r:embed="rId9">
                      <a:lum bright="-80000"/>
                      <a:extLst>
                        <a:ext uri="{28A0092B-C50C-407E-A947-70E740481C1C}">
                          <a14:useLocalDpi xmlns:a14="http://schemas.microsoft.com/office/drawing/2010/main" val="0"/>
                        </a:ext>
                      </a:extLst>
                    </a:blip>
                    <a:srcRect l="7600" t="21600" b="21600"/>
                    <a:stretch>
                      <a:fillRect/>
                    </a:stretch>
                  </pic:blipFill>
                  <pic:spPr bwMode="auto">
                    <a:xfrm>
                      <a:off x="0" y="0"/>
                      <a:ext cx="3619500" cy="742950"/>
                    </a:xfrm>
                    <a:prstGeom prst="rect">
                      <a:avLst/>
                    </a:prstGeom>
                    <a:noFill/>
                    <a:ln>
                      <a:noFill/>
                    </a:ln>
                  </pic:spPr>
                </pic:pic>
              </a:graphicData>
            </a:graphic>
          </wp:inline>
        </w:drawing>
      </w:r>
    </w:p>
    <w:p w:rsidR="001340AB" w:rsidRPr="001340AB" w:rsidRDefault="001340AB" w:rsidP="00B61596">
      <w:pPr>
        <w:pStyle w:val="MSTitle"/>
        <w:spacing w:before="840"/>
      </w:pPr>
      <w:r w:rsidRPr="001340AB">
        <w:t>Accessibility in Windows 8</w:t>
      </w:r>
      <w:bookmarkEnd w:id="1"/>
      <w:bookmarkEnd w:id="2"/>
      <w:bookmarkEnd w:id="3"/>
      <w:r w:rsidRPr="001340AB">
        <w:t xml:space="preserve"> </w:t>
      </w:r>
    </w:p>
    <w:p w:rsidR="001340AB" w:rsidRPr="00D6567B" w:rsidRDefault="001340AB" w:rsidP="00D6567B">
      <w:pPr>
        <w:pStyle w:val="MSItalic"/>
      </w:pPr>
      <w:r w:rsidRPr="00D6567B">
        <w:t>Overview of accessibility in Windows 8, tutorials, and keyboard shortcuts</w:t>
      </w:r>
    </w:p>
    <w:p w:rsidR="001340AB" w:rsidRDefault="001340AB">
      <w:r>
        <w:br w:type="page"/>
      </w:r>
    </w:p>
    <w:p w:rsidR="001340AB" w:rsidRDefault="001340AB"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EF6640" w:rsidRDefault="00EF6640" w:rsidP="001340AB">
      <w:pPr>
        <w:pStyle w:val="MSBody"/>
      </w:pPr>
    </w:p>
    <w:p w:rsidR="00F65DEB" w:rsidRDefault="00F65DEB" w:rsidP="001340AB">
      <w:pPr>
        <w:pStyle w:val="MSBody"/>
      </w:pPr>
    </w:p>
    <w:p w:rsidR="00EF6640" w:rsidRDefault="00EF6640" w:rsidP="001340AB">
      <w:pPr>
        <w:pStyle w:val="MSBody"/>
      </w:pPr>
    </w:p>
    <w:p w:rsidR="00EF6640" w:rsidRPr="001340AB" w:rsidRDefault="00EF6640" w:rsidP="001340AB">
      <w:pPr>
        <w:pStyle w:val="MSBody"/>
      </w:pPr>
    </w:p>
    <w:bookmarkEnd w:id="0"/>
    <w:p w:rsidR="001340AB" w:rsidRPr="001340AB" w:rsidRDefault="001340AB" w:rsidP="00EF6640">
      <w:pPr>
        <w:pStyle w:val="MSBody"/>
      </w:pPr>
      <w:r w:rsidRPr="00EF6640">
        <w:t>Published by Microsoft Corporation, Trustworthy Computing</w:t>
      </w:r>
      <w:r w:rsidR="00EF6640">
        <w:br/>
      </w:r>
      <w:r w:rsidRPr="001340AB">
        <w:t>One Microsoft Way</w:t>
      </w:r>
      <w:r w:rsidRPr="001340AB">
        <w:br/>
        <w:t>Redmond, Washington 98052</w:t>
      </w:r>
    </w:p>
    <w:p w:rsidR="00EF6640" w:rsidRDefault="001340AB" w:rsidP="00EF6640">
      <w:pPr>
        <w:pStyle w:val="MSBody"/>
      </w:pPr>
      <w:r w:rsidRPr="001340AB">
        <w:t xml:space="preserve">Copyright </w:t>
      </w:r>
      <w:r w:rsidRPr="001340AB">
        <w:sym w:font="Symbol" w:char="F0E3"/>
      </w:r>
      <w:r w:rsidRPr="001340AB">
        <w:t xml:space="preserve"> 2012 Microsoft Corporation. All rights reserved. No part of the contents of this document may be reproduced or transmitted in any form or by any means without the written permission of the publisher. For permissions, visit </w:t>
      </w:r>
      <w:hyperlink r:id="rId10" w:tooltip="http://www.microsoft.com/" w:history="1">
        <w:r w:rsidRPr="0031152F">
          <w:rPr>
            <w:rStyle w:val="Hyperlink"/>
          </w:rPr>
          <w:t>www.micros</w:t>
        </w:r>
        <w:r w:rsidRPr="0031152F">
          <w:rPr>
            <w:rStyle w:val="Hyperlink"/>
          </w:rPr>
          <w:t>o</w:t>
        </w:r>
        <w:r w:rsidRPr="0031152F">
          <w:rPr>
            <w:rStyle w:val="Hyperlink"/>
          </w:rPr>
          <w:t>ft.com</w:t>
        </w:r>
      </w:hyperlink>
      <w:r w:rsidR="00EF6640">
        <w:t xml:space="preserve">. </w:t>
      </w:r>
    </w:p>
    <w:p w:rsidR="00D214BA" w:rsidRDefault="001340AB" w:rsidP="00EF6640">
      <w:pPr>
        <w:pStyle w:val="MSBody"/>
      </w:pPr>
      <w:r w:rsidRPr="001340AB">
        <w:t xml:space="preserve">Microsoft and Windows are trademarks of Microsoft Corporation in the United States and/or other countries. Find further information on </w:t>
      </w:r>
      <w:hyperlink r:id="rId11" w:history="1">
        <w:r w:rsidRPr="000B05A7">
          <w:rPr>
            <w:rStyle w:val="Hyperlink"/>
          </w:rPr>
          <w:t>Microsoft Trad</w:t>
        </w:r>
        <w:r w:rsidRPr="000B05A7">
          <w:rPr>
            <w:rStyle w:val="Hyperlink"/>
          </w:rPr>
          <w:t>e</w:t>
        </w:r>
        <w:r w:rsidRPr="000B05A7">
          <w:rPr>
            <w:rStyle w:val="Hyperlink"/>
          </w:rPr>
          <w:t>marks</w:t>
        </w:r>
      </w:hyperlink>
      <w:r w:rsidR="000B05A7">
        <w:t xml:space="preserve"> (</w:t>
      </w:r>
      <w:hyperlink r:id="rId12" w:history="1">
        <w:r w:rsidR="008471C7" w:rsidRPr="00F844BD">
          <w:rPr>
            <w:rStyle w:val="Hyperlink"/>
          </w:rPr>
          <w:t>http://www.microsoft.com/about/legal/en/us/IntellectualProperty/Trademarks/EN-US.aspx</w:t>
        </w:r>
      </w:hyperlink>
      <w:r w:rsidR="000B05A7">
        <w:t>)</w:t>
      </w:r>
      <w:r w:rsidRPr="001340AB">
        <w:t>.</w:t>
      </w:r>
    </w:p>
    <w:p w:rsidR="00EA6DB6" w:rsidRDefault="00D214BA" w:rsidP="0031152F">
      <w:pPr>
        <w:pStyle w:val="MSHeading1"/>
        <w:rPr>
          <w:noProof/>
        </w:rPr>
      </w:pPr>
      <w:r>
        <w:br w:type="page"/>
      </w:r>
      <w:bookmarkStart w:id="5" w:name="_Toc326182846"/>
      <w:bookmarkStart w:id="6" w:name="_Toc335043377"/>
      <w:bookmarkStart w:id="7" w:name="_Toc335043492"/>
      <w:bookmarkStart w:id="8" w:name="_Toc335044757"/>
      <w:bookmarkStart w:id="9" w:name="_Toc339020794"/>
      <w:bookmarkStart w:id="10" w:name="_Toc339020907"/>
      <w:bookmarkStart w:id="11" w:name="_Toc340423642"/>
      <w:r w:rsidR="001340AB" w:rsidRPr="001340AB">
        <w:lastRenderedPageBreak/>
        <w:t>Table of Contents</w:t>
      </w:r>
      <w:bookmarkEnd w:id="5"/>
      <w:bookmarkEnd w:id="6"/>
      <w:bookmarkEnd w:id="7"/>
      <w:bookmarkEnd w:id="8"/>
      <w:bookmarkEnd w:id="9"/>
      <w:bookmarkEnd w:id="10"/>
      <w:bookmarkEnd w:id="11"/>
      <w:r w:rsidR="0031152F">
        <w:fldChar w:fldCharType="begin"/>
      </w:r>
      <w:r w:rsidR="0031152F">
        <w:instrText xml:space="preserve"> TOC \h \z \t "MS Heading 1,1,MS Heading 2,2,MS Heading 3,3" </w:instrText>
      </w:r>
      <w:r w:rsidR="0031152F">
        <w:fldChar w:fldCharType="separate"/>
      </w:r>
    </w:p>
    <w:p w:rsidR="00EA6DB6" w:rsidRPr="00C73854" w:rsidRDefault="00EA6DB6">
      <w:pPr>
        <w:pStyle w:val="TOC1"/>
        <w:rPr>
          <w:rFonts w:ascii="Calibri" w:eastAsia="Times New Roman" w:hAnsi="Calibri"/>
          <w:sz w:val="22"/>
          <w:szCs w:val="22"/>
        </w:rPr>
      </w:pPr>
      <w:hyperlink w:anchor="_Toc340423643" w:history="1">
        <w:r w:rsidRPr="0084028A">
          <w:rPr>
            <w:rStyle w:val="Hyperlink"/>
          </w:rPr>
          <w:t>Overview of Accessibility in Windows 8</w:t>
        </w:r>
        <w:r>
          <w:rPr>
            <w:webHidden/>
          </w:rPr>
          <w:tab/>
        </w:r>
        <w:r>
          <w:rPr>
            <w:webHidden/>
          </w:rPr>
          <w:fldChar w:fldCharType="begin"/>
        </w:r>
        <w:r>
          <w:rPr>
            <w:webHidden/>
          </w:rPr>
          <w:instrText xml:space="preserve"> PAGEREF _Toc340423643 \h </w:instrText>
        </w:r>
        <w:r>
          <w:rPr>
            <w:webHidden/>
          </w:rPr>
        </w:r>
        <w:r>
          <w:rPr>
            <w:webHidden/>
          </w:rPr>
          <w:fldChar w:fldCharType="separate"/>
        </w:r>
        <w:r>
          <w:rPr>
            <w:webHidden/>
          </w:rPr>
          <w:t>7</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44" w:history="1">
        <w:r w:rsidRPr="0084028A">
          <w:rPr>
            <w:rStyle w:val="Hyperlink"/>
          </w:rPr>
          <w:t>What’s new in Windows 8 accessibility</w:t>
        </w:r>
        <w:r>
          <w:rPr>
            <w:webHidden/>
          </w:rPr>
          <w:tab/>
        </w:r>
        <w:r>
          <w:rPr>
            <w:webHidden/>
          </w:rPr>
          <w:fldChar w:fldCharType="begin"/>
        </w:r>
        <w:r>
          <w:rPr>
            <w:webHidden/>
          </w:rPr>
          <w:instrText xml:space="preserve"> PAGEREF _Toc340423644 \h </w:instrText>
        </w:r>
        <w:r>
          <w:rPr>
            <w:webHidden/>
          </w:rPr>
        </w:r>
        <w:r>
          <w:rPr>
            <w:webHidden/>
          </w:rPr>
          <w:fldChar w:fldCharType="separate"/>
        </w:r>
        <w:r>
          <w:rPr>
            <w:webHidden/>
          </w:rPr>
          <w:t>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45" w:history="1">
        <w:r w:rsidRPr="0084028A">
          <w:rPr>
            <w:rStyle w:val="Hyperlink"/>
          </w:rPr>
          <w:t>Narrator and touch-enabled devices</w:t>
        </w:r>
        <w:r>
          <w:rPr>
            <w:webHidden/>
          </w:rPr>
          <w:tab/>
        </w:r>
        <w:r>
          <w:rPr>
            <w:webHidden/>
          </w:rPr>
          <w:fldChar w:fldCharType="begin"/>
        </w:r>
        <w:r>
          <w:rPr>
            <w:webHidden/>
          </w:rPr>
          <w:instrText xml:space="preserve"> PAGEREF _Toc340423645 \h </w:instrText>
        </w:r>
        <w:r>
          <w:rPr>
            <w:webHidden/>
          </w:rPr>
        </w:r>
        <w:r>
          <w:rPr>
            <w:webHidden/>
          </w:rPr>
          <w:fldChar w:fldCharType="separate"/>
        </w:r>
        <w:r>
          <w:rPr>
            <w:webHidden/>
          </w:rPr>
          <w:t>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46" w:history="1">
        <w:r w:rsidRPr="0084028A">
          <w:rPr>
            <w:rStyle w:val="Hyperlink"/>
          </w:rPr>
          <w:t>Magnifier and touch-enabled devices</w:t>
        </w:r>
        <w:r>
          <w:rPr>
            <w:webHidden/>
          </w:rPr>
          <w:tab/>
        </w:r>
        <w:r>
          <w:rPr>
            <w:webHidden/>
          </w:rPr>
          <w:fldChar w:fldCharType="begin"/>
        </w:r>
        <w:r>
          <w:rPr>
            <w:webHidden/>
          </w:rPr>
          <w:instrText xml:space="preserve"> PAGEREF _Toc340423646 \h </w:instrText>
        </w:r>
        <w:r>
          <w:rPr>
            <w:webHidden/>
          </w:rPr>
        </w:r>
        <w:r>
          <w:rPr>
            <w:webHidden/>
          </w:rPr>
          <w:fldChar w:fldCharType="separate"/>
        </w:r>
        <w:r>
          <w:rPr>
            <w:webHidden/>
          </w:rPr>
          <w:t>9</w:t>
        </w:r>
        <w:r>
          <w:rPr>
            <w:webHidden/>
          </w:rPr>
          <w:fldChar w:fldCharType="end"/>
        </w:r>
      </w:hyperlink>
    </w:p>
    <w:p w:rsidR="00EA6DB6" w:rsidRPr="00C73854" w:rsidRDefault="00EA6DB6">
      <w:pPr>
        <w:pStyle w:val="TOC1"/>
        <w:rPr>
          <w:rFonts w:ascii="Calibri" w:eastAsia="Times New Roman" w:hAnsi="Calibri"/>
          <w:sz w:val="22"/>
          <w:szCs w:val="22"/>
        </w:rPr>
      </w:pPr>
      <w:hyperlink w:anchor="_Toc340423647" w:history="1">
        <w:r w:rsidRPr="0084028A">
          <w:rPr>
            <w:rStyle w:val="Hyperlink"/>
          </w:rPr>
          <w:t>Ease of Access</w:t>
        </w:r>
        <w:r>
          <w:rPr>
            <w:webHidden/>
          </w:rPr>
          <w:tab/>
        </w:r>
        <w:r>
          <w:rPr>
            <w:webHidden/>
          </w:rPr>
          <w:fldChar w:fldCharType="begin"/>
        </w:r>
        <w:r>
          <w:rPr>
            <w:webHidden/>
          </w:rPr>
          <w:instrText xml:space="preserve"> PAGEREF _Toc340423647 \h </w:instrText>
        </w:r>
        <w:r>
          <w:rPr>
            <w:webHidden/>
          </w:rPr>
        </w:r>
        <w:r>
          <w:rPr>
            <w:webHidden/>
          </w:rPr>
          <w:fldChar w:fldCharType="separate"/>
        </w:r>
        <w:r>
          <w:rPr>
            <w:webHidden/>
          </w:rPr>
          <w:t>12</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48" w:history="1">
        <w:r w:rsidRPr="0084028A">
          <w:rPr>
            <w:rStyle w:val="Hyperlink"/>
          </w:rPr>
          <w:t>Make your PC easier to use</w:t>
        </w:r>
        <w:r>
          <w:rPr>
            <w:webHidden/>
          </w:rPr>
          <w:tab/>
        </w:r>
        <w:r>
          <w:rPr>
            <w:webHidden/>
          </w:rPr>
          <w:fldChar w:fldCharType="begin"/>
        </w:r>
        <w:r>
          <w:rPr>
            <w:webHidden/>
          </w:rPr>
          <w:instrText xml:space="preserve"> PAGEREF _Toc340423648 \h </w:instrText>
        </w:r>
        <w:r>
          <w:rPr>
            <w:webHidden/>
          </w:rPr>
        </w:r>
        <w:r>
          <w:rPr>
            <w:webHidden/>
          </w:rPr>
          <w:fldChar w:fldCharType="separate"/>
        </w:r>
        <w:r>
          <w:rPr>
            <w:webHidden/>
          </w:rPr>
          <w:t>12</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49" w:history="1">
        <w:r w:rsidRPr="0084028A">
          <w:rPr>
            <w:rStyle w:val="Hyperlink"/>
          </w:rPr>
          <w:t>Customizing the Ease of Access page</w:t>
        </w:r>
        <w:r>
          <w:rPr>
            <w:webHidden/>
          </w:rPr>
          <w:tab/>
        </w:r>
        <w:r>
          <w:rPr>
            <w:webHidden/>
          </w:rPr>
          <w:fldChar w:fldCharType="begin"/>
        </w:r>
        <w:r>
          <w:rPr>
            <w:webHidden/>
          </w:rPr>
          <w:instrText xml:space="preserve"> PAGEREF _Toc340423649 \h </w:instrText>
        </w:r>
        <w:r>
          <w:rPr>
            <w:webHidden/>
          </w:rPr>
        </w:r>
        <w:r>
          <w:rPr>
            <w:webHidden/>
          </w:rPr>
          <w:fldChar w:fldCharType="separate"/>
        </w:r>
        <w:r>
          <w:rPr>
            <w:webHidden/>
          </w:rPr>
          <w:t>12</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50" w:history="1">
        <w:r w:rsidRPr="0084028A">
          <w:rPr>
            <w:rStyle w:val="Hyperlink"/>
          </w:rPr>
          <w:t>Choosing more tools and settings in the Ease of Access Center</w:t>
        </w:r>
        <w:r>
          <w:rPr>
            <w:webHidden/>
          </w:rPr>
          <w:tab/>
        </w:r>
        <w:r>
          <w:rPr>
            <w:webHidden/>
          </w:rPr>
          <w:fldChar w:fldCharType="begin"/>
        </w:r>
        <w:r>
          <w:rPr>
            <w:webHidden/>
          </w:rPr>
          <w:instrText xml:space="preserve"> PAGEREF _Toc340423650 \h </w:instrText>
        </w:r>
        <w:r>
          <w:rPr>
            <w:webHidden/>
          </w:rPr>
        </w:r>
        <w:r>
          <w:rPr>
            <w:webHidden/>
          </w:rPr>
          <w:fldChar w:fldCharType="separate"/>
        </w:r>
        <w:r>
          <w:rPr>
            <w:webHidden/>
          </w:rPr>
          <w:t>14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51" w:history="1">
        <w:r w:rsidRPr="0084028A">
          <w:rPr>
            <w:rStyle w:val="Hyperlink"/>
          </w:rPr>
          <w:t>Get recommendations for Ease of Access settings</w:t>
        </w:r>
        <w:r>
          <w:rPr>
            <w:webHidden/>
          </w:rPr>
          <w:tab/>
        </w:r>
        <w:r>
          <w:rPr>
            <w:webHidden/>
          </w:rPr>
          <w:fldChar w:fldCharType="begin"/>
        </w:r>
        <w:r>
          <w:rPr>
            <w:webHidden/>
          </w:rPr>
          <w:instrText xml:space="preserve"> PAGEREF _Toc340423651 \h </w:instrText>
        </w:r>
        <w:r>
          <w:rPr>
            <w:webHidden/>
          </w:rPr>
        </w:r>
        <w:r>
          <w:rPr>
            <w:webHidden/>
          </w:rPr>
          <w:fldChar w:fldCharType="separate"/>
        </w:r>
        <w:r>
          <w:rPr>
            <w:webHidden/>
          </w:rPr>
          <w:t>16</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52" w:history="1">
        <w:r w:rsidRPr="0084028A">
          <w:rPr>
            <w:rStyle w:val="Hyperlink"/>
          </w:rPr>
          <w:t>Make the text on your screen larger or smaller</w:t>
        </w:r>
        <w:r>
          <w:rPr>
            <w:webHidden/>
          </w:rPr>
          <w:tab/>
        </w:r>
        <w:r>
          <w:rPr>
            <w:webHidden/>
          </w:rPr>
          <w:fldChar w:fldCharType="begin"/>
        </w:r>
        <w:r>
          <w:rPr>
            <w:webHidden/>
          </w:rPr>
          <w:instrText xml:space="preserve"> PAGEREF _Toc340423652 \h </w:instrText>
        </w:r>
        <w:r>
          <w:rPr>
            <w:webHidden/>
          </w:rPr>
        </w:r>
        <w:r>
          <w:rPr>
            <w:webHidden/>
          </w:rPr>
          <w:fldChar w:fldCharType="separate"/>
        </w:r>
        <w:r>
          <w:rPr>
            <w:webHidden/>
          </w:rPr>
          <w:t>16</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53" w:history="1">
        <w:r w:rsidRPr="0084028A">
          <w:rPr>
            <w:rStyle w:val="Hyperlink"/>
          </w:rPr>
          <w:t>Hear text read aloud with Narrator</w:t>
        </w:r>
        <w:r>
          <w:rPr>
            <w:webHidden/>
          </w:rPr>
          <w:tab/>
        </w:r>
        <w:r>
          <w:rPr>
            <w:webHidden/>
          </w:rPr>
          <w:fldChar w:fldCharType="begin"/>
        </w:r>
        <w:r>
          <w:rPr>
            <w:webHidden/>
          </w:rPr>
          <w:instrText xml:space="preserve"> PAGEREF _Toc340423653 \h </w:instrText>
        </w:r>
        <w:r>
          <w:rPr>
            <w:webHidden/>
          </w:rPr>
        </w:r>
        <w:r>
          <w:rPr>
            <w:webHidden/>
          </w:rPr>
          <w:fldChar w:fldCharType="separate"/>
        </w:r>
        <w:r>
          <w:rPr>
            <w:webHidden/>
          </w:rPr>
          <w:t>17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54" w:history="1">
        <w:r w:rsidRPr="0084028A">
          <w:rPr>
            <w:rStyle w:val="Hyperlink"/>
          </w:rPr>
          <w:t>Starting Narrator</w:t>
        </w:r>
        <w:r>
          <w:rPr>
            <w:webHidden/>
          </w:rPr>
          <w:tab/>
        </w:r>
        <w:r>
          <w:rPr>
            <w:webHidden/>
          </w:rPr>
          <w:fldChar w:fldCharType="begin"/>
        </w:r>
        <w:r>
          <w:rPr>
            <w:webHidden/>
          </w:rPr>
          <w:instrText xml:space="preserve"> PAGEREF _Toc340423654 \h </w:instrText>
        </w:r>
        <w:r>
          <w:rPr>
            <w:webHidden/>
          </w:rPr>
        </w:r>
        <w:r>
          <w:rPr>
            <w:webHidden/>
          </w:rPr>
          <w:fldChar w:fldCharType="separate"/>
        </w:r>
        <w:r>
          <w:rPr>
            <w:webHidden/>
          </w:rPr>
          <w:t>17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55" w:history="1">
        <w:r w:rsidRPr="0084028A">
          <w:rPr>
            <w:rStyle w:val="Hyperlink"/>
          </w:rPr>
          <w:t>New touch gestures</w:t>
        </w:r>
        <w:r>
          <w:rPr>
            <w:webHidden/>
          </w:rPr>
          <w:tab/>
        </w:r>
        <w:r>
          <w:rPr>
            <w:webHidden/>
          </w:rPr>
          <w:fldChar w:fldCharType="begin"/>
        </w:r>
        <w:r>
          <w:rPr>
            <w:webHidden/>
          </w:rPr>
          <w:instrText xml:space="preserve"> PAGEREF _Toc340423655 \h </w:instrText>
        </w:r>
        <w:r>
          <w:rPr>
            <w:webHidden/>
          </w:rPr>
        </w:r>
        <w:r>
          <w:rPr>
            <w:webHidden/>
          </w:rPr>
          <w:fldChar w:fldCharType="separate"/>
        </w:r>
        <w:r>
          <w:rPr>
            <w:webHidden/>
          </w:rPr>
          <w:t>18</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56" w:history="1">
        <w:r w:rsidRPr="0084028A">
          <w:rPr>
            <w:rStyle w:val="Hyperlink"/>
          </w:rPr>
          <w:t>New keyboard shortcuts</w:t>
        </w:r>
        <w:r>
          <w:rPr>
            <w:webHidden/>
          </w:rPr>
          <w:tab/>
        </w:r>
        <w:r>
          <w:rPr>
            <w:webHidden/>
          </w:rPr>
          <w:fldChar w:fldCharType="begin"/>
        </w:r>
        <w:r>
          <w:rPr>
            <w:webHidden/>
          </w:rPr>
          <w:instrText xml:space="preserve"> PAGEREF _Toc340423656 \h </w:instrText>
        </w:r>
        <w:r>
          <w:rPr>
            <w:webHidden/>
          </w:rPr>
        </w:r>
        <w:r>
          <w:rPr>
            <w:webHidden/>
          </w:rPr>
          <w:fldChar w:fldCharType="separate"/>
        </w:r>
        <w:r>
          <w:rPr>
            <w:webHidden/>
          </w:rPr>
          <w:t>18</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57" w:history="1">
        <w:r w:rsidRPr="0084028A">
          <w:rPr>
            <w:rStyle w:val="Hyperlink"/>
          </w:rPr>
          <w:t>Narrator settings</w:t>
        </w:r>
        <w:r>
          <w:rPr>
            <w:webHidden/>
          </w:rPr>
          <w:tab/>
        </w:r>
        <w:r>
          <w:rPr>
            <w:webHidden/>
          </w:rPr>
          <w:fldChar w:fldCharType="begin"/>
        </w:r>
        <w:r>
          <w:rPr>
            <w:webHidden/>
          </w:rPr>
          <w:instrText xml:space="preserve"> PAGEREF _Toc340423657 \h </w:instrText>
        </w:r>
        <w:r>
          <w:rPr>
            <w:webHidden/>
          </w:rPr>
        </w:r>
        <w:r>
          <w:rPr>
            <w:webHidden/>
          </w:rPr>
          <w:fldChar w:fldCharType="separate"/>
        </w:r>
        <w:r>
          <w:rPr>
            <w:webHidden/>
          </w:rPr>
          <w:t>18</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58" w:history="1">
        <w:r w:rsidRPr="0084028A">
          <w:rPr>
            <w:rStyle w:val="Hyperlink"/>
          </w:rPr>
          <w:t>Using Speech Recognition</w:t>
        </w:r>
        <w:r>
          <w:rPr>
            <w:webHidden/>
          </w:rPr>
          <w:tab/>
        </w:r>
        <w:r>
          <w:rPr>
            <w:webHidden/>
          </w:rPr>
          <w:fldChar w:fldCharType="begin"/>
        </w:r>
        <w:r>
          <w:rPr>
            <w:webHidden/>
          </w:rPr>
          <w:instrText xml:space="preserve"> PAGEREF _Toc340423658 \h </w:instrText>
        </w:r>
        <w:r>
          <w:rPr>
            <w:webHidden/>
          </w:rPr>
        </w:r>
        <w:r>
          <w:rPr>
            <w:webHidden/>
          </w:rPr>
          <w:fldChar w:fldCharType="separate"/>
        </w:r>
        <w:r>
          <w:rPr>
            <w:webHidden/>
          </w:rPr>
          <w:t>22</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59" w:history="1">
        <w:r w:rsidRPr="0084028A">
          <w:rPr>
            <w:rStyle w:val="Hyperlink"/>
          </w:rPr>
          <w:t>Set up Speech Recognition</w:t>
        </w:r>
        <w:r>
          <w:rPr>
            <w:webHidden/>
          </w:rPr>
          <w:tab/>
        </w:r>
        <w:r>
          <w:rPr>
            <w:webHidden/>
          </w:rPr>
          <w:fldChar w:fldCharType="begin"/>
        </w:r>
        <w:r>
          <w:rPr>
            <w:webHidden/>
          </w:rPr>
          <w:instrText xml:space="preserve"> PAGEREF _Toc340423659 \h </w:instrText>
        </w:r>
        <w:r>
          <w:rPr>
            <w:webHidden/>
          </w:rPr>
        </w:r>
        <w:r>
          <w:rPr>
            <w:webHidden/>
          </w:rPr>
          <w:fldChar w:fldCharType="separate"/>
        </w:r>
        <w:r>
          <w:rPr>
            <w:webHidden/>
          </w:rPr>
          <w:t>23</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0" w:history="1">
        <w:r w:rsidRPr="0084028A">
          <w:rPr>
            <w:rStyle w:val="Hyperlink"/>
          </w:rPr>
          <w:t>Using Speech Recognition</w:t>
        </w:r>
        <w:r>
          <w:rPr>
            <w:webHidden/>
          </w:rPr>
          <w:tab/>
        </w:r>
        <w:r>
          <w:rPr>
            <w:webHidden/>
          </w:rPr>
          <w:fldChar w:fldCharType="begin"/>
        </w:r>
        <w:r>
          <w:rPr>
            <w:webHidden/>
          </w:rPr>
          <w:instrText xml:space="preserve"> PAGEREF _Toc340423660 \h </w:instrText>
        </w:r>
        <w:r>
          <w:rPr>
            <w:webHidden/>
          </w:rPr>
        </w:r>
        <w:r>
          <w:rPr>
            <w:webHidden/>
          </w:rPr>
          <w:fldChar w:fldCharType="separate"/>
        </w:r>
        <w:r>
          <w:rPr>
            <w:webHidden/>
          </w:rPr>
          <w:t>24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1" w:history="1">
        <w:r w:rsidRPr="0084028A">
          <w:rPr>
            <w:rStyle w:val="Hyperlink"/>
          </w:rPr>
          <w:t>Controlling your PC with Speech Recognition</w:t>
        </w:r>
        <w:r>
          <w:rPr>
            <w:webHidden/>
          </w:rPr>
          <w:tab/>
        </w:r>
        <w:r>
          <w:rPr>
            <w:webHidden/>
          </w:rPr>
          <w:fldChar w:fldCharType="begin"/>
        </w:r>
        <w:r>
          <w:rPr>
            <w:webHidden/>
          </w:rPr>
          <w:instrText xml:space="preserve"> PAGEREF _Toc340423661 \h </w:instrText>
        </w:r>
        <w:r>
          <w:rPr>
            <w:webHidden/>
          </w:rPr>
        </w:r>
        <w:r>
          <w:rPr>
            <w:webHidden/>
          </w:rPr>
          <w:fldChar w:fldCharType="separate"/>
        </w:r>
        <w:r>
          <w:rPr>
            <w:webHidden/>
          </w:rPr>
          <w:t>25</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2" w:history="1">
        <w:r w:rsidRPr="0084028A">
          <w:rPr>
            <w:rStyle w:val="Hyperlink"/>
          </w:rPr>
          <w:t>Dictation</w:t>
        </w:r>
        <w:r>
          <w:rPr>
            <w:webHidden/>
          </w:rPr>
          <w:tab/>
        </w:r>
        <w:r>
          <w:rPr>
            <w:webHidden/>
          </w:rPr>
          <w:fldChar w:fldCharType="begin"/>
        </w:r>
        <w:r>
          <w:rPr>
            <w:webHidden/>
          </w:rPr>
          <w:instrText xml:space="preserve"> PAGEREF _Toc340423662 \h </w:instrText>
        </w:r>
        <w:r>
          <w:rPr>
            <w:webHidden/>
          </w:rPr>
        </w:r>
        <w:r>
          <w:rPr>
            <w:webHidden/>
          </w:rPr>
          <w:fldChar w:fldCharType="separate"/>
        </w:r>
        <w:r>
          <w:rPr>
            <w:webHidden/>
          </w:rPr>
          <w:t>26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3" w:history="1">
        <w:r w:rsidRPr="0084028A">
          <w:rPr>
            <w:rStyle w:val="Hyperlink"/>
          </w:rPr>
          <w:t>Keyboard keys</w:t>
        </w:r>
        <w:r>
          <w:rPr>
            <w:webHidden/>
          </w:rPr>
          <w:tab/>
        </w:r>
        <w:r>
          <w:rPr>
            <w:webHidden/>
          </w:rPr>
          <w:fldChar w:fldCharType="begin"/>
        </w:r>
        <w:r>
          <w:rPr>
            <w:webHidden/>
          </w:rPr>
          <w:instrText xml:space="preserve"> PAGEREF _Toc340423663 \h </w:instrText>
        </w:r>
        <w:r>
          <w:rPr>
            <w:webHidden/>
          </w:rPr>
        </w:r>
        <w:r>
          <w:rPr>
            <w:webHidden/>
          </w:rPr>
          <w:fldChar w:fldCharType="separate"/>
        </w:r>
        <w:r>
          <w:rPr>
            <w:webHidden/>
          </w:rPr>
          <w:t>27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4" w:history="1">
        <w:r w:rsidRPr="0084028A">
          <w:rPr>
            <w:rStyle w:val="Hyperlink"/>
          </w:rPr>
          <w:t>Punctuation marks and special characters</w:t>
        </w:r>
        <w:r>
          <w:rPr>
            <w:webHidden/>
          </w:rPr>
          <w:tab/>
        </w:r>
        <w:r>
          <w:rPr>
            <w:webHidden/>
          </w:rPr>
          <w:fldChar w:fldCharType="begin"/>
        </w:r>
        <w:r>
          <w:rPr>
            <w:webHidden/>
          </w:rPr>
          <w:instrText xml:space="preserve"> PAGEREF _Toc340423664 \h </w:instrText>
        </w:r>
        <w:r>
          <w:rPr>
            <w:webHidden/>
          </w:rPr>
        </w:r>
        <w:r>
          <w:rPr>
            <w:webHidden/>
          </w:rPr>
          <w:fldChar w:fldCharType="separate"/>
        </w:r>
        <w:r>
          <w:rPr>
            <w:webHidden/>
          </w:rPr>
          <w:t>27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5" w:history="1">
        <w:r w:rsidRPr="0084028A">
          <w:rPr>
            <w:rStyle w:val="Hyperlink"/>
          </w:rPr>
          <w:t>Controls</w:t>
        </w:r>
        <w:r>
          <w:rPr>
            <w:webHidden/>
          </w:rPr>
          <w:tab/>
        </w:r>
        <w:r>
          <w:rPr>
            <w:webHidden/>
          </w:rPr>
          <w:fldChar w:fldCharType="begin"/>
        </w:r>
        <w:r>
          <w:rPr>
            <w:webHidden/>
          </w:rPr>
          <w:instrText xml:space="preserve"> PAGEREF _Toc340423665 \h </w:instrText>
        </w:r>
        <w:r>
          <w:rPr>
            <w:webHidden/>
          </w:rPr>
        </w:r>
        <w:r>
          <w:rPr>
            <w:webHidden/>
          </w:rPr>
          <w:fldChar w:fldCharType="separate"/>
        </w:r>
        <w:r>
          <w:rPr>
            <w:webHidden/>
          </w:rPr>
          <w:t>29</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6" w:history="1">
        <w:r w:rsidRPr="0084028A">
          <w:rPr>
            <w:rStyle w:val="Hyperlink"/>
          </w:rPr>
          <w:t>Windows</w:t>
        </w:r>
        <w:r>
          <w:rPr>
            <w:webHidden/>
          </w:rPr>
          <w:tab/>
        </w:r>
        <w:r>
          <w:rPr>
            <w:webHidden/>
          </w:rPr>
          <w:fldChar w:fldCharType="begin"/>
        </w:r>
        <w:r>
          <w:rPr>
            <w:webHidden/>
          </w:rPr>
          <w:instrText xml:space="preserve"> PAGEREF _Toc340423666 \h </w:instrText>
        </w:r>
        <w:r>
          <w:rPr>
            <w:webHidden/>
          </w:rPr>
        </w:r>
        <w:r>
          <w:rPr>
            <w:webHidden/>
          </w:rPr>
          <w:fldChar w:fldCharType="separate"/>
        </w:r>
        <w:r>
          <w:rPr>
            <w:webHidden/>
          </w:rPr>
          <w:t>30</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7" w:history="1">
        <w:r w:rsidRPr="0084028A">
          <w:rPr>
            <w:rStyle w:val="Hyperlink"/>
          </w:rPr>
          <w:t>Tap or click anywhere on the screen</w:t>
        </w:r>
        <w:r>
          <w:rPr>
            <w:webHidden/>
          </w:rPr>
          <w:tab/>
        </w:r>
        <w:r>
          <w:rPr>
            <w:webHidden/>
          </w:rPr>
          <w:fldChar w:fldCharType="begin"/>
        </w:r>
        <w:r>
          <w:rPr>
            <w:webHidden/>
          </w:rPr>
          <w:instrText xml:space="preserve"> PAGEREF _Toc340423667 \h </w:instrText>
        </w:r>
        <w:r>
          <w:rPr>
            <w:webHidden/>
          </w:rPr>
        </w:r>
        <w:r>
          <w:rPr>
            <w:webHidden/>
          </w:rPr>
          <w:fldChar w:fldCharType="separate"/>
        </w:r>
        <w:r>
          <w:rPr>
            <w:webHidden/>
          </w:rPr>
          <w:t>30</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68" w:history="1">
        <w:r w:rsidRPr="0084028A">
          <w:rPr>
            <w:rStyle w:val="Hyperlink"/>
          </w:rPr>
          <w:t>Use Magnifier to see items on the screen</w:t>
        </w:r>
        <w:r>
          <w:rPr>
            <w:webHidden/>
          </w:rPr>
          <w:tab/>
        </w:r>
        <w:r>
          <w:rPr>
            <w:webHidden/>
          </w:rPr>
          <w:fldChar w:fldCharType="begin"/>
        </w:r>
        <w:r>
          <w:rPr>
            <w:webHidden/>
          </w:rPr>
          <w:instrText xml:space="preserve"> PAGEREF _Toc340423668 \h </w:instrText>
        </w:r>
        <w:r>
          <w:rPr>
            <w:webHidden/>
          </w:rPr>
        </w:r>
        <w:r>
          <w:rPr>
            <w:webHidden/>
          </w:rPr>
          <w:fldChar w:fldCharType="separate"/>
        </w:r>
        <w:r>
          <w:rPr>
            <w:webHidden/>
          </w:rPr>
          <w:t>31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69" w:history="1">
        <w:r w:rsidRPr="0084028A">
          <w:rPr>
            <w:rStyle w:val="Hyperlink"/>
          </w:rPr>
          <w:t>Using Magnifier</w:t>
        </w:r>
        <w:r>
          <w:rPr>
            <w:webHidden/>
          </w:rPr>
          <w:tab/>
        </w:r>
        <w:r>
          <w:rPr>
            <w:webHidden/>
          </w:rPr>
          <w:fldChar w:fldCharType="begin"/>
        </w:r>
        <w:r>
          <w:rPr>
            <w:webHidden/>
          </w:rPr>
          <w:instrText xml:space="preserve"> PAGEREF _Toc340423669 \h </w:instrText>
        </w:r>
        <w:r>
          <w:rPr>
            <w:webHidden/>
          </w:rPr>
        </w:r>
        <w:r>
          <w:rPr>
            <w:webHidden/>
          </w:rPr>
          <w:fldChar w:fldCharType="separate"/>
        </w:r>
        <w:r>
          <w:rPr>
            <w:webHidden/>
          </w:rPr>
          <w:t>31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70" w:history="1">
        <w:r w:rsidRPr="0084028A">
          <w:rPr>
            <w:rStyle w:val="Hyperlink"/>
          </w:rPr>
          <w:t>Changing Magnifier views</w:t>
        </w:r>
        <w:r>
          <w:rPr>
            <w:webHidden/>
          </w:rPr>
          <w:tab/>
        </w:r>
        <w:r>
          <w:rPr>
            <w:webHidden/>
          </w:rPr>
          <w:fldChar w:fldCharType="begin"/>
        </w:r>
        <w:r>
          <w:rPr>
            <w:webHidden/>
          </w:rPr>
          <w:instrText xml:space="preserve"> PAGEREF _Toc340423670 \h </w:instrText>
        </w:r>
        <w:r>
          <w:rPr>
            <w:webHidden/>
          </w:rPr>
        </w:r>
        <w:r>
          <w:rPr>
            <w:webHidden/>
          </w:rPr>
          <w:fldChar w:fldCharType="separate"/>
        </w:r>
        <w:r>
          <w:rPr>
            <w:webHidden/>
          </w:rPr>
          <w:t>31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71" w:history="1">
        <w:r w:rsidRPr="0084028A">
          <w:rPr>
            <w:rStyle w:val="Hyperlink"/>
          </w:rPr>
          <w:t>Customizing Magnifier</w:t>
        </w:r>
        <w:r>
          <w:rPr>
            <w:webHidden/>
          </w:rPr>
          <w:tab/>
        </w:r>
        <w:r>
          <w:rPr>
            <w:webHidden/>
          </w:rPr>
          <w:fldChar w:fldCharType="begin"/>
        </w:r>
        <w:r>
          <w:rPr>
            <w:webHidden/>
          </w:rPr>
          <w:instrText xml:space="preserve"> PAGEREF _Toc340423671 \h </w:instrText>
        </w:r>
        <w:r>
          <w:rPr>
            <w:webHidden/>
          </w:rPr>
        </w:r>
        <w:r>
          <w:rPr>
            <w:webHidden/>
          </w:rPr>
          <w:fldChar w:fldCharType="separate"/>
        </w:r>
        <w:r>
          <w:rPr>
            <w:webHidden/>
          </w:rPr>
          <w:t>32</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72" w:history="1">
        <w:r w:rsidRPr="0084028A">
          <w:rPr>
            <w:rStyle w:val="Hyperlink"/>
          </w:rPr>
          <w:t>Use the On-Screen Keyboard (OSK) to type</w:t>
        </w:r>
        <w:r>
          <w:rPr>
            <w:webHidden/>
          </w:rPr>
          <w:tab/>
        </w:r>
        <w:r>
          <w:rPr>
            <w:webHidden/>
          </w:rPr>
          <w:fldChar w:fldCharType="begin"/>
        </w:r>
        <w:r>
          <w:rPr>
            <w:webHidden/>
          </w:rPr>
          <w:instrText xml:space="preserve"> PAGEREF _Toc340423672 \h </w:instrText>
        </w:r>
        <w:r>
          <w:rPr>
            <w:webHidden/>
          </w:rPr>
        </w:r>
        <w:r>
          <w:rPr>
            <w:webHidden/>
          </w:rPr>
          <w:fldChar w:fldCharType="separate"/>
        </w:r>
        <w:r>
          <w:rPr>
            <w:webHidden/>
          </w:rPr>
          <w:t>32</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73" w:history="1">
        <w:r w:rsidRPr="0084028A">
          <w:rPr>
            <w:rStyle w:val="Hyperlink"/>
          </w:rPr>
          <w:t>To open On-Screen Keyboard</w:t>
        </w:r>
        <w:r>
          <w:rPr>
            <w:webHidden/>
          </w:rPr>
          <w:tab/>
        </w:r>
        <w:r>
          <w:rPr>
            <w:webHidden/>
          </w:rPr>
          <w:fldChar w:fldCharType="begin"/>
        </w:r>
        <w:r>
          <w:rPr>
            <w:webHidden/>
          </w:rPr>
          <w:instrText xml:space="preserve"> PAGEREF _Toc340423673 \h </w:instrText>
        </w:r>
        <w:r>
          <w:rPr>
            <w:webHidden/>
          </w:rPr>
        </w:r>
        <w:r>
          <w:rPr>
            <w:webHidden/>
          </w:rPr>
          <w:fldChar w:fldCharType="separate"/>
        </w:r>
        <w:r>
          <w:rPr>
            <w:webHidden/>
          </w:rPr>
          <w:t>33</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74" w:history="1">
        <w:r w:rsidRPr="0084028A">
          <w:rPr>
            <w:rStyle w:val="Hyperlink"/>
          </w:rPr>
          <w:t>Use text or visual alternatives to sounds</w:t>
        </w:r>
        <w:r>
          <w:rPr>
            <w:webHidden/>
          </w:rPr>
          <w:tab/>
        </w:r>
        <w:r>
          <w:rPr>
            <w:webHidden/>
          </w:rPr>
          <w:fldChar w:fldCharType="begin"/>
        </w:r>
        <w:r>
          <w:rPr>
            <w:webHidden/>
          </w:rPr>
          <w:instrText xml:space="preserve"> PAGEREF _Toc340423674 \h </w:instrText>
        </w:r>
        <w:r>
          <w:rPr>
            <w:webHidden/>
          </w:rPr>
        </w:r>
        <w:r>
          <w:rPr>
            <w:webHidden/>
          </w:rPr>
          <w:fldChar w:fldCharType="separate"/>
        </w:r>
        <w:r>
          <w:rPr>
            <w:webHidden/>
          </w:rPr>
          <w:t>34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75" w:history="1">
        <w:r w:rsidRPr="0084028A">
          <w:rPr>
            <w:rStyle w:val="Hyperlink"/>
          </w:rPr>
          <w:t>To change your settings</w:t>
        </w:r>
        <w:r>
          <w:rPr>
            <w:webHidden/>
          </w:rPr>
          <w:tab/>
        </w:r>
        <w:r>
          <w:rPr>
            <w:webHidden/>
          </w:rPr>
          <w:fldChar w:fldCharType="begin"/>
        </w:r>
        <w:r>
          <w:rPr>
            <w:webHidden/>
          </w:rPr>
          <w:instrText xml:space="preserve"> PAGEREF _Toc340423675 \h </w:instrText>
        </w:r>
        <w:r>
          <w:rPr>
            <w:webHidden/>
          </w:rPr>
        </w:r>
        <w:r>
          <w:rPr>
            <w:webHidden/>
          </w:rPr>
          <w:fldChar w:fldCharType="separate"/>
        </w:r>
        <w:r>
          <w:rPr>
            <w:webHidden/>
          </w:rPr>
          <w:t>34</w:t>
        </w:r>
        <w:r>
          <w:rPr>
            <w:webHidden/>
          </w:rPr>
          <w:fldChar w:fldCharType="end"/>
        </w:r>
      </w:hyperlink>
    </w:p>
    <w:p w:rsidR="00EA6DB6" w:rsidRPr="00C73854" w:rsidRDefault="00EA6DB6">
      <w:pPr>
        <w:pStyle w:val="TOC1"/>
        <w:rPr>
          <w:rFonts w:ascii="Calibri" w:eastAsia="Times New Roman" w:hAnsi="Calibri"/>
          <w:sz w:val="22"/>
          <w:szCs w:val="22"/>
        </w:rPr>
      </w:pPr>
      <w:hyperlink w:anchor="_Toc340423676" w:history="1">
        <w:r w:rsidRPr="0084028A">
          <w:rPr>
            <w:rStyle w:val="Hyperlink"/>
          </w:rPr>
          <w:t>Personalization</w:t>
        </w:r>
        <w:r>
          <w:rPr>
            <w:webHidden/>
          </w:rPr>
          <w:tab/>
        </w:r>
        <w:r>
          <w:rPr>
            <w:webHidden/>
          </w:rPr>
          <w:fldChar w:fldCharType="begin"/>
        </w:r>
        <w:r>
          <w:rPr>
            <w:webHidden/>
          </w:rPr>
          <w:instrText xml:space="preserve"> PAGEREF _Toc340423676 \h </w:instrText>
        </w:r>
        <w:r>
          <w:rPr>
            <w:webHidden/>
          </w:rPr>
        </w:r>
        <w:r>
          <w:rPr>
            <w:webHidden/>
          </w:rPr>
          <w:fldChar w:fldCharType="separate"/>
        </w:r>
        <w:r>
          <w:rPr>
            <w:webHidden/>
          </w:rPr>
          <w:t>35</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77" w:history="1">
        <w:r w:rsidRPr="0084028A">
          <w:rPr>
            <w:rStyle w:val="Hyperlink"/>
          </w:rPr>
          <w:t>Personalize your PC</w:t>
        </w:r>
        <w:r>
          <w:rPr>
            <w:webHidden/>
          </w:rPr>
          <w:tab/>
        </w:r>
        <w:r>
          <w:rPr>
            <w:webHidden/>
          </w:rPr>
          <w:fldChar w:fldCharType="begin"/>
        </w:r>
        <w:r>
          <w:rPr>
            <w:webHidden/>
          </w:rPr>
          <w:instrText xml:space="preserve"> PAGEREF _Toc340423677 \h </w:instrText>
        </w:r>
        <w:r>
          <w:rPr>
            <w:webHidden/>
          </w:rPr>
        </w:r>
        <w:r>
          <w:rPr>
            <w:webHidden/>
          </w:rPr>
          <w:fldChar w:fldCharType="separate"/>
        </w:r>
        <w:r>
          <w:rPr>
            <w:webHidden/>
          </w:rPr>
          <w:t>35</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78" w:history="1">
        <w:r w:rsidRPr="0084028A">
          <w:rPr>
            <w:rStyle w:val="Hyperlink"/>
          </w:rPr>
          <w:t>Change your background, colors, and account picture</w:t>
        </w:r>
        <w:r>
          <w:rPr>
            <w:webHidden/>
          </w:rPr>
          <w:tab/>
        </w:r>
        <w:r>
          <w:rPr>
            <w:webHidden/>
          </w:rPr>
          <w:fldChar w:fldCharType="begin"/>
        </w:r>
        <w:r>
          <w:rPr>
            <w:webHidden/>
          </w:rPr>
          <w:instrText xml:space="preserve"> PAGEREF _Toc340423678 \h </w:instrText>
        </w:r>
        <w:r>
          <w:rPr>
            <w:webHidden/>
          </w:rPr>
        </w:r>
        <w:r>
          <w:rPr>
            <w:webHidden/>
          </w:rPr>
          <w:fldChar w:fldCharType="separate"/>
        </w:r>
        <w:r>
          <w:rPr>
            <w:webHidden/>
          </w:rPr>
          <w:t>35</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79" w:history="1">
        <w:r w:rsidRPr="0084028A">
          <w:rPr>
            <w:rStyle w:val="Hyperlink"/>
          </w:rPr>
          <w:t>Themes and desktop backgrounds</w:t>
        </w:r>
        <w:r>
          <w:rPr>
            <w:webHidden/>
          </w:rPr>
          <w:tab/>
        </w:r>
        <w:r>
          <w:rPr>
            <w:webHidden/>
          </w:rPr>
          <w:fldChar w:fldCharType="begin"/>
        </w:r>
        <w:r>
          <w:rPr>
            <w:webHidden/>
          </w:rPr>
          <w:instrText xml:space="preserve"> PAGEREF _Toc340423679 \h </w:instrText>
        </w:r>
        <w:r>
          <w:rPr>
            <w:webHidden/>
          </w:rPr>
        </w:r>
        <w:r>
          <w:rPr>
            <w:webHidden/>
          </w:rPr>
          <w:fldChar w:fldCharType="separate"/>
        </w:r>
        <w:r>
          <w:rPr>
            <w:webHidden/>
          </w:rPr>
          <w:t>36</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80" w:history="1">
        <w:r w:rsidRPr="0084028A">
          <w:rPr>
            <w:rStyle w:val="Hyperlink"/>
          </w:rPr>
          <w:t>Customize the Start screen</w:t>
        </w:r>
        <w:r>
          <w:rPr>
            <w:webHidden/>
          </w:rPr>
          <w:tab/>
        </w:r>
        <w:r>
          <w:rPr>
            <w:webHidden/>
          </w:rPr>
          <w:fldChar w:fldCharType="begin"/>
        </w:r>
        <w:r>
          <w:rPr>
            <w:webHidden/>
          </w:rPr>
          <w:instrText xml:space="preserve"> PAGEREF _Toc340423680 \h </w:instrText>
        </w:r>
        <w:r>
          <w:rPr>
            <w:webHidden/>
          </w:rPr>
        </w:r>
        <w:r>
          <w:rPr>
            <w:webHidden/>
          </w:rPr>
          <w:fldChar w:fldCharType="separate"/>
        </w:r>
        <w:r>
          <w:rPr>
            <w:webHidden/>
          </w:rPr>
          <w:t>36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81" w:history="1">
        <w:r w:rsidRPr="0084028A">
          <w:rPr>
            <w:rStyle w:val="Hyperlink"/>
          </w:rPr>
          <w:t>Create tiles for your favorite people and places</w:t>
        </w:r>
        <w:r>
          <w:rPr>
            <w:webHidden/>
          </w:rPr>
          <w:tab/>
        </w:r>
        <w:r>
          <w:rPr>
            <w:webHidden/>
          </w:rPr>
          <w:fldChar w:fldCharType="begin"/>
        </w:r>
        <w:r>
          <w:rPr>
            <w:webHidden/>
          </w:rPr>
          <w:instrText xml:space="preserve"> PAGEREF _Toc340423681 \h </w:instrText>
        </w:r>
        <w:r>
          <w:rPr>
            <w:webHidden/>
          </w:rPr>
        </w:r>
        <w:r>
          <w:rPr>
            <w:webHidden/>
          </w:rPr>
          <w:fldChar w:fldCharType="separate"/>
        </w:r>
        <w:r>
          <w:rPr>
            <w:webHidden/>
          </w:rPr>
          <w:t>36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82" w:history="1">
        <w:r w:rsidRPr="0084028A">
          <w:rPr>
            <w:rStyle w:val="Hyperlink"/>
          </w:rPr>
          <w:t>Pin or unpin apps</w:t>
        </w:r>
        <w:r>
          <w:rPr>
            <w:webHidden/>
          </w:rPr>
          <w:tab/>
        </w:r>
        <w:r>
          <w:rPr>
            <w:webHidden/>
          </w:rPr>
          <w:fldChar w:fldCharType="begin"/>
        </w:r>
        <w:r>
          <w:rPr>
            <w:webHidden/>
          </w:rPr>
          <w:instrText xml:space="preserve"> PAGEREF _Toc340423682 \h </w:instrText>
        </w:r>
        <w:r>
          <w:rPr>
            <w:webHidden/>
          </w:rPr>
        </w:r>
        <w:r>
          <w:rPr>
            <w:webHidden/>
          </w:rPr>
          <w:fldChar w:fldCharType="separate"/>
        </w:r>
        <w:r>
          <w:rPr>
            <w:webHidden/>
          </w:rPr>
          <w:t>36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83" w:history="1">
        <w:r w:rsidRPr="0084028A">
          <w:rPr>
            <w:rStyle w:val="Hyperlink"/>
          </w:rPr>
          <w:t>Rearrange and resize tiles</w:t>
        </w:r>
        <w:r>
          <w:rPr>
            <w:webHidden/>
          </w:rPr>
          <w:tab/>
        </w:r>
        <w:r>
          <w:rPr>
            <w:webHidden/>
          </w:rPr>
          <w:fldChar w:fldCharType="begin"/>
        </w:r>
        <w:r>
          <w:rPr>
            <w:webHidden/>
          </w:rPr>
          <w:instrText xml:space="preserve"> PAGEREF _Toc340423683 \h </w:instrText>
        </w:r>
        <w:r>
          <w:rPr>
            <w:webHidden/>
          </w:rPr>
        </w:r>
        <w:r>
          <w:rPr>
            <w:webHidden/>
          </w:rPr>
          <w:fldChar w:fldCharType="separate"/>
        </w:r>
        <w:r>
          <w:rPr>
            <w:webHidden/>
          </w:rPr>
          <w:t>37</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84" w:history="1">
        <w:r w:rsidRPr="0084028A">
          <w:rPr>
            <w:rStyle w:val="Hyperlink"/>
          </w:rPr>
          <w:t>Rearranging tiles on Start</w:t>
        </w:r>
        <w:r>
          <w:rPr>
            <w:webHidden/>
          </w:rPr>
          <w:tab/>
        </w:r>
        <w:r>
          <w:rPr>
            <w:webHidden/>
          </w:rPr>
          <w:fldChar w:fldCharType="begin"/>
        </w:r>
        <w:r>
          <w:rPr>
            <w:webHidden/>
          </w:rPr>
          <w:instrText xml:space="preserve"> PAGEREF _Toc340423684 \h </w:instrText>
        </w:r>
        <w:r>
          <w:rPr>
            <w:webHidden/>
          </w:rPr>
        </w:r>
        <w:r>
          <w:rPr>
            <w:webHidden/>
          </w:rPr>
          <w:fldChar w:fldCharType="separate"/>
        </w:r>
        <w:r>
          <w:rPr>
            <w:webHidden/>
          </w:rPr>
          <w:t>37</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85" w:history="1">
        <w:r w:rsidRPr="0084028A">
          <w:rPr>
            <w:rStyle w:val="Hyperlink"/>
          </w:rPr>
          <w:t>Get started with themes</w:t>
        </w:r>
        <w:r>
          <w:rPr>
            <w:webHidden/>
          </w:rPr>
          <w:tab/>
        </w:r>
        <w:r>
          <w:rPr>
            <w:webHidden/>
          </w:rPr>
          <w:fldChar w:fldCharType="begin"/>
        </w:r>
        <w:r>
          <w:rPr>
            <w:webHidden/>
          </w:rPr>
          <w:instrText xml:space="preserve"> PAGEREF _Toc340423685 \h </w:instrText>
        </w:r>
        <w:r>
          <w:rPr>
            <w:webHidden/>
          </w:rPr>
        </w:r>
        <w:r>
          <w:rPr>
            <w:webHidden/>
          </w:rPr>
          <w:fldChar w:fldCharType="separate"/>
        </w:r>
        <w:r>
          <w:rPr>
            <w:webHidden/>
          </w:rPr>
          <w:t>38</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86" w:history="1">
        <w:r w:rsidRPr="0084028A">
          <w:rPr>
            <w:rStyle w:val="Hyperlink"/>
          </w:rPr>
          <w:t>What's a theme?</w:t>
        </w:r>
        <w:r>
          <w:rPr>
            <w:webHidden/>
          </w:rPr>
          <w:tab/>
        </w:r>
        <w:r>
          <w:rPr>
            <w:webHidden/>
          </w:rPr>
          <w:fldChar w:fldCharType="begin"/>
        </w:r>
        <w:r>
          <w:rPr>
            <w:webHidden/>
          </w:rPr>
          <w:instrText xml:space="preserve"> PAGEREF _Toc340423686 \h </w:instrText>
        </w:r>
        <w:r>
          <w:rPr>
            <w:webHidden/>
          </w:rPr>
        </w:r>
        <w:r>
          <w:rPr>
            <w:webHidden/>
          </w:rPr>
          <w:fldChar w:fldCharType="separate"/>
        </w:r>
        <w:r>
          <w:rPr>
            <w:webHidden/>
          </w:rPr>
          <w:t>38</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87" w:history="1">
        <w:r w:rsidRPr="0084028A">
          <w:rPr>
            <w:rStyle w:val="Hyperlink"/>
          </w:rPr>
          <w:t>Creating themes</w:t>
        </w:r>
        <w:r>
          <w:rPr>
            <w:webHidden/>
          </w:rPr>
          <w:tab/>
        </w:r>
        <w:r>
          <w:rPr>
            <w:webHidden/>
          </w:rPr>
          <w:fldChar w:fldCharType="begin"/>
        </w:r>
        <w:r>
          <w:rPr>
            <w:webHidden/>
          </w:rPr>
          <w:instrText xml:space="preserve"> PAGEREF _Toc340423687 \h </w:instrText>
        </w:r>
        <w:r>
          <w:rPr>
            <w:webHidden/>
          </w:rPr>
        </w:r>
        <w:r>
          <w:rPr>
            <w:webHidden/>
          </w:rPr>
          <w:fldChar w:fldCharType="separate"/>
        </w:r>
        <w:r>
          <w:rPr>
            <w:webHidden/>
          </w:rPr>
          <w:t>39</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88" w:history="1">
        <w:r w:rsidRPr="0084028A">
          <w:rPr>
            <w:rStyle w:val="Hyperlink"/>
          </w:rPr>
          <w:t>Where is Control Panel?</w:t>
        </w:r>
        <w:r>
          <w:rPr>
            <w:webHidden/>
          </w:rPr>
          <w:tab/>
        </w:r>
        <w:r>
          <w:rPr>
            <w:webHidden/>
          </w:rPr>
          <w:fldChar w:fldCharType="begin"/>
        </w:r>
        <w:r>
          <w:rPr>
            <w:webHidden/>
          </w:rPr>
          <w:instrText xml:space="preserve"> PAGEREF _Toc340423688 \h </w:instrText>
        </w:r>
        <w:r>
          <w:rPr>
            <w:webHidden/>
          </w:rPr>
        </w:r>
        <w:r>
          <w:rPr>
            <w:webHidden/>
          </w:rPr>
          <w:fldChar w:fldCharType="separate"/>
        </w:r>
        <w:r>
          <w:rPr>
            <w:webHidden/>
          </w:rPr>
          <w:t>42</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89" w:history="1">
        <w:r w:rsidRPr="0084028A">
          <w:rPr>
            <w:rStyle w:val="Hyperlink"/>
          </w:rPr>
          <w:t>How to use the taskbar</w:t>
        </w:r>
        <w:r>
          <w:rPr>
            <w:webHidden/>
          </w:rPr>
          <w:tab/>
        </w:r>
        <w:r>
          <w:rPr>
            <w:webHidden/>
          </w:rPr>
          <w:fldChar w:fldCharType="begin"/>
        </w:r>
        <w:r>
          <w:rPr>
            <w:webHidden/>
          </w:rPr>
          <w:instrText xml:space="preserve"> PAGEREF _Toc340423689 \h </w:instrText>
        </w:r>
        <w:r>
          <w:rPr>
            <w:webHidden/>
          </w:rPr>
        </w:r>
        <w:r>
          <w:rPr>
            <w:webHidden/>
          </w:rPr>
          <w:fldChar w:fldCharType="separate"/>
        </w:r>
        <w:r>
          <w:rPr>
            <w:webHidden/>
          </w:rPr>
          <w:t>44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0" w:history="1">
        <w:r w:rsidRPr="0084028A">
          <w:rPr>
            <w:rStyle w:val="Hyperlink"/>
          </w:rPr>
          <w:t>Rearrange taskbar buttons</w:t>
        </w:r>
        <w:r>
          <w:rPr>
            <w:webHidden/>
          </w:rPr>
          <w:tab/>
        </w:r>
        <w:r>
          <w:rPr>
            <w:webHidden/>
          </w:rPr>
          <w:fldChar w:fldCharType="begin"/>
        </w:r>
        <w:r>
          <w:rPr>
            <w:webHidden/>
          </w:rPr>
          <w:instrText xml:space="preserve"> PAGEREF _Toc340423690 \h </w:instrText>
        </w:r>
        <w:r>
          <w:rPr>
            <w:webHidden/>
          </w:rPr>
        </w:r>
        <w:r>
          <w:rPr>
            <w:webHidden/>
          </w:rPr>
          <w:fldChar w:fldCharType="separate"/>
        </w:r>
        <w:r>
          <w:rPr>
            <w:webHidden/>
          </w:rPr>
          <w:t>44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1" w:history="1">
        <w:r w:rsidRPr="0084028A">
          <w:rPr>
            <w:rStyle w:val="Hyperlink"/>
          </w:rPr>
          <w:t>Move the taskbar</w:t>
        </w:r>
        <w:r>
          <w:rPr>
            <w:webHidden/>
          </w:rPr>
          <w:tab/>
        </w:r>
        <w:r>
          <w:rPr>
            <w:webHidden/>
          </w:rPr>
          <w:fldChar w:fldCharType="begin"/>
        </w:r>
        <w:r>
          <w:rPr>
            <w:webHidden/>
          </w:rPr>
          <w:instrText xml:space="preserve"> PAGEREF _Toc340423691 \h </w:instrText>
        </w:r>
        <w:r>
          <w:rPr>
            <w:webHidden/>
          </w:rPr>
        </w:r>
        <w:r>
          <w:rPr>
            <w:webHidden/>
          </w:rPr>
          <w:fldChar w:fldCharType="separate"/>
        </w:r>
        <w:r>
          <w:rPr>
            <w:webHidden/>
          </w:rPr>
          <w:t>44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2" w:history="1">
        <w:r w:rsidRPr="0084028A">
          <w:rPr>
            <w:rStyle w:val="Hyperlink"/>
          </w:rPr>
          <w:t>Change how taskbar buttons appear</w:t>
        </w:r>
        <w:r>
          <w:rPr>
            <w:webHidden/>
          </w:rPr>
          <w:tab/>
        </w:r>
        <w:r>
          <w:rPr>
            <w:webHidden/>
          </w:rPr>
          <w:fldChar w:fldCharType="begin"/>
        </w:r>
        <w:r>
          <w:rPr>
            <w:webHidden/>
          </w:rPr>
          <w:instrText xml:space="preserve"> PAGEREF _Toc340423692 \h </w:instrText>
        </w:r>
        <w:r>
          <w:rPr>
            <w:webHidden/>
          </w:rPr>
        </w:r>
        <w:r>
          <w:rPr>
            <w:webHidden/>
          </w:rPr>
          <w:fldChar w:fldCharType="separate"/>
        </w:r>
        <w:r>
          <w:rPr>
            <w:webHidden/>
          </w:rPr>
          <w:t>45</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3" w:history="1">
        <w:r w:rsidRPr="0084028A">
          <w:rPr>
            <w:rStyle w:val="Hyperlink"/>
          </w:rPr>
          <w:t>Pin an app to the taskbar</w:t>
        </w:r>
        <w:r>
          <w:rPr>
            <w:webHidden/>
          </w:rPr>
          <w:tab/>
        </w:r>
        <w:r>
          <w:rPr>
            <w:webHidden/>
          </w:rPr>
          <w:fldChar w:fldCharType="begin"/>
        </w:r>
        <w:r>
          <w:rPr>
            <w:webHidden/>
          </w:rPr>
          <w:instrText xml:space="preserve"> PAGEREF _Toc340423693 \h </w:instrText>
        </w:r>
        <w:r>
          <w:rPr>
            <w:webHidden/>
          </w:rPr>
        </w:r>
        <w:r>
          <w:rPr>
            <w:webHidden/>
          </w:rPr>
          <w:fldChar w:fldCharType="separate"/>
        </w:r>
        <w:r>
          <w:rPr>
            <w:webHidden/>
          </w:rPr>
          <w:t>46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4" w:history="1">
        <w:r w:rsidRPr="0084028A">
          <w:rPr>
            <w:rStyle w:val="Hyperlink"/>
          </w:rPr>
          <w:t>Customize the notification area</w:t>
        </w:r>
        <w:r>
          <w:rPr>
            <w:webHidden/>
          </w:rPr>
          <w:tab/>
        </w:r>
        <w:r>
          <w:rPr>
            <w:webHidden/>
          </w:rPr>
          <w:fldChar w:fldCharType="begin"/>
        </w:r>
        <w:r>
          <w:rPr>
            <w:webHidden/>
          </w:rPr>
          <w:instrText xml:space="preserve"> PAGEREF _Toc340423694 \h </w:instrText>
        </w:r>
        <w:r>
          <w:rPr>
            <w:webHidden/>
          </w:rPr>
        </w:r>
        <w:r>
          <w:rPr>
            <w:webHidden/>
          </w:rPr>
          <w:fldChar w:fldCharType="separate"/>
        </w:r>
        <w:r>
          <w:rPr>
            <w:webHidden/>
          </w:rPr>
          <w:t>46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5" w:history="1">
        <w:r w:rsidRPr="0084028A">
          <w:rPr>
            <w:rStyle w:val="Hyperlink"/>
          </w:rPr>
          <w:t>Take a look at the desktop</w:t>
        </w:r>
        <w:r>
          <w:rPr>
            <w:webHidden/>
          </w:rPr>
          <w:tab/>
        </w:r>
        <w:r>
          <w:rPr>
            <w:webHidden/>
          </w:rPr>
          <w:fldChar w:fldCharType="begin"/>
        </w:r>
        <w:r>
          <w:rPr>
            <w:webHidden/>
          </w:rPr>
          <w:instrText xml:space="preserve"> PAGEREF _Toc340423695 \h </w:instrText>
        </w:r>
        <w:r>
          <w:rPr>
            <w:webHidden/>
          </w:rPr>
        </w:r>
        <w:r>
          <w:rPr>
            <w:webHidden/>
          </w:rPr>
          <w:fldChar w:fldCharType="separate"/>
        </w:r>
        <w:r>
          <w:rPr>
            <w:webHidden/>
          </w:rPr>
          <w:t>47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6" w:history="1">
        <w:r w:rsidRPr="0084028A">
          <w:rPr>
            <w:rStyle w:val="Hyperlink"/>
          </w:rPr>
          <w:t>Change taskbar settings for multiple displays</w:t>
        </w:r>
        <w:r>
          <w:rPr>
            <w:webHidden/>
          </w:rPr>
          <w:tab/>
        </w:r>
        <w:r>
          <w:rPr>
            <w:webHidden/>
          </w:rPr>
          <w:fldChar w:fldCharType="begin"/>
        </w:r>
        <w:r>
          <w:rPr>
            <w:webHidden/>
          </w:rPr>
          <w:instrText xml:space="preserve"> PAGEREF _Toc340423696 \h </w:instrText>
        </w:r>
        <w:r>
          <w:rPr>
            <w:webHidden/>
          </w:rPr>
        </w:r>
        <w:r>
          <w:rPr>
            <w:webHidden/>
          </w:rPr>
          <w:fldChar w:fldCharType="separate"/>
        </w:r>
        <w:r>
          <w:rPr>
            <w:webHidden/>
          </w:rPr>
          <w:t>48</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97" w:history="1">
        <w:r w:rsidRPr="0084028A">
          <w:rPr>
            <w:rStyle w:val="Hyperlink"/>
          </w:rPr>
          <w:t>Adding apps, websites, and more to Start</w:t>
        </w:r>
        <w:r>
          <w:rPr>
            <w:webHidden/>
          </w:rPr>
          <w:tab/>
        </w:r>
        <w:r>
          <w:rPr>
            <w:webHidden/>
          </w:rPr>
          <w:fldChar w:fldCharType="begin"/>
        </w:r>
        <w:r>
          <w:rPr>
            <w:webHidden/>
          </w:rPr>
          <w:instrText xml:space="preserve"> PAGEREF _Toc340423697 \h </w:instrText>
        </w:r>
        <w:r>
          <w:rPr>
            <w:webHidden/>
          </w:rPr>
        </w:r>
        <w:r>
          <w:rPr>
            <w:webHidden/>
          </w:rPr>
          <w:fldChar w:fldCharType="separate"/>
        </w:r>
        <w:r>
          <w:rPr>
            <w:webHidden/>
          </w:rPr>
          <w:t>49</w:t>
        </w:r>
        <w:r>
          <w:rPr>
            <w:webHidden/>
          </w:rPr>
          <w:fldChar w:fldCharType="end"/>
        </w:r>
      </w:hyperlink>
    </w:p>
    <w:p w:rsidR="00EA6DB6" w:rsidRPr="00C73854" w:rsidRDefault="00EA6DB6">
      <w:pPr>
        <w:pStyle w:val="TOC2"/>
        <w:rPr>
          <w:rFonts w:ascii="Calibri" w:eastAsia="Times New Roman" w:hAnsi="Calibri"/>
          <w:sz w:val="22"/>
          <w:szCs w:val="22"/>
        </w:rPr>
      </w:pPr>
      <w:hyperlink w:anchor="_Toc340423698" w:history="1">
        <w:r w:rsidRPr="0084028A">
          <w:rPr>
            <w:rStyle w:val="Hyperlink"/>
          </w:rPr>
          <w:t>Connect multiple monitors to your PC</w:t>
        </w:r>
        <w:r>
          <w:rPr>
            <w:webHidden/>
          </w:rPr>
          <w:tab/>
        </w:r>
        <w:r>
          <w:rPr>
            <w:webHidden/>
          </w:rPr>
          <w:fldChar w:fldCharType="begin"/>
        </w:r>
        <w:r>
          <w:rPr>
            <w:webHidden/>
          </w:rPr>
          <w:instrText xml:space="preserve"> PAGEREF _Toc340423698 \h </w:instrText>
        </w:r>
        <w:r>
          <w:rPr>
            <w:webHidden/>
          </w:rPr>
        </w:r>
        <w:r>
          <w:rPr>
            <w:webHidden/>
          </w:rPr>
          <w:fldChar w:fldCharType="separate"/>
        </w:r>
        <w:r>
          <w:rPr>
            <w:webHidden/>
          </w:rPr>
          <w:t>50</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699" w:history="1">
        <w:r w:rsidRPr="0084028A">
          <w:rPr>
            <w:rStyle w:val="Hyperlink"/>
          </w:rPr>
          <w:t>Connect another screen to your PC</w:t>
        </w:r>
        <w:r>
          <w:rPr>
            <w:webHidden/>
          </w:rPr>
          <w:tab/>
        </w:r>
        <w:r>
          <w:rPr>
            <w:webHidden/>
          </w:rPr>
          <w:fldChar w:fldCharType="begin"/>
        </w:r>
        <w:r>
          <w:rPr>
            <w:webHidden/>
          </w:rPr>
          <w:instrText xml:space="preserve"> PAGEREF _Toc340423699 \h </w:instrText>
        </w:r>
        <w:r>
          <w:rPr>
            <w:webHidden/>
          </w:rPr>
        </w:r>
        <w:r>
          <w:rPr>
            <w:webHidden/>
          </w:rPr>
          <w:fldChar w:fldCharType="separate"/>
        </w:r>
        <w:r>
          <w:rPr>
            <w:webHidden/>
          </w:rPr>
          <w:t>51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00" w:history="1">
        <w:r w:rsidRPr="0084028A">
          <w:rPr>
            <w:rStyle w:val="Hyperlink"/>
          </w:rPr>
          <w:t>Set up your screens</w:t>
        </w:r>
        <w:r>
          <w:rPr>
            <w:webHidden/>
          </w:rPr>
          <w:tab/>
        </w:r>
        <w:r>
          <w:rPr>
            <w:webHidden/>
          </w:rPr>
          <w:fldChar w:fldCharType="begin"/>
        </w:r>
        <w:r>
          <w:rPr>
            <w:webHidden/>
          </w:rPr>
          <w:instrText xml:space="preserve"> PAGEREF _Toc340423700 \h </w:instrText>
        </w:r>
        <w:r>
          <w:rPr>
            <w:webHidden/>
          </w:rPr>
        </w:r>
        <w:r>
          <w:rPr>
            <w:webHidden/>
          </w:rPr>
          <w:fldChar w:fldCharType="separate"/>
        </w:r>
        <w:r>
          <w:rPr>
            <w:webHidden/>
          </w:rPr>
          <w:t>51</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01" w:history="1">
        <w:r w:rsidRPr="0084028A">
          <w:rPr>
            <w:rStyle w:val="Hyperlink"/>
          </w:rPr>
          <w:t>Sync your settings</w:t>
        </w:r>
        <w:r>
          <w:rPr>
            <w:webHidden/>
          </w:rPr>
          <w:tab/>
        </w:r>
        <w:r>
          <w:rPr>
            <w:webHidden/>
          </w:rPr>
          <w:fldChar w:fldCharType="begin"/>
        </w:r>
        <w:r>
          <w:rPr>
            <w:webHidden/>
          </w:rPr>
          <w:instrText xml:space="preserve"> PAGEREF _Toc340423701 \h </w:instrText>
        </w:r>
        <w:r>
          <w:rPr>
            <w:webHidden/>
          </w:rPr>
        </w:r>
        <w:r>
          <w:rPr>
            <w:webHidden/>
          </w:rPr>
          <w:fldChar w:fldCharType="separate"/>
        </w:r>
        <w:r>
          <w:rPr>
            <w:webHidden/>
          </w:rPr>
          <w:t>51</w:t>
        </w:r>
        <w:r>
          <w:rPr>
            <w:webHidden/>
          </w:rPr>
          <w:fldChar w:fldCharType="end"/>
        </w:r>
      </w:hyperlink>
    </w:p>
    <w:p w:rsidR="00EA6DB6" w:rsidRPr="00C73854" w:rsidRDefault="00EA6DB6">
      <w:pPr>
        <w:pStyle w:val="TOC1"/>
        <w:rPr>
          <w:rFonts w:ascii="Calibri" w:eastAsia="Times New Roman" w:hAnsi="Calibri"/>
          <w:sz w:val="22"/>
          <w:szCs w:val="22"/>
        </w:rPr>
      </w:pPr>
      <w:hyperlink w:anchor="_Toc340423702" w:history="1">
        <w:r w:rsidRPr="0084028A">
          <w:rPr>
            <w:rStyle w:val="Hyperlink"/>
          </w:rPr>
          <w:t>Mouse and Keyboard</w:t>
        </w:r>
        <w:r>
          <w:rPr>
            <w:webHidden/>
          </w:rPr>
          <w:tab/>
        </w:r>
        <w:r>
          <w:rPr>
            <w:webHidden/>
          </w:rPr>
          <w:fldChar w:fldCharType="begin"/>
        </w:r>
        <w:r>
          <w:rPr>
            <w:webHidden/>
          </w:rPr>
          <w:instrText xml:space="preserve"> PAGEREF _Toc340423702 \h </w:instrText>
        </w:r>
        <w:r>
          <w:rPr>
            <w:webHidden/>
          </w:rPr>
        </w:r>
        <w:r>
          <w:rPr>
            <w:webHidden/>
          </w:rPr>
          <w:fldChar w:fldCharType="separate"/>
        </w:r>
        <w:r>
          <w:rPr>
            <w:webHidden/>
          </w:rPr>
          <w:t>52</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03" w:history="1">
        <w:r w:rsidRPr="0084028A">
          <w:rPr>
            <w:rStyle w:val="Hyperlink"/>
          </w:rPr>
          <w:t>Mouse and keyboard: What's new in Windows</w:t>
        </w:r>
        <w:r>
          <w:rPr>
            <w:webHidden/>
          </w:rPr>
          <w:tab/>
        </w:r>
        <w:r>
          <w:rPr>
            <w:webHidden/>
          </w:rPr>
          <w:fldChar w:fldCharType="begin"/>
        </w:r>
        <w:r>
          <w:rPr>
            <w:webHidden/>
          </w:rPr>
          <w:instrText xml:space="preserve"> PAGEREF _Toc340423703 \h </w:instrText>
        </w:r>
        <w:r>
          <w:rPr>
            <w:webHidden/>
          </w:rPr>
        </w:r>
        <w:r>
          <w:rPr>
            <w:webHidden/>
          </w:rPr>
          <w:fldChar w:fldCharType="separate"/>
        </w:r>
        <w:r>
          <w:rPr>
            <w:webHidden/>
          </w:rPr>
          <w:t>52</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04" w:history="1">
        <w:r w:rsidRPr="0084028A">
          <w:rPr>
            <w:rStyle w:val="Hyperlink"/>
          </w:rPr>
          <w:t>How to use the touch keyboard</w:t>
        </w:r>
        <w:r>
          <w:rPr>
            <w:webHidden/>
          </w:rPr>
          <w:tab/>
        </w:r>
        <w:r>
          <w:rPr>
            <w:webHidden/>
          </w:rPr>
          <w:fldChar w:fldCharType="begin"/>
        </w:r>
        <w:r>
          <w:rPr>
            <w:webHidden/>
          </w:rPr>
          <w:instrText xml:space="preserve"> PAGEREF _Toc340423704 \h </w:instrText>
        </w:r>
        <w:r>
          <w:rPr>
            <w:webHidden/>
          </w:rPr>
        </w:r>
        <w:r>
          <w:rPr>
            <w:webHidden/>
          </w:rPr>
          <w:fldChar w:fldCharType="separate"/>
        </w:r>
        <w:r>
          <w:rPr>
            <w:webHidden/>
          </w:rPr>
          <w:t>55</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05" w:history="1">
        <w:r w:rsidRPr="0084028A">
          <w:rPr>
            <w:rStyle w:val="Hyperlink"/>
          </w:rPr>
          <w:t>Touch: swipe, tap, and beyond</w:t>
        </w:r>
        <w:r>
          <w:rPr>
            <w:webHidden/>
          </w:rPr>
          <w:tab/>
        </w:r>
        <w:r>
          <w:rPr>
            <w:webHidden/>
          </w:rPr>
          <w:fldChar w:fldCharType="begin"/>
        </w:r>
        <w:r>
          <w:rPr>
            <w:webHidden/>
          </w:rPr>
          <w:instrText xml:space="preserve"> PAGEREF _Toc340423705 \h </w:instrText>
        </w:r>
        <w:r>
          <w:rPr>
            <w:webHidden/>
          </w:rPr>
        </w:r>
        <w:r>
          <w:rPr>
            <w:webHidden/>
          </w:rPr>
          <w:fldChar w:fldCharType="separate"/>
        </w:r>
        <w:r>
          <w:rPr>
            <w:webHidden/>
          </w:rPr>
          <w:t>56</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06" w:history="1">
        <w:r w:rsidRPr="0084028A">
          <w:rPr>
            <w:rStyle w:val="Hyperlink"/>
          </w:rPr>
          <w:t>Touch and pen settings: Frequently asked questions</w:t>
        </w:r>
        <w:r>
          <w:rPr>
            <w:webHidden/>
          </w:rPr>
          <w:tab/>
        </w:r>
        <w:r>
          <w:rPr>
            <w:webHidden/>
          </w:rPr>
          <w:fldChar w:fldCharType="begin"/>
        </w:r>
        <w:r>
          <w:rPr>
            <w:webHidden/>
          </w:rPr>
          <w:instrText xml:space="preserve"> PAGEREF _Toc340423706 \h </w:instrText>
        </w:r>
        <w:r>
          <w:rPr>
            <w:webHidden/>
          </w:rPr>
        </w:r>
        <w:r>
          <w:rPr>
            <w:webHidden/>
          </w:rPr>
          <w:fldChar w:fldCharType="separate"/>
        </w:r>
        <w:r>
          <w:rPr>
            <w:webHidden/>
          </w:rPr>
          <w:t>60</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07" w:history="1">
        <w:r w:rsidRPr="0084028A">
          <w:rPr>
            <w:rStyle w:val="Hyperlink"/>
          </w:rPr>
          <w:t>How do I check if my PC has a touchscreen?</w:t>
        </w:r>
        <w:r>
          <w:rPr>
            <w:webHidden/>
          </w:rPr>
          <w:tab/>
        </w:r>
        <w:r>
          <w:rPr>
            <w:webHidden/>
          </w:rPr>
          <w:fldChar w:fldCharType="begin"/>
        </w:r>
        <w:r>
          <w:rPr>
            <w:webHidden/>
          </w:rPr>
          <w:instrText xml:space="preserve"> PAGEREF _Toc340423707 \h </w:instrText>
        </w:r>
        <w:r>
          <w:rPr>
            <w:webHidden/>
          </w:rPr>
        </w:r>
        <w:r>
          <w:rPr>
            <w:webHidden/>
          </w:rPr>
          <w:fldChar w:fldCharType="separate"/>
        </w:r>
        <w:r>
          <w:rPr>
            <w:webHidden/>
          </w:rPr>
          <w:t>60</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08" w:history="1">
        <w:r w:rsidRPr="0084028A">
          <w:rPr>
            <w:rStyle w:val="Hyperlink"/>
          </w:rPr>
          <w:t>How do I calibrate my pen and touch settings?</w:t>
        </w:r>
        <w:r>
          <w:rPr>
            <w:webHidden/>
          </w:rPr>
          <w:tab/>
        </w:r>
        <w:r>
          <w:rPr>
            <w:webHidden/>
          </w:rPr>
          <w:fldChar w:fldCharType="begin"/>
        </w:r>
        <w:r>
          <w:rPr>
            <w:webHidden/>
          </w:rPr>
          <w:instrText xml:space="preserve"> PAGEREF _Toc340423708 \h </w:instrText>
        </w:r>
        <w:r>
          <w:rPr>
            <w:webHidden/>
          </w:rPr>
        </w:r>
        <w:r>
          <w:rPr>
            <w:webHidden/>
          </w:rPr>
          <w:fldChar w:fldCharType="separate"/>
        </w:r>
        <w:r>
          <w:rPr>
            <w:webHidden/>
          </w:rPr>
          <w:t>61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09" w:history="1">
        <w:r w:rsidRPr="0084028A">
          <w:rPr>
            <w:rStyle w:val="Hyperlink"/>
          </w:rPr>
          <w:t>How do I get my touchscreen to go to the correct screen?</w:t>
        </w:r>
        <w:r>
          <w:rPr>
            <w:webHidden/>
          </w:rPr>
          <w:tab/>
        </w:r>
        <w:r>
          <w:rPr>
            <w:webHidden/>
          </w:rPr>
          <w:fldChar w:fldCharType="begin"/>
        </w:r>
        <w:r>
          <w:rPr>
            <w:webHidden/>
          </w:rPr>
          <w:instrText xml:space="preserve"> PAGEREF _Toc340423709 \h </w:instrText>
        </w:r>
        <w:r>
          <w:rPr>
            <w:webHidden/>
          </w:rPr>
        </w:r>
        <w:r>
          <w:rPr>
            <w:webHidden/>
          </w:rPr>
          <w:fldChar w:fldCharType="separate"/>
        </w:r>
        <w:r>
          <w:rPr>
            <w:webHidden/>
          </w:rPr>
          <w:t>61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10" w:history="1">
        <w:r w:rsidRPr="0084028A">
          <w:rPr>
            <w:rStyle w:val="Hyperlink"/>
          </w:rPr>
          <w:t>How do I change my pen and touch actions?</w:t>
        </w:r>
        <w:r>
          <w:rPr>
            <w:webHidden/>
          </w:rPr>
          <w:tab/>
        </w:r>
        <w:r>
          <w:rPr>
            <w:webHidden/>
          </w:rPr>
          <w:fldChar w:fldCharType="begin"/>
        </w:r>
        <w:r>
          <w:rPr>
            <w:webHidden/>
          </w:rPr>
          <w:instrText xml:space="preserve"> PAGEREF _Toc340423710 \h </w:instrText>
        </w:r>
        <w:r>
          <w:rPr>
            <w:webHidden/>
          </w:rPr>
        </w:r>
        <w:r>
          <w:rPr>
            <w:webHidden/>
          </w:rPr>
          <w:fldChar w:fldCharType="separate"/>
        </w:r>
        <w:r>
          <w:rPr>
            <w:webHidden/>
          </w:rPr>
          <w:t>62</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11" w:history="1">
        <w:r w:rsidRPr="0084028A">
          <w:rPr>
            <w:rStyle w:val="Hyperlink"/>
          </w:rPr>
          <w:t>Change keyboard settings</w:t>
        </w:r>
        <w:r>
          <w:rPr>
            <w:webHidden/>
          </w:rPr>
          <w:tab/>
        </w:r>
        <w:r>
          <w:rPr>
            <w:webHidden/>
          </w:rPr>
          <w:fldChar w:fldCharType="begin"/>
        </w:r>
        <w:r>
          <w:rPr>
            <w:webHidden/>
          </w:rPr>
          <w:instrText xml:space="preserve"> PAGEREF _Toc340423711 \h </w:instrText>
        </w:r>
        <w:r>
          <w:rPr>
            <w:webHidden/>
          </w:rPr>
        </w:r>
        <w:r>
          <w:rPr>
            <w:webHidden/>
          </w:rPr>
          <w:fldChar w:fldCharType="separate"/>
        </w:r>
        <w:r>
          <w:rPr>
            <w:webHidden/>
          </w:rPr>
          <w:t>63</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12" w:history="1">
        <w:r w:rsidRPr="0084028A">
          <w:rPr>
            <w:rStyle w:val="Hyperlink"/>
          </w:rPr>
          <w:t>Change the keyboard layout</w:t>
        </w:r>
        <w:r>
          <w:rPr>
            <w:webHidden/>
          </w:rPr>
          <w:tab/>
        </w:r>
        <w:r>
          <w:rPr>
            <w:webHidden/>
          </w:rPr>
          <w:fldChar w:fldCharType="begin"/>
        </w:r>
        <w:r>
          <w:rPr>
            <w:webHidden/>
          </w:rPr>
          <w:instrText xml:space="preserve"> PAGEREF _Toc340423712 \h </w:instrText>
        </w:r>
        <w:r>
          <w:rPr>
            <w:webHidden/>
          </w:rPr>
        </w:r>
        <w:r>
          <w:rPr>
            <w:webHidden/>
          </w:rPr>
          <w:fldChar w:fldCharType="separate"/>
        </w:r>
        <w:r>
          <w:rPr>
            <w:webHidden/>
          </w:rPr>
          <w:t>64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13" w:history="1">
        <w:r w:rsidRPr="0084028A">
          <w:rPr>
            <w:rStyle w:val="Hyperlink"/>
          </w:rPr>
          <w:t>To change the keyboard layout for a language</w:t>
        </w:r>
        <w:r>
          <w:rPr>
            <w:webHidden/>
          </w:rPr>
          <w:tab/>
        </w:r>
        <w:r>
          <w:rPr>
            <w:webHidden/>
          </w:rPr>
          <w:fldChar w:fldCharType="begin"/>
        </w:r>
        <w:r>
          <w:rPr>
            <w:webHidden/>
          </w:rPr>
          <w:instrText xml:space="preserve"> PAGEREF _Toc340423713 \h </w:instrText>
        </w:r>
        <w:r>
          <w:rPr>
            <w:webHidden/>
          </w:rPr>
        </w:r>
        <w:r>
          <w:rPr>
            <w:webHidden/>
          </w:rPr>
          <w:fldChar w:fldCharType="separate"/>
        </w:r>
        <w:r>
          <w:rPr>
            <w:webHidden/>
          </w:rPr>
          <w:t>64</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14" w:history="1">
        <w:r w:rsidRPr="0084028A">
          <w:rPr>
            <w:rStyle w:val="Hyperlink"/>
          </w:rPr>
          <w:t>Change mouse settings</w:t>
        </w:r>
        <w:r>
          <w:rPr>
            <w:webHidden/>
          </w:rPr>
          <w:tab/>
        </w:r>
        <w:r>
          <w:rPr>
            <w:webHidden/>
          </w:rPr>
          <w:fldChar w:fldCharType="begin"/>
        </w:r>
        <w:r>
          <w:rPr>
            <w:webHidden/>
          </w:rPr>
          <w:instrText xml:space="preserve"> PAGEREF _Toc340423714 \h </w:instrText>
        </w:r>
        <w:r>
          <w:rPr>
            <w:webHidden/>
          </w:rPr>
        </w:r>
        <w:r>
          <w:rPr>
            <w:webHidden/>
          </w:rPr>
          <w:fldChar w:fldCharType="separate"/>
        </w:r>
        <w:r>
          <w:rPr>
            <w:webHidden/>
          </w:rPr>
          <w:t>65</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15" w:history="1">
        <w:r w:rsidRPr="0084028A">
          <w:rPr>
            <w:rStyle w:val="Hyperlink"/>
          </w:rPr>
          <w:t>To change the mouse settings</w:t>
        </w:r>
        <w:r>
          <w:rPr>
            <w:webHidden/>
          </w:rPr>
          <w:tab/>
        </w:r>
        <w:r>
          <w:rPr>
            <w:webHidden/>
          </w:rPr>
          <w:fldChar w:fldCharType="begin"/>
        </w:r>
        <w:r>
          <w:rPr>
            <w:webHidden/>
          </w:rPr>
          <w:instrText xml:space="preserve"> PAGEREF _Toc340423715 \h </w:instrText>
        </w:r>
        <w:r>
          <w:rPr>
            <w:webHidden/>
          </w:rPr>
        </w:r>
        <w:r>
          <w:rPr>
            <w:webHidden/>
          </w:rPr>
          <w:fldChar w:fldCharType="separate"/>
        </w:r>
        <w:r>
          <w:rPr>
            <w:webHidden/>
          </w:rPr>
          <w:t>65</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16" w:history="1">
        <w:r w:rsidRPr="0084028A">
          <w:rPr>
            <w:rStyle w:val="Hyperlink"/>
          </w:rPr>
          <w:t>Use the numeric keypad to move the mouse pointer</w:t>
        </w:r>
        <w:r>
          <w:rPr>
            <w:webHidden/>
          </w:rPr>
          <w:tab/>
        </w:r>
        <w:r>
          <w:rPr>
            <w:webHidden/>
          </w:rPr>
          <w:fldChar w:fldCharType="begin"/>
        </w:r>
        <w:r>
          <w:rPr>
            <w:webHidden/>
          </w:rPr>
          <w:instrText xml:space="preserve"> PAGEREF _Toc340423716 \h </w:instrText>
        </w:r>
        <w:r>
          <w:rPr>
            <w:webHidden/>
          </w:rPr>
        </w:r>
        <w:r>
          <w:rPr>
            <w:webHidden/>
          </w:rPr>
          <w:fldChar w:fldCharType="separate"/>
        </w:r>
        <w:r>
          <w:rPr>
            <w:webHidden/>
          </w:rPr>
          <w:t>65</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17" w:history="1">
        <w:r w:rsidRPr="0084028A">
          <w:rPr>
            <w:rStyle w:val="Hyperlink"/>
          </w:rPr>
          <w:t>To turn on Mouse Keys</w:t>
        </w:r>
        <w:r>
          <w:rPr>
            <w:webHidden/>
          </w:rPr>
          <w:tab/>
        </w:r>
        <w:r>
          <w:rPr>
            <w:webHidden/>
          </w:rPr>
          <w:fldChar w:fldCharType="begin"/>
        </w:r>
        <w:r>
          <w:rPr>
            <w:webHidden/>
          </w:rPr>
          <w:instrText xml:space="preserve"> PAGEREF _Toc340423717 \h </w:instrText>
        </w:r>
        <w:r>
          <w:rPr>
            <w:webHidden/>
          </w:rPr>
        </w:r>
        <w:r>
          <w:rPr>
            <w:webHidden/>
          </w:rPr>
          <w:fldChar w:fldCharType="separate"/>
        </w:r>
        <w:r>
          <w:rPr>
            <w:webHidden/>
          </w:rPr>
          <w:t>65</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18" w:history="1">
        <w:r w:rsidRPr="0084028A">
          <w:rPr>
            <w:rStyle w:val="Hyperlink"/>
          </w:rPr>
          <w:t>Moving the pointer using Mouse Keys</w:t>
        </w:r>
        <w:r>
          <w:rPr>
            <w:webHidden/>
          </w:rPr>
          <w:tab/>
        </w:r>
        <w:r>
          <w:rPr>
            <w:webHidden/>
          </w:rPr>
          <w:fldChar w:fldCharType="begin"/>
        </w:r>
        <w:r>
          <w:rPr>
            <w:webHidden/>
          </w:rPr>
          <w:instrText xml:space="preserve"> PAGEREF _Toc340423718 \h </w:instrText>
        </w:r>
        <w:r>
          <w:rPr>
            <w:webHidden/>
          </w:rPr>
        </w:r>
        <w:r>
          <w:rPr>
            <w:webHidden/>
          </w:rPr>
          <w:fldChar w:fldCharType="separate"/>
        </w:r>
        <w:r>
          <w:rPr>
            <w:webHidden/>
          </w:rPr>
          <w:t>66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19" w:history="1">
        <w:r w:rsidRPr="0084028A">
          <w:rPr>
            <w:rStyle w:val="Hyperlink"/>
          </w:rPr>
          <w:t>Selecting a mouse button</w:t>
        </w:r>
        <w:r>
          <w:rPr>
            <w:webHidden/>
          </w:rPr>
          <w:tab/>
        </w:r>
        <w:r>
          <w:rPr>
            <w:webHidden/>
          </w:rPr>
          <w:fldChar w:fldCharType="begin"/>
        </w:r>
        <w:r>
          <w:rPr>
            <w:webHidden/>
          </w:rPr>
          <w:instrText xml:space="preserve"> PAGEREF _Toc340423719 \h </w:instrText>
        </w:r>
        <w:r>
          <w:rPr>
            <w:webHidden/>
          </w:rPr>
        </w:r>
        <w:r>
          <w:rPr>
            <w:webHidden/>
          </w:rPr>
          <w:fldChar w:fldCharType="separate"/>
        </w:r>
        <w:r>
          <w:rPr>
            <w:webHidden/>
          </w:rPr>
          <w:t>66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20" w:history="1">
        <w:r w:rsidRPr="0084028A">
          <w:rPr>
            <w:rStyle w:val="Hyperlink"/>
          </w:rPr>
          <w:t>Clicking items using Mouse Keys</w:t>
        </w:r>
        <w:r>
          <w:rPr>
            <w:webHidden/>
          </w:rPr>
          <w:tab/>
        </w:r>
        <w:r>
          <w:rPr>
            <w:webHidden/>
          </w:rPr>
          <w:fldChar w:fldCharType="begin"/>
        </w:r>
        <w:r>
          <w:rPr>
            <w:webHidden/>
          </w:rPr>
          <w:instrText xml:space="preserve"> PAGEREF _Toc340423720 \h </w:instrText>
        </w:r>
        <w:r>
          <w:rPr>
            <w:webHidden/>
          </w:rPr>
        </w:r>
        <w:r>
          <w:rPr>
            <w:webHidden/>
          </w:rPr>
          <w:fldChar w:fldCharType="separate"/>
        </w:r>
        <w:r>
          <w:rPr>
            <w:webHidden/>
          </w:rPr>
          <w:t>66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21" w:history="1">
        <w:r w:rsidRPr="0084028A">
          <w:rPr>
            <w:rStyle w:val="Hyperlink"/>
          </w:rPr>
          <w:t>Dragging items using Mouse Keys</w:t>
        </w:r>
        <w:r>
          <w:rPr>
            <w:webHidden/>
          </w:rPr>
          <w:tab/>
        </w:r>
        <w:r>
          <w:rPr>
            <w:webHidden/>
          </w:rPr>
          <w:fldChar w:fldCharType="begin"/>
        </w:r>
        <w:r>
          <w:rPr>
            <w:webHidden/>
          </w:rPr>
          <w:instrText xml:space="preserve"> PAGEREF _Toc340423721 \h </w:instrText>
        </w:r>
        <w:r>
          <w:rPr>
            <w:webHidden/>
          </w:rPr>
        </w:r>
        <w:r>
          <w:rPr>
            <w:webHidden/>
          </w:rPr>
          <w:fldChar w:fldCharType="separate"/>
        </w:r>
        <w:r>
          <w:rPr>
            <w:webHidden/>
          </w:rPr>
          <w:t>67</w:t>
        </w:r>
        <w:r>
          <w:rPr>
            <w:webHidden/>
          </w:rPr>
          <w:fldChar w:fldCharType="end"/>
        </w:r>
      </w:hyperlink>
    </w:p>
    <w:p w:rsidR="00EA6DB6" w:rsidRPr="00C73854" w:rsidRDefault="00EA6DB6">
      <w:pPr>
        <w:pStyle w:val="TOC1"/>
        <w:rPr>
          <w:rFonts w:ascii="Calibri" w:eastAsia="Times New Roman" w:hAnsi="Calibri"/>
          <w:sz w:val="22"/>
          <w:szCs w:val="22"/>
        </w:rPr>
      </w:pPr>
      <w:hyperlink w:anchor="_Toc340423722" w:history="1">
        <w:r w:rsidRPr="0084028A">
          <w:rPr>
            <w:rStyle w:val="Hyperlink"/>
          </w:rPr>
          <w:t>Keyboard Shortcuts</w:t>
        </w:r>
        <w:r>
          <w:rPr>
            <w:webHidden/>
          </w:rPr>
          <w:tab/>
        </w:r>
        <w:r>
          <w:rPr>
            <w:webHidden/>
          </w:rPr>
          <w:fldChar w:fldCharType="begin"/>
        </w:r>
        <w:r>
          <w:rPr>
            <w:webHidden/>
          </w:rPr>
          <w:instrText xml:space="preserve"> PAGEREF _Toc340423722 \h </w:instrText>
        </w:r>
        <w:r>
          <w:rPr>
            <w:webHidden/>
          </w:rPr>
        </w:r>
        <w:r>
          <w:rPr>
            <w:webHidden/>
          </w:rPr>
          <w:fldChar w:fldCharType="separate"/>
        </w:r>
        <w:r>
          <w:rPr>
            <w:webHidden/>
          </w:rPr>
          <w:t>68</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23" w:history="1">
        <w:r w:rsidRPr="0084028A">
          <w:rPr>
            <w:rStyle w:val="Hyperlink"/>
          </w:rPr>
          <w:t>New keyboard shortcuts for Windows 8 and Windows RT</w:t>
        </w:r>
        <w:r>
          <w:rPr>
            <w:webHidden/>
          </w:rPr>
          <w:tab/>
        </w:r>
        <w:r>
          <w:rPr>
            <w:webHidden/>
          </w:rPr>
          <w:fldChar w:fldCharType="begin"/>
        </w:r>
        <w:r>
          <w:rPr>
            <w:webHidden/>
          </w:rPr>
          <w:instrText xml:space="preserve"> PAGEREF _Toc340423723 \h </w:instrText>
        </w:r>
        <w:r>
          <w:rPr>
            <w:webHidden/>
          </w:rPr>
        </w:r>
        <w:r>
          <w:rPr>
            <w:webHidden/>
          </w:rPr>
          <w:fldChar w:fldCharType="separate"/>
        </w:r>
        <w:r>
          <w:rPr>
            <w:webHidden/>
          </w:rPr>
          <w:t>68</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24" w:history="1">
        <w:r w:rsidRPr="0084028A">
          <w:rPr>
            <w:rStyle w:val="Hyperlink"/>
          </w:rPr>
          <w:t>Useful keyboard shortcuts for Windows</w:t>
        </w:r>
        <w:r>
          <w:rPr>
            <w:webHidden/>
          </w:rPr>
          <w:tab/>
        </w:r>
        <w:r>
          <w:rPr>
            <w:webHidden/>
          </w:rPr>
          <w:fldChar w:fldCharType="begin"/>
        </w:r>
        <w:r>
          <w:rPr>
            <w:webHidden/>
          </w:rPr>
          <w:instrText xml:space="preserve"> PAGEREF _Toc340423724 \h </w:instrText>
        </w:r>
        <w:r>
          <w:rPr>
            <w:webHidden/>
          </w:rPr>
        </w:r>
        <w:r>
          <w:rPr>
            <w:webHidden/>
          </w:rPr>
          <w:fldChar w:fldCharType="separate"/>
        </w:r>
        <w:r>
          <w:rPr>
            <w:webHidden/>
          </w:rPr>
          <w:t>68</w:t>
        </w:r>
        <w:r>
          <w:rPr>
            <w:webHidden/>
          </w:rPr>
          <w:fldChar w:fldCharType="end"/>
        </w:r>
      </w:hyperlink>
    </w:p>
    <w:p w:rsidR="00EA6DB6" w:rsidRPr="00C73854" w:rsidRDefault="00EA6DB6">
      <w:pPr>
        <w:pStyle w:val="TOC2"/>
        <w:rPr>
          <w:rFonts w:ascii="Calibri" w:eastAsia="Times New Roman" w:hAnsi="Calibri"/>
          <w:sz w:val="22"/>
          <w:szCs w:val="22"/>
        </w:rPr>
      </w:pPr>
      <w:hyperlink w:anchor="_Toc340423725" w:history="1">
        <w:r w:rsidRPr="0084028A">
          <w:rPr>
            <w:rStyle w:val="Hyperlink"/>
          </w:rPr>
          <w:t>Complete list of keyboard shortcuts</w:t>
        </w:r>
        <w:r>
          <w:rPr>
            <w:webHidden/>
          </w:rPr>
          <w:tab/>
        </w:r>
        <w:r>
          <w:rPr>
            <w:webHidden/>
          </w:rPr>
          <w:fldChar w:fldCharType="begin"/>
        </w:r>
        <w:r>
          <w:rPr>
            <w:webHidden/>
          </w:rPr>
          <w:instrText xml:space="preserve"> PAGEREF _Toc340423725 \h </w:instrText>
        </w:r>
        <w:r>
          <w:rPr>
            <w:webHidden/>
          </w:rPr>
        </w:r>
        <w:r>
          <w:rPr>
            <w:webHidden/>
          </w:rPr>
          <w:fldChar w:fldCharType="separate"/>
        </w:r>
        <w:r>
          <w:rPr>
            <w:webHidden/>
          </w:rPr>
          <w:t>69</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26" w:history="1">
        <w:r w:rsidRPr="0084028A">
          <w:rPr>
            <w:rStyle w:val="Hyperlink"/>
          </w:rPr>
          <w:t>General keyboard shortcuts</w:t>
        </w:r>
        <w:r>
          <w:rPr>
            <w:webHidden/>
          </w:rPr>
          <w:tab/>
        </w:r>
        <w:r>
          <w:rPr>
            <w:webHidden/>
          </w:rPr>
          <w:fldChar w:fldCharType="begin"/>
        </w:r>
        <w:r>
          <w:rPr>
            <w:webHidden/>
          </w:rPr>
          <w:instrText xml:space="preserve"> PAGEREF _Toc340423726 \h </w:instrText>
        </w:r>
        <w:r>
          <w:rPr>
            <w:webHidden/>
          </w:rPr>
        </w:r>
        <w:r>
          <w:rPr>
            <w:webHidden/>
          </w:rPr>
          <w:fldChar w:fldCharType="separate"/>
        </w:r>
        <w:r>
          <w:rPr>
            <w:webHidden/>
          </w:rPr>
          <w:t>69</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27" w:history="1">
        <w:r w:rsidRPr="0084028A">
          <w:rPr>
            <w:rStyle w:val="Hyperlink"/>
          </w:rPr>
          <w:t>Dialog box keyboard shortcuts</w:t>
        </w:r>
        <w:r>
          <w:rPr>
            <w:webHidden/>
          </w:rPr>
          <w:tab/>
        </w:r>
        <w:r>
          <w:rPr>
            <w:webHidden/>
          </w:rPr>
          <w:fldChar w:fldCharType="begin"/>
        </w:r>
        <w:r>
          <w:rPr>
            <w:webHidden/>
          </w:rPr>
          <w:instrText xml:space="preserve"> PAGEREF _Toc340423727 \h </w:instrText>
        </w:r>
        <w:r>
          <w:rPr>
            <w:webHidden/>
          </w:rPr>
        </w:r>
        <w:r>
          <w:rPr>
            <w:webHidden/>
          </w:rPr>
          <w:fldChar w:fldCharType="separate"/>
        </w:r>
        <w:r>
          <w:rPr>
            <w:webHidden/>
          </w:rPr>
          <w:t>71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28" w:history="1">
        <w:r w:rsidRPr="0084028A">
          <w:rPr>
            <w:rStyle w:val="Hyperlink"/>
          </w:rPr>
          <w:t>File Explorer keyboard shortcuts</w:t>
        </w:r>
        <w:r>
          <w:rPr>
            <w:webHidden/>
          </w:rPr>
          <w:tab/>
        </w:r>
        <w:r>
          <w:rPr>
            <w:webHidden/>
          </w:rPr>
          <w:fldChar w:fldCharType="begin"/>
        </w:r>
        <w:r>
          <w:rPr>
            <w:webHidden/>
          </w:rPr>
          <w:instrText xml:space="preserve"> PAGEREF _Toc340423728 \h </w:instrText>
        </w:r>
        <w:r>
          <w:rPr>
            <w:webHidden/>
          </w:rPr>
        </w:r>
        <w:r>
          <w:rPr>
            <w:webHidden/>
          </w:rPr>
          <w:fldChar w:fldCharType="separate"/>
        </w:r>
        <w:r>
          <w:rPr>
            <w:webHidden/>
          </w:rPr>
          <w:t>71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29" w:history="1">
        <w:r w:rsidRPr="0084028A">
          <w:rPr>
            <w:rStyle w:val="Hyperlink"/>
          </w:rPr>
          <w:t>Taskbar keyboard shortcuts</w:t>
        </w:r>
        <w:r>
          <w:rPr>
            <w:webHidden/>
          </w:rPr>
          <w:tab/>
        </w:r>
        <w:r>
          <w:rPr>
            <w:webHidden/>
          </w:rPr>
          <w:fldChar w:fldCharType="begin"/>
        </w:r>
        <w:r>
          <w:rPr>
            <w:webHidden/>
          </w:rPr>
          <w:instrText xml:space="preserve"> PAGEREF _Toc340423729 \h </w:instrText>
        </w:r>
        <w:r>
          <w:rPr>
            <w:webHidden/>
          </w:rPr>
        </w:r>
        <w:r>
          <w:rPr>
            <w:webHidden/>
          </w:rPr>
          <w:fldChar w:fldCharType="separate"/>
        </w:r>
        <w:r>
          <w:rPr>
            <w:webHidden/>
          </w:rPr>
          <w:t>72</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0" w:history="1">
        <w:r w:rsidRPr="0084028A">
          <w:rPr>
            <w:rStyle w:val="Hyperlink"/>
          </w:rPr>
          <w:t>Windows logo key keyboard shortcuts</w:t>
        </w:r>
        <w:r>
          <w:rPr>
            <w:webHidden/>
          </w:rPr>
          <w:tab/>
        </w:r>
        <w:r>
          <w:rPr>
            <w:webHidden/>
          </w:rPr>
          <w:fldChar w:fldCharType="begin"/>
        </w:r>
        <w:r>
          <w:rPr>
            <w:webHidden/>
          </w:rPr>
          <w:instrText xml:space="preserve"> PAGEREF _Toc340423730 \h </w:instrText>
        </w:r>
        <w:r>
          <w:rPr>
            <w:webHidden/>
          </w:rPr>
        </w:r>
        <w:r>
          <w:rPr>
            <w:webHidden/>
          </w:rPr>
          <w:fldChar w:fldCharType="separate"/>
        </w:r>
        <w:r>
          <w:rPr>
            <w:webHidden/>
          </w:rPr>
          <w:t>73</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1" w:history="1">
        <w:r w:rsidRPr="0084028A">
          <w:rPr>
            <w:rStyle w:val="Hyperlink"/>
          </w:rPr>
          <w:t>Calculator keyboard shortcuts</w:t>
        </w:r>
        <w:r>
          <w:rPr>
            <w:webHidden/>
          </w:rPr>
          <w:tab/>
        </w:r>
        <w:r>
          <w:rPr>
            <w:webHidden/>
          </w:rPr>
          <w:fldChar w:fldCharType="begin"/>
        </w:r>
        <w:r>
          <w:rPr>
            <w:webHidden/>
          </w:rPr>
          <w:instrText xml:space="preserve"> PAGEREF _Toc340423731 \h </w:instrText>
        </w:r>
        <w:r>
          <w:rPr>
            <w:webHidden/>
          </w:rPr>
        </w:r>
        <w:r>
          <w:rPr>
            <w:webHidden/>
          </w:rPr>
          <w:fldChar w:fldCharType="separate"/>
        </w:r>
        <w:r>
          <w:rPr>
            <w:webHidden/>
          </w:rPr>
          <w:t>76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2" w:history="1">
        <w:r w:rsidRPr="0084028A">
          <w:rPr>
            <w:rStyle w:val="Hyperlink"/>
          </w:rPr>
          <w:t>Calendar keyboard shortcuts</w:t>
        </w:r>
        <w:r>
          <w:rPr>
            <w:webHidden/>
          </w:rPr>
          <w:tab/>
        </w:r>
        <w:r>
          <w:rPr>
            <w:webHidden/>
          </w:rPr>
          <w:fldChar w:fldCharType="begin"/>
        </w:r>
        <w:r>
          <w:rPr>
            <w:webHidden/>
          </w:rPr>
          <w:instrText xml:space="preserve"> PAGEREF _Toc340423732 \h </w:instrText>
        </w:r>
        <w:r>
          <w:rPr>
            <w:webHidden/>
          </w:rPr>
        </w:r>
        <w:r>
          <w:rPr>
            <w:webHidden/>
          </w:rPr>
          <w:fldChar w:fldCharType="separate"/>
        </w:r>
        <w:r>
          <w:rPr>
            <w:webHidden/>
          </w:rPr>
          <w:t>78</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3" w:history="1">
        <w:r w:rsidRPr="0084028A">
          <w:rPr>
            <w:rStyle w:val="Hyperlink"/>
          </w:rPr>
          <w:t>Ease Of Access keyboard shortcuts</w:t>
        </w:r>
        <w:r>
          <w:rPr>
            <w:webHidden/>
          </w:rPr>
          <w:tab/>
        </w:r>
        <w:r>
          <w:rPr>
            <w:webHidden/>
          </w:rPr>
          <w:fldChar w:fldCharType="begin"/>
        </w:r>
        <w:r>
          <w:rPr>
            <w:webHidden/>
          </w:rPr>
          <w:instrText xml:space="preserve"> PAGEREF _Toc340423733 \h </w:instrText>
        </w:r>
        <w:r>
          <w:rPr>
            <w:webHidden/>
          </w:rPr>
        </w:r>
        <w:r>
          <w:rPr>
            <w:webHidden/>
          </w:rPr>
          <w:fldChar w:fldCharType="separate"/>
        </w:r>
        <w:r>
          <w:rPr>
            <w:webHidden/>
          </w:rPr>
          <w:t>79</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4" w:history="1">
        <w:r w:rsidRPr="0084028A">
          <w:rPr>
            <w:rStyle w:val="Hyperlink"/>
          </w:rPr>
          <w:t>Internet Explorer keyboard shortcuts</w:t>
        </w:r>
        <w:r>
          <w:rPr>
            <w:webHidden/>
          </w:rPr>
          <w:tab/>
        </w:r>
        <w:r>
          <w:rPr>
            <w:webHidden/>
          </w:rPr>
          <w:fldChar w:fldCharType="begin"/>
        </w:r>
        <w:r>
          <w:rPr>
            <w:webHidden/>
          </w:rPr>
          <w:instrText xml:space="preserve"> PAGEREF _Toc340423734 \h </w:instrText>
        </w:r>
        <w:r>
          <w:rPr>
            <w:webHidden/>
          </w:rPr>
        </w:r>
        <w:r>
          <w:rPr>
            <w:webHidden/>
          </w:rPr>
          <w:fldChar w:fldCharType="separate"/>
        </w:r>
        <w:r>
          <w:rPr>
            <w:webHidden/>
          </w:rPr>
          <w:t>79</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5" w:history="1">
        <w:r w:rsidRPr="0084028A">
          <w:rPr>
            <w:rStyle w:val="Hyperlink"/>
          </w:rPr>
          <w:t>Magnifier keyboard shortcuts</w:t>
        </w:r>
        <w:r>
          <w:rPr>
            <w:webHidden/>
          </w:rPr>
          <w:tab/>
        </w:r>
        <w:r>
          <w:rPr>
            <w:webHidden/>
          </w:rPr>
          <w:fldChar w:fldCharType="begin"/>
        </w:r>
        <w:r>
          <w:rPr>
            <w:webHidden/>
          </w:rPr>
          <w:instrText xml:space="preserve"> PAGEREF _Toc340423735 \h </w:instrText>
        </w:r>
        <w:r>
          <w:rPr>
            <w:webHidden/>
          </w:rPr>
        </w:r>
        <w:r>
          <w:rPr>
            <w:webHidden/>
          </w:rPr>
          <w:fldChar w:fldCharType="separate"/>
        </w:r>
        <w:r>
          <w:rPr>
            <w:webHidden/>
          </w:rPr>
          <w:t>79</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6" w:history="1">
        <w:r w:rsidRPr="0084028A">
          <w:rPr>
            <w:rStyle w:val="Hyperlink"/>
          </w:rPr>
          <w:t>Mail keyboard shortcuts</w:t>
        </w:r>
        <w:r>
          <w:rPr>
            <w:webHidden/>
          </w:rPr>
          <w:tab/>
        </w:r>
        <w:r>
          <w:rPr>
            <w:webHidden/>
          </w:rPr>
          <w:fldChar w:fldCharType="begin"/>
        </w:r>
        <w:r>
          <w:rPr>
            <w:webHidden/>
          </w:rPr>
          <w:instrText xml:space="preserve"> PAGEREF _Toc340423736 \h </w:instrText>
        </w:r>
        <w:r>
          <w:rPr>
            <w:webHidden/>
          </w:rPr>
        </w:r>
        <w:r>
          <w:rPr>
            <w:webHidden/>
          </w:rPr>
          <w:fldChar w:fldCharType="separate"/>
        </w:r>
        <w:r>
          <w:rPr>
            <w:webHidden/>
          </w:rPr>
          <w:t>80</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7" w:history="1">
        <w:r w:rsidRPr="0084028A">
          <w:rPr>
            <w:rStyle w:val="Hyperlink"/>
          </w:rPr>
          <w:t>Messaging keyboard shortcuts</w:t>
        </w:r>
        <w:r>
          <w:rPr>
            <w:webHidden/>
          </w:rPr>
          <w:tab/>
        </w:r>
        <w:r>
          <w:rPr>
            <w:webHidden/>
          </w:rPr>
          <w:fldChar w:fldCharType="begin"/>
        </w:r>
        <w:r>
          <w:rPr>
            <w:webHidden/>
          </w:rPr>
          <w:instrText xml:space="preserve"> PAGEREF _Toc340423737 \h </w:instrText>
        </w:r>
        <w:r>
          <w:rPr>
            <w:webHidden/>
          </w:rPr>
        </w:r>
        <w:r>
          <w:rPr>
            <w:webHidden/>
          </w:rPr>
          <w:fldChar w:fldCharType="separate"/>
        </w:r>
        <w:r>
          <w:rPr>
            <w:webHidden/>
          </w:rPr>
          <w:t>81</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8" w:history="1">
        <w:r w:rsidRPr="0084028A">
          <w:rPr>
            <w:rStyle w:val="Hyperlink"/>
          </w:rPr>
          <w:t>Narrator keyboard shortcuts</w:t>
        </w:r>
        <w:r>
          <w:rPr>
            <w:webHidden/>
          </w:rPr>
          <w:tab/>
        </w:r>
        <w:r>
          <w:rPr>
            <w:webHidden/>
          </w:rPr>
          <w:fldChar w:fldCharType="begin"/>
        </w:r>
        <w:r>
          <w:rPr>
            <w:webHidden/>
          </w:rPr>
          <w:instrText xml:space="preserve"> PAGEREF _Toc340423738 \h </w:instrText>
        </w:r>
        <w:r>
          <w:rPr>
            <w:webHidden/>
          </w:rPr>
        </w:r>
        <w:r>
          <w:rPr>
            <w:webHidden/>
          </w:rPr>
          <w:fldChar w:fldCharType="separate"/>
        </w:r>
        <w:r>
          <w:rPr>
            <w:webHidden/>
          </w:rPr>
          <w:t>82</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39" w:history="1">
        <w:r w:rsidRPr="0084028A">
          <w:rPr>
            <w:rStyle w:val="Hyperlink"/>
          </w:rPr>
          <w:t>Narrator touch keyboard shortcuts</w:t>
        </w:r>
        <w:r>
          <w:rPr>
            <w:webHidden/>
          </w:rPr>
          <w:tab/>
        </w:r>
        <w:r>
          <w:rPr>
            <w:webHidden/>
          </w:rPr>
          <w:fldChar w:fldCharType="begin"/>
        </w:r>
        <w:r>
          <w:rPr>
            <w:webHidden/>
          </w:rPr>
          <w:instrText xml:space="preserve"> PAGEREF _Toc340423739 \h </w:instrText>
        </w:r>
        <w:r>
          <w:rPr>
            <w:webHidden/>
          </w:rPr>
        </w:r>
        <w:r>
          <w:rPr>
            <w:webHidden/>
          </w:rPr>
          <w:fldChar w:fldCharType="separate"/>
        </w:r>
        <w:r>
          <w:rPr>
            <w:webHidden/>
          </w:rPr>
          <w:t>83</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0" w:history="1">
        <w:r w:rsidRPr="0084028A">
          <w:rPr>
            <w:rStyle w:val="Hyperlink"/>
          </w:rPr>
          <w:t>Paint keyboard shortcuts</w:t>
        </w:r>
        <w:r>
          <w:rPr>
            <w:webHidden/>
          </w:rPr>
          <w:tab/>
        </w:r>
        <w:r>
          <w:rPr>
            <w:webHidden/>
          </w:rPr>
          <w:fldChar w:fldCharType="begin"/>
        </w:r>
        <w:r>
          <w:rPr>
            <w:webHidden/>
          </w:rPr>
          <w:instrText xml:space="preserve"> PAGEREF _Toc340423740 \h </w:instrText>
        </w:r>
        <w:r>
          <w:rPr>
            <w:webHidden/>
          </w:rPr>
        </w:r>
        <w:r>
          <w:rPr>
            <w:webHidden/>
          </w:rPr>
          <w:fldChar w:fldCharType="separate"/>
        </w:r>
        <w:r>
          <w:rPr>
            <w:webHidden/>
          </w:rPr>
          <w:t>83</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1" w:history="1">
        <w:r w:rsidRPr="0084028A">
          <w:rPr>
            <w:rStyle w:val="Hyperlink"/>
          </w:rPr>
          <w:t>People App keyboard shortcuts</w:t>
        </w:r>
        <w:r>
          <w:rPr>
            <w:webHidden/>
          </w:rPr>
          <w:tab/>
        </w:r>
        <w:r>
          <w:rPr>
            <w:webHidden/>
          </w:rPr>
          <w:fldChar w:fldCharType="begin"/>
        </w:r>
        <w:r>
          <w:rPr>
            <w:webHidden/>
          </w:rPr>
          <w:instrText xml:space="preserve"> PAGEREF _Toc340423741 \h </w:instrText>
        </w:r>
        <w:r>
          <w:rPr>
            <w:webHidden/>
          </w:rPr>
        </w:r>
        <w:r>
          <w:rPr>
            <w:webHidden/>
          </w:rPr>
          <w:fldChar w:fldCharType="separate"/>
        </w:r>
        <w:r>
          <w:rPr>
            <w:webHidden/>
          </w:rPr>
          <w:t>84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2" w:history="1">
        <w:r w:rsidRPr="0084028A">
          <w:rPr>
            <w:rStyle w:val="Hyperlink"/>
          </w:rPr>
          <w:t>Reader keyboard shortcuts</w:t>
        </w:r>
        <w:r>
          <w:rPr>
            <w:webHidden/>
          </w:rPr>
          <w:tab/>
        </w:r>
        <w:r>
          <w:rPr>
            <w:webHidden/>
          </w:rPr>
          <w:fldChar w:fldCharType="begin"/>
        </w:r>
        <w:r>
          <w:rPr>
            <w:webHidden/>
          </w:rPr>
          <w:instrText xml:space="preserve"> PAGEREF _Toc340423742 \h </w:instrText>
        </w:r>
        <w:r>
          <w:rPr>
            <w:webHidden/>
          </w:rPr>
        </w:r>
        <w:r>
          <w:rPr>
            <w:webHidden/>
          </w:rPr>
          <w:fldChar w:fldCharType="separate"/>
        </w:r>
        <w:r>
          <w:rPr>
            <w:webHidden/>
          </w:rPr>
          <w:t>84</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3" w:history="1">
        <w:r w:rsidRPr="0084028A">
          <w:rPr>
            <w:rStyle w:val="Hyperlink"/>
          </w:rPr>
          <w:t>Remote Desktop Connection on the desktop keyboard shortcuts</w:t>
        </w:r>
        <w:r>
          <w:rPr>
            <w:webHidden/>
          </w:rPr>
          <w:tab/>
        </w:r>
        <w:r>
          <w:rPr>
            <w:webHidden/>
          </w:rPr>
          <w:fldChar w:fldCharType="begin"/>
        </w:r>
        <w:r>
          <w:rPr>
            <w:webHidden/>
          </w:rPr>
          <w:instrText xml:space="preserve"> PAGEREF _Toc340423743 \h </w:instrText>
        </w:r>
        <w:r>
          <w:rPr>
            <w:webHidden/>
          </w:rPr>
        </w:r>
        <w:r>
          <w:rPr>
            <w:webHidden/>
          </w:rPr>
          <w:fldChar w:fldCharType="separate"/>
        </w:r>
        <w:r>
          <w:rPr>
            <w:webHidden/>
          </w:rPr>
          <w:t>85</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4" w:history="1">
        <w:r w:rsidRPr="0084028A">
          <w:rPr>
            <w:rStyle w:val="Hyperlink"/>
          </w:rPr>
          <w:t>Remote Desktop Connection keyboard shortcuts</w:t>
        </w:r>
        <w:r>
          <w:rPr>
            <w:webHidden/>
          </w:rPr>
          <w:tab/>
        </w:r>
        <w:r>
          <w:rPr>
            <w:webHidden/>
          </w:rPr>
          <w:fldChar w:fldCharType="begin"/>
        </w:r>
        <w:r>
          <w:rPr>
            <w:webHidden/>
          </w:rPr>
          <w:instrText xml:space="preserve"> PAGEREF _Toc340423744 \h </w:instrText>
        </w:r>
        <w:r>
          <w:rPr>
            <w:webHidden/>
          </w:rPr>
        </w:r>
        <w:r>
          <w:rPr>
            <w:webHidden/>
          </w:rPr>
          <w:fldChar w:fldCharType="separate"/>
        </w:r>
        <w:r>
          <w:rPr>
            <w:webHidden/>
          </w:rPr>
          <w:t>86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5" w:history="1">
        <w:r w:rsidRPr="0084028A">
          <w:rPr>
            <w:rStyle w:val="Hyperlink"/>
          </w:rPr>
          <w:t>Skydrive keyboard shortcuts</w:t>
        </w:r>
        <w:r>
          <w:rPr>
            <w:webHidden/>
          </w:rPr>
          <w:tab/>
        </w:r>
        <w:r>
          <w:rPr>
            <w:webHidden/>
          </w:rPr>
          <w:fldChar w:fldCharType="begin"/>
        </w:r>
        <w:r>
          <w:rPr>
            <w:webHidden/>
          </w:rPr>
          <w:instrText xml:space="preserve"> PAGEREF _Toc340423745 \h </w:instrText>
        </w:r>
        <w:r>
          <w:rPr>
            <w:webHidden/>
          </w:rPr>
        </w:r>
        <w:r>
          <w:rPr>
            <w:webHidden/>
          </w:rPr>
          <w:fldChar w:fldCharType="separate"/>
        </w:r>
        <w:r>
          <w:rPr>
            <w:webHidden/>
          </w:rPr>
          <w:t>86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6" w:history="1">
        <w:r w:rsidRPr="0084028A">
          <w:rPr>
            <w:rStyle w:val="Hyperlink"/>
          </w:rPr>
          <w:t>Windows Help viewer keyboard shortcuts</w:t>
        </w:r>
        <w:r>
          <w:rPr>
            <w:webHidden/>
          </w:rPr>
          <w:tab/>
        </w:r>
        <w:r>
          <w:rPr>
            <w:webHidden/>
          </w:rPr>
          <w:fldChar w:fldCharType="begin"/>
        </w:r>
        <w:r>
          <w:rPr>
            <w:webHidden/>
          </w:rPr>
          <w:instrText xml:space="preserve"> PAGEREF _Toc340423746 \h </w:instrText>
        </w:r>
        <w:r>
          <w:rPr>
            <w:webHidden/>
          </w:rPr>
        </w:r>
        <w:r>
          <w:rPr>
            <w:webHidden/>
          </w:rPr>
          <w:fldChar w:fldCharType="separate"/>
        </w:r>
        <w:r>
          <w:rPr>
            <w:webHidden/>
          </w:rPr>
          <w:t>86</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7" w:history="1">
        <w:r w:rsidRPr="0084028A">
          <w:rPr>
            <w:rStyle w:val="Hyperlink"/>
          </w:rPr>
          <w:t>Windows Journal keyboard shortcuts</w:t>
        </w:r>
        <w:r>
          <w:rPr>
            <w:webHidden/>
          </w:rPr>
          <w:tab/>
        </w:r>
        <w:r>
          <w:rPr>
            <w:webHidden/>
          </w:rPr>
          <w:fldChar w:fldCharType="begin"/>
        </w:r>
        <w:r>
          <w:rPr>
            <w:webHidden/>
          </w:rPr>
          <w:instrText xml:space="preserve"> PAGEREF _Toc340423747 \h </w:instrText>
        </w:r>
        <w:r>
          <w:rPr>
            <w:webHidden/>
          </w:rPr>
        </w:r>
        <w:r>
          <w:rPr>
            <w:webHidden/>
          </w:rPr>
          <w:fldChar w:fldCharType="separate"/>
        </w:r>
        <w:r>
          <w:rPr>
            <w:webHidden/>
          </w:rPr>
          <w:t>87</w:t>
        </w:r>
        <w:r>
          <w:rPr>
            <w:webHidden/>
          </w:rPr>
          <w:fldChar w:fldCharType="end"/>
        </w:r>
      </w:hyperlink>
    </w:p>
    <w:p w:rsidR="00EA6DB6" w:rsidRPr="00C73854" w:rsidRDefault="00EA6DB6">
      <w:pPr>
        <w:pStyle w:val="TOC3"/>
        <w:rPr>
          <w:rFonts w:ascii="Calibri" w:eastAsia="Times New Roman" w:hAnsi="Calibri" w:cs="Times New Roman"/>
          <w:sz w:val="22"/>
          <w:lang w:eastAsia="en-US"/>
        </w:rPr>
      </w:pPr>
      <w:hyperlink w:anchor="_Toc340423748" w:history="1">
        <w:r w:rsidRPr="0084028A">
          <w:rPr>
            <w:rStyle w:val="Hyperlink"/>
          </w:rPr>
          <w:t>Wordpad keyboard shortcuts</w:t>
        </w:r>
        <w:r>
          <w:rPr>
            <w:webHidden/>
          </w:rPr>
          <w:tab/>
        </w:r>
        <w:r>
          <w:rPr>
            <w:webHidden/>
          </w:rPr>
          <w:fldChar w:fldCharType="begin"/>
        </w:r>
        <w:r>
          <w:rPr>
            <w:webHidden/>
          </w:rPr>
          <w:instrText xml:space="preserve"> PAGEREF _Toc340423748 \h </w:instrText>
        </w:r>
        <w:r>
          <w:rPr>
            <w:webHidden/>
          </w:rPr>
        </w:r>
        <w:r>
          <w:rPr>
            <w:webHidden/>
          </w:rPr>
          <w:fldChar w:fldCharType="separate"/>
        </w:r>
        <w:r>
          <w:rPr>
            <w:webHidden/>
          </w:rPr>
          <w:t>88</w:t>
        </w:r>
        <w:r>
          <w:rPr>
            <w:webHidden/>
          </w:rPr>
          <w:fldChar w:fldCharType="end"/>
        </w:r>
      </w:hyperlink>
    </w:p>
    <w:p w:rsidR="001340AB" w:rsidRPr="001340AB" w:rsidRDefault="0031152F" w:rsidP="001340AB">
      <w:r>
        <w:fldChar w:fldCharType="end"/>
      </w:r>
    </w:p>
    <w:p w:rsidR="001340AB" w:rsidRPr="001340AB" w:rsidRDefault="001340AB" w:rsidP="001340AB"/>
    <w:p w:rsidR="001340AB" w:rsidRPr="001340AB" w:rsidRDefault="001340AB" w:rsidP="001340AB">
      <w:pPr>
        <w:sectPr w:rsidR="001340AB" w:rsidRPr="001340AB" w:rsidSect="00CA308D">
          <w:headerReference w:type="default" r:id="rId13"/>
          <w:pgSz w:w="12240" w:h="15840"/>
          <w:pgMar w:top="2160" w:right="1080" w:bottom="1440" w:left="1080" w:header="720" w:footer="720" w:gutter="0"/>
          <w:cols w:space="720"/>
          <w:docGrid w:linePitch="360"/>
        </w:sectPr>
      </w:pPr>
    </w:p>
    <w:p w:rsidR="001340AB" w:rsidRPr="001340AB" w:rsidRDefault="001340AB" w:rsidP="00D214BA">
      <w:pPr>
        <w:pStyle w:val="MSHeading1"/>
      </w:pPr>
      <w:bookmarkStart w:id="12" w:name="_Toc335902175"/>
      <w:bookmarkStart w:id="13" w:name="_Toc338326740"/>
      <w:bookmarkStart w:id="14" w:name="_Toc340423643"/>
      <w:r w:rsidRPr="001340AB">
        <w:t>Overview of Accessibility in Windows 8</w:t>
      </w:r>
      <w:bookmarkEnd w:id="12"/>
      <w:bookmarkEnd w:id="13"/>
      <w:bookmarkEnd w:id="14"/>
    </w:p>
    <w:p w:rsidR="001340AB" w:rsidRPr="001340AB" w:rsidRDefault="001340AB" w:rsidP="00CA59C6">
      <w:pPr>
        <w:pStyle w:val="MSBody"/>
      </w:pPr>
      <w:r w:rsidRPr="001340AB">
        <w:t xml:space="preserve">The built-in assistive technologies in Windows 8 work with both Windows 8 applications and with desktop software to provide seamless access to the entire Windows experience. </w:t>
      </w:r>
    </w:p>
    <w:p w:rsidR="001340AB" w:rsidRPr="001340AB" w:rsidRDefault="001340AB" w:rsidP="00CA59C6">
      <w:pPr>
        <w:pStyle w:val="MSBody"/>
      </w:pPr>
      <w:r w:rsidRPr="001340AB">
        <w:t xml:space="preserve">Devices running Windows 8 Professional will also allow you to use assistive technology (AT) software from specialty </w:t>
      </w:r>
      <w:hyperlink r:id="rId14" w:tooltip="http://www.microsoft.com/enable/at/" w:history="1">
        <w:r w:rsidRPr="00CA59C6">
          <w:rPr>
            <w:rStyle w:val="Hyperlink"/>
          </w:rPr>
          <w:t>Assistive Technology</w:t>
        </w:r>
        <w:r w:rsidRPr="00CA59C6">
          <w:rPr>
            <w:rStyle w:val="Hyperlink"/>
          </w:rPr>
          <w:t xml:space="preserve"> </w:t>
        </w:r>
        <w:r w:rsidRPr="00CA59C6">
          <w:rPr>
            <w:rStyle w:val="Hyperlink"/>
          </w:rPr>
          <w:t>ven</w:t>
        </w:r>
        <w:r w:rsidRPr="00CA59C6">
          <w:rPr>
            <w:rStyle w:val="Hyperlink"/>
          </w:rPr>
          <w:t>d</w:t>
        </w:r>
        <w:r w:rsidRPr="00CA59C6">
          <w:rPr>
            <w:rStyle w:val="Hyperlink"/>
          </w:rPr>
          <w:t>ors</w:t>
        </w:r>
      </w:hyperlink>
      <w:r w:rsidR="00884480">
        <w:t xml:space="preserve"> (</w:t>
      </w:r>
      <w:hyperlink r:id="rId15" w:history="1">
        <w:r w:rsidR="00884480" w:rsidRPr="00B115A2">
          <w:rPr>
            <w:rStyle w:val="Hyperlink"/>
          </w:rPr>
          <w:t>http://www.microsoft.com/enable/at/</w:t>
        </w:r>
      </w:hyperlink>
      <w:r w:rsidR="00884480">
        <w:t>).</w:t>
      </w:r>
    </w:p>
    <w:p w:rsidR="000A230B" w:rsidRPr="000A230B" w:rsidRDefault="000A230B" w:rsidP="000A230B">
      <w:pPr>
        <w:pStyle w:val="MSHeading2"/>
        <w:rPr>
          <w:color w:val="000000"/>
        </w:rPr>
      </w:pPr>
      <w:bookmarkStart w:id="15" w:name="_Toc338326741"/>
      <w:bookmarkStart w:id="16" w:name="_Toc340423644"/>
      <w:r w:rsidRPr="00695504">
        <w:rPr>
          <w:color w:val="000000"/>
        </w:rPr>
        <w:t>What’s new in Windows 8 accessibility</w:t>
      </w:r>
      <w:bookmarkEnd w:id="15"/>
      <w:bookmarkEnd w:id="16"/>
    </w:p>
    <w:p w:rsidR="001340AB" w:rsidRPr="001340AB" w:rsidRDefault="001340AB" w:rsidP="00CA59C6">
      <w:pPr>
        <w:pStyle w:val="MSBody"/>
      </w:pPr>
      <w:r w:rsidRPr="001340AB">
        <w:t>One of the most exciting aspects of Windows 8 is the introduction of touch-only devices. With touch devices, you can directly interact with everything on your screen by touch, without using a keyboard or mouse, including managing accessibility options in the Ease of Access Center.</w:t>
      </w:r>
    </w:p>
    <w:p w:rsidR="001340AB" w:rsidRPr="001340AB" w:rsidRDefault="001340AB" w:rsidP="00CA59C6">
      <w:pPr>
        <w:pStyle w:val="MSBody"/>
      </w:pPr>
      <w:r w:rsidRPr="001340AB">
        <w:t xml:space="preserve">With Windows 8 you can easily access the most commonly used accessibility options right from the sign-in screen. Select the </w:t>
      </w:r>
      <w:r w:rsidRPr="00CA59C6">
        <w:rPr>
          <w:rStyle w:val="Strong"/>
        </w:rPr>
        <w:t>Ease of Access</w:t>
      </w:r>
      <w:r w:rsidRPr="001340AB">
        <w:t xml:space="preserve"> button </w:t>
      </w:r>
      <w:r w:rsidR="000C5EEB">
        <w:rPr>
          <w:noProof/>
        </w:rPr>
        <w:drawing>
          <wp:inline distT="0" distB="0" distL="0" distR="0">
            <wp:extent cx="152400" cy="152400"/>
            <wp:effectExtent l="0" t="0" r="0" b="0"/>
            <wp:docPr id="170" name="Picture 21" descr="Ease of Acces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se of Access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in the lower-left corner of your screen, or press the </w:t>
      </w:r>
      <w:r w:rsidRPr="000A230B">
        <w:rPr>
          <w:b/>
        </w:rPr>
        <w:t>Windows logo key+U</w:t>
      </w:r>
      <w:r w:rsidRPr="001340AB">
        <w:t>, to choose the settings for your PC that you want to have available each time it starts. Learn more in the Ease of Access section below.</w:t>
      </w:r>
    </w:p>
    <w:p w:rsidR="001340AB" w:rsidRPr="001340AB" w:rsidRDefault="001340AB" w:rsidP="00CA59C6">
      <w:pPr>
        <w:pStyle w:val="MSHeading3"/>
      </w:pPr>
      <w:bookmarkStart w:id="17" w:name="_Toc338326742"/>
      <w:bookmarkStart w:id="18" w:name="_Toc340423645"/>
      <w:r w:rsidRPr="001340AB">
        <w:t xml:space="preserve">Narrator </w:t>
      </w:r>
      <w:r w:rsidR="00164A71">
        <w:t>and touch-enabled d</w:t>
      </w:r>
      <w:r w:rsidR="007109BA" w:rsidRPr="001340AB">
        <w:t>evices</w:t>
      </w:r>
      <w:bookmarkEnd w:id="17"/>
      <w:bookmarkEnd w:id="18"/>
    </w:p>
    <w:p w:rsidR="001340AB" w:rsidRPr="001340AB" w:rsidRDefault="001340AB" w:rsidP="00CA59C6">
      <w:pPr>
        <w:pStyle w:val="MSBody"/>
      </w:pPr>
      <w:r w:rsidRPr="001340AB">
        <w:t xml:space="preserve">Narrator, a basic screen reader that reads aloud the text that appears on screen, and describes events such as error messages, has been redesigned in Windows 8 to be substantially faster, and to support many new features. </w:t>
      </w:r>
    </w:p>
    <w:p w:rsidR="00CA59C6" w:rsidRDefault="001340AB" w:rsidP="00CA59C6">
      <w:pPr>
        <w:pStyle w:val="MSBody"/>
      </w:pPr>
      <w:r w:rsidRPr="001340AB">
        <w:t>Whether you’re an individual who is blind, has low vision, or who is fully sighted, you will be able to use</w:t>
      </w:r>
      <w:r w:rsidR="00580776">
        <w:t xml:space="preserve"> </w:t>
      </w:r>
      <w:r w:rsidRPr="001340AB">
        <w:t xml:space="preserve">Windows </w:t>
      </w:r>
      <w:r w:rsidRPr="001340AB">
        <w:t>8</w:t>
      </w:r>
      <w:r w:rsidRPr="001340AB">
        <w:t xml:space="preserve"> from the fir</w:t>
      </w:r>
      <w:r w:rsidR="00CA59C6">
        <w:t xml:space="preserve">st time you start your device. </w:t>
      </w:r>
    </w:p>
    <w:p w:rsidR="001340AB" w:rsidRPr="001340AB" w:rsidRDefault="001340AB" w:rsidP="00CA59C6">
      <w:pPr>
        <w:pStyle w:val="MSBody"/>
      </w:pPr>
      <w:r w:rsidRPr="001340AB">
        <w:t xml:space="preserve">By default on touch-only devices, Narrator can be launched by simply holding down the </w:t>
      </w:r>
      <w:r w:rsidR="000A230B">
        <w:rPr>
          <w:rStyle w:val="Strong"/>
        </w:rPr>
        <w:t>Windows logo button</w:t>
      </w:r>
      <w:r w:rsidRPr="001340AB">
        <w:t xml:space="preserve"> </w:t>
      </w:r>
      <w:r w:rsidR="000C5EEB">
        <w:rPr>
          <w:noProof/>
        </w:rPr>
        <w:drawing>
          <wp:inline distT="0" distB="0" distL="0" distR="0">
            <wp:extent cx="152400" cy="152400"/>
            <wp:effectExtent l="0" t="0" r="0" b="0"/>
            <wp:docPr id="3" name="Picture 1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80776">
        <w:rPr>
          <w:noProof/>
        </w:rPr>
        <w:t xml:space="preserve"> </w:t>
      </w:r>
      <w:r w:rsidRPr="001340AB">
        <w:t xml:space="preserve">and pressing the </w:t>
      </w:r>
      <w:r w:rsidRPr="00CA59C6">
        <w:rPr>
          <w:rStyle w:val="Strong"/>
        </w:rPr>
        <w:t>Volume Up</w:t>
      </w:r>
      <w:r w:rsidRPr="001340AB">
        <w:t xml:space="preserve"> button. Once Narrator is running, you can use Narrator’s built-in touch commands to explore the screen and control your device. </w:t>
      </w:r>
    </w:p>
    <w:p w:rsidR="001340AB" w:rsidRPr="001340AB" w:rsidRDefault="001340AB" w:rsidP="00CA59C6">
      <w:pPr>
        <w:pStyle w:val="MSBody"/>
      </w:pPr>
      <w:r w:rsidRPr="001340AB">
        <w:t>There are also some new configuration options for Narrator in Windows 8. You can select one of several voices, change the speed at which Narrator speaks, create customizable keyboard commands, and specify many other settings to suit your preferences.</w:t>
      </w:r>
    </w:p>
    <w:p w:rsidR="001340AB" w:rsidRPr="001340AB" w:rsidRDefault="001340AB" w:rsidP="00CA59C6">
      <w:pPr>
        <w:pStyle w:val="MSBody"/>
      </w:pPr>
      <w:r w:rsidRPr="001340AB">
        <w:t>Depending upon what device you use, and how you configure accessibility utilities on that device, there are different ways to start Narrator. These are the three shortcuts many people prefer:</w:t>
      </w:r>
    </w:p>
    <w:p w:rsidR="001340AB" w:rsidRPr="001340AB" w:rsidRDefault="001340AB" w:rsidP="00CA59C6">
      <w:pPr>
        <w:pStyle w:val="MSBulletmain"/>
      </w:pPr>
      <w:r w:rsidRPr="001340AB">
        <w:t xml:space="preserve">On the sign-in screen, press the </w:t>
      </w:r>
      <w:r w:rsidRPr="006C3516">
        <w:rPr>
          <w:b/>
        </w:rPr>
        <w:t>Windows logo key</w:t>
      </w:r>
      <w:r w:rsidRPr="001340AB">
        <w:t xml:space="preserve"> </w:t>
      </w:r>
      <w:r w:rsidR="000C5EEB">
        <w:rPr>
          <w:noProof/>
        </w:rPr>
        <w:drawing>
          <wp:inline distT="0" distB="0" distL="0" distR="0">
            <wp:extent cx="152400" cy="152400"/>
            <wp:effectExtent l="0" t="0" r="0" b="0"/>
            <wp:docPr id="6" name="Picture 1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C3516">
        <w:rPr>
          <w:b/>
        </w:rPr>
        <w:t xml:space="preserve">+U </w:t>
      </w:r>
      <w:r w:rsidRPr="001340AB">
        <w:t xml:space="preserve">or click the </w:t>
      </w:r>
      <w:r w:rsidRPr="00CA59C6">
        <w:rPr>
          <w:rStyle w:val="Strong"/>
        </w:rPr>
        <w:t>Ease of access</w:t>
      </w:r>
      <w:r w:rsidRPr="001340AB">
        <w:t xml:space="preserve"> </w:t>
      </w:r>
      <w:r w:rsidR="000C5EEB">
        <w:rPr>
          <w:noProof/>
        </w:rPr>
        <w:drawing>
          <wp:inline distT="0" distB="0" distL="0" distR="0">
            <wp:extent cx="152400" cy="152400"/>
            <wp:effectExtent l="0" t="0" r="0" b="0"/>
            <wp:docPr id="7" name="Picture 15" descr="Ease of Acces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e of Access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button in the </w:t>
      </w:r>
      <w:r w:rsidR="00CA59C6">
        <w:br/>
      </w:r>
      <w:r w:rsidRPr="001340AB">
        <w:t xml:space="preserve">lower-left corner, and then choose </w:t>
      </w:r>
      <w:r w:rsidRPr="006C3516">
        <w:rPr>
          <w:b/>
        </w:rPr>
        <w:t>Narrator</w:t>
      </w:r>
      <w:r w:rsidRPr="001340AB">
        <w:t>.</w:t>
      </w:r>
    </w:p>
    <w:p w:rsidR="001340AB" w:rsidRPr="001340AB" w:rsidRDefault="001340AB" w:rsidP="00CA59C6">
      <w:pPr>
        <w:pStyle w:val="MSBulletmain"/>
      </w:pPr>
      <w:r w:rsidRPr="001340AB">
        <w:t xml:space="preserve">On a keyboard, press the </w:t>
      </w:r>
      <w:r w:rsidRPr="00CA59C6">
        <w:rPr>
          <w:rStyle w:val="Strong"/>
        </w:rPr>
        <w:t>Windows logo key</w:t>
      </w:r>
      <w:r w:rsidRPr="001340AB">
        <w:t xml:space="preserve"> </w:t>
      </w:r>
      <w:r w:rsidR="000C5EEB">
        <w:rPr>
          <w:noProof/>
        </w:rPr>
        <w:drawing>
          <wp:inline distT="0" distB="0" distL="0" distR="0">
            <wp:extent cx="152400" cy="152400"/>
            <wp:effectExtent l="0" t="0" r="0" b="0"/>
            <wp:docPr id="8" name="Picture 1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C3516">
        <w:rPr>
          <w:b/>
        </w:rPr>
        <w:t>+Enter</w:t>
      </w:r>
      <w:r w:rsidRPr="001340AB">
        <w:t>.</w:t>
      </w:r>
    </w:p>
    <w:p w:rsidR="001340AB" w:rsidRPr="001340AB" w:rsidRDefault="001340AB" w:rsidP="00CA59C6">
      <w:pPr>
        <w:pStyle w:val="MSBulletmain"/>
      </w:pPr>
      <w:r w:rsidRPr="001340AB">
        <w:t xml:space="preserve">On a touch-only device, hold down the </w:t>
      </w:r>
      <w:r w:rsidRPr="00CA59C6">
        <w:rPr>
          <w:rStyle w:val="Strong"/>
        </w:rPr>
        <w:t xml:space="preserve">Windows logo </w:t>
      </w:r>
      <w:r w:rsidR="000C5EEB">
        <w:rPr>
          <w:noProof/>
        </w:rPr>
        <w:drawing>
          <wp:inline distT="0" distB="0" distL="0" distR="0">
            <wp:extent cx="152400" cy="152400"/>
            <wp:effectExtent l="0" t="0" r="0" b="0"/>
            <wp:docPr id="9" name="Picture 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w:t>
      </w:r>
      <w:r w:rsidR="00580776">
        <w:t xml:space="preserve">button </w:t>
      </w:r>
      <w:r w:rsidRPr="001340AB">
        <w:t xml:space="preserve">and press the </w:t>
      </w:r>
      <w:r w:rsidRPr="00CA59C6">
        <w:rPr>
          <w:rStyle w:val="Strong"/>
        </w:rPr>
        <w:t>Volume Up</w:t>
      </w:r>
      <w:r w:rsidRPr="001340AB">
        <w:t xml:space="preserve"> button.</w:t>
      </w:r>
    </w:p>
    <w:p w:rsidR="001340AB" w:rsidRPr="001340AB" w:rsidRDefault="001340AB" w:rsidP="00BD305A">
      <w:pPr>
        <w:pStyle w:val="MSBody"/>
      </w:pPr>
      <w:r w:rsidRPr="001340AB">
        <w:t>Learn more about using Narrator in Windows 8, in the Ease of Access section below.</w:t>
      </w:r>
    </w:p>
    <w:p w:rsidR="001340AB" w:rsidRPr="001340AB" w:rsidRDefault="001340AB" w:rsidP="00BD305A">
      <w:pPr>
        <w:pStyle w:val="MSBody"/>
      </w:pPr>
    </w:p>
    <w:p w:rsidR="00CA59C6" w:rsidRDefault="000C5EEB" w:rsidP="001C42FF">
      <w:pPr>
        <w:pStyle w:val="MSImages"/>
      </w:pPr>
      <w:r>
        <w:rPr>
          <w:noProof/>
        </w:rPr>
        <w:drawing>
          <wp:inline distT="0" distB="0" distL="0" distR="0">
            <wp:extent cx="5314950" cy="5457825"/>
            <wp:effectExtent l="0" t="0" r="0" b="9525"/>
            <wp:docPr id="10" name="Picture 1" descr="Title: Narrator Settings screen - Description: Narrator Settings screen used to configure how Narrator starts, navigation, voice, and other comman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Narrator Settings screen - Description: Narrator Settings screen used to configure how Narrator starts, navigation, voice, and other command sett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5457825"/>
                    </a:xfrm>
                    <a:prstGeom prst="rect">
                      <a:avLst/>
                    </a:prstGeom>
                    <a:noFill/>
                    <a:ln>
                      <a:noFill/>
                    </a:ln>
                  </pic:spPr>
                </pic:pic>
              </a:graphicData>
            </a:graphic>
          </wp:inline>
        </w:drawing>
      </w:r>
    </w:p>
    <w:p w:rsidR="001340AB" w:rsidRPr="00CA59C6" w:rsidRDefault="001340AB" w:rsidP="001C42FF">
      <w:pPr>
        <w:pStyle w:val="MSTipsbody"/>
      </w:pPr>
      <w:r w:rsidRPr="00CA59C6">
        <w:t>Narrator Settings screen used to configure how Narrator starts, navigation, voice, and other command settings.</w:t>
      </w:r>
    </w:p>
    <w:p w:rsidR="001340AB" w:rsidRPr="001340AB" w:rsidRDefault="001340AB" w:rsidP="00BD305A">
      <w:pPr>
        <w:pStyle w:val="MSBody"/>
      </w:pPr>
    </w:p>
    <w:p w:rsidR="001340AB" w:rsidRPr="001340AB" w:rsidRDefault="001340AB" w:rsidP="00823E7B">
      <w:pPr>
        <w:pStyle w:val="MSHeading3"/>
      </w:pPr>
      <w:r w:rsidRPr="001340AB">
        <w:br w:type="page"/>
      </w:r>
      <w:bookmarkStart w:id="19" w:name="_Toc338326743"/>
      <w:bookmarkStart w:id="20" w:name="_Toc340423646"/>
      <w:r w:rsidRPr="001340AB">
        <w:t xml:space="preserve">Magnifier </w:t>
      </w:r>
      <w:r w:rsidR="00164A71">
        <w:t>and touch-enabled d</w:t>
      </w:r>
      <w:r w:rsidR="007109BA" w:rsidRPr="001340AB">
        <w:t>evices</w:t>
      </w:r>
      <w:bookmarkEnd w:id="19"/>
      <w:bookmarkEnd w:id="20"/>
    </w:p>
    <w:p w:rsidR="001340AB" w:rsidRPr="001340AB" w:rsidRDefault="001340AB" w:rsidP="00CA59C6">
      <w:pPr>
        <w:pStyle w:val="MSBody"/>
      </w:pPr>
      <w:r w:rsidRPr="001340AB">
        <w:t>Magnifier is a tool that enlarges your screen, or portions of your screen, making words and images easier to see. For users with low vision who have trouble seeing their devices, Magnifier makes it easier to see the screen and touch it too.</w:t>
      </w:r>
    </w:p>
    <w:p w:rsidR="001340AB" w:rsidRPr="001340AB" w:rsidRDefault="000C5EEB" w:rsidP="001C42FF">
      <w:pPr>
        <w:pStyle w:val="MSImages"/>
      </w:pPr>
      <w:r>
        <w:rPr>
          <w:noProof/>
        </w:rPr>
        <w:drawing>
          <wp:inline distT="0" distB="0" distL="0" distR="0">
            <wp:extent cx="4762500" cy="2914650"/>
            <wp:effectExtent l="0" t="0" r="0" b="0"/>
            <wp:docPr id="11" name="Picture 11" descr="Screen shot of Start screen with Magnifier lens view window over Magnifi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of Start screen with Magnifier lens view window over Magnifier sett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rsidR="001340AB" w:rsidRPr="001C42FF" w:rsidRDefault="001340AB" w:rsidP="001C42FF">
      <w:pPr>
        <w:pStyle w:val="MSTipsbody"/>
      </w:pPr>
      <w:r w:rsidRPr="001C42FF">
        <w:t>Magnifier lens view in Windows 8.</w:t>
      </w:r>
    </w:p>
    <w:p w:rsidR="001340AB" w:rsidRPr="001340AB" w:rsidRDefault="001340AB" w:rsidP="00BD305A">
      <w:pPr>
        <w:pStyle w:val="MSBody"/>
      </w:pPr>
      <w:r w:rsidRPr="001340AB">
        <w:t xml:space="preserve">If you use a touch-enabled device you can control Magnifier from the edges of your screen. To start Magnifier on a touch-enabled device you first will need to designate Magnifier as the start option when pressing the </w:t>
      </w:r>
      <w:r w:rsidRPr="001C42FF">
        <w:rPr>
          <w:rStyle w:val="Strong"/>
        </w:rPr>
        <w:t xml:space="preserve">Windows logo </w:t>
      </w:r>
      <w:r w:rsidR="00580776" w:rsidRPr="00580776">
        <w:rPr>
          <w:rStyle w:val="Strong"/>
          <w:b w:val="0"/>
        </w:rPr>
        <w:t>button</w:t>
      </w:r>
      <w:r w:rsidR="00580776">
        <w:rPr>
          <w:rStyle w:val="Strong"/>
        </w:rPr>
        <w:t>+</w:t>
      </w:r>
      <w:r w:rsidRPr="001C42FF">
        <w:rPr>
          <w:rStyle w:val="Strong"/>
        </w:rPr>
        <w:t>Volume up</w:t>
      </w:r>
      <w:r w:rsidRPr="001340AB">
        <w:t xml:space="preserve"> in the Ease of Access settings.</w:t>
      </w:r>
    </w:p>
    <w:p w:rsidR="001340AB" w:rsidRPr="001340AB" w:rsidRDefault="000C5EEB" w:rsidP="00BD305A">
      <w:pPr>
        <w:pStyle w:val="MSImages"/>
      </w:pPr>
      <w:r>
        <w:rPr>
          <w:noProof/>
        </w:rPr>
        <w:drawing>
          <wp:inline distT="0" distB="0" distL="0" distR="0">
            <wp:extent cx="2600325" cy="3848100"/>
            <wp:effectExtent l="0" t="0" r="9525" b="0"/>
            <wp:docPr id="12" name="Picture 8" descr="Ease of Access settings screen with &quot;Pressing Windows + Volume Up will turn on&quot; highlighted and &quot;Magnifier&quot; selected in the list." title="screenshot of Ease of Acce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8" descr="Ease of Access settings screen with &quot;Pressing Windows + Volume Up will turn on&quot; highlighted and &quot;Magnifier&quot; selected in the list." title="screenshot of Ease of Acces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325" cy="3848100"/>
                    </a:xfrm>
                    <a:prstGeom prst="rect">
                      <a:avLst/>
                    </a:prstGeom>
                    <a:noFill/>
                    <a:ln>
                      <a:noFill/>
                    </a:ln>
                  </pic:spPr>
                </pic:pic>
              </a:graphicData>
            </a:graphic>
          </wp:inline>
        </w:drawing>
      </w:r>
    </w:p>
    <w:p w:rsidR="001340AB" w:rsidRPr="001340AB" w:rsidRDefault="001340AB" w:rsidP="001C42FF">
      <w:pPr>
        <w:pStyle w:val="MSTipsbody"/>
      </w:pPr>
      <w:r w:rsidRPr="001340AB">
        <w:t>Ease of Access settings screen where you can select which accessibility tool to open with the ke</w:t>
      </w:r>
      <w:r w:rsidR="00580776">
        <w:t>yboard shortcut Windows logo+</w:t>
      </w:r>
      <w:r w:rsidRPr="001340AB">
        <w:t>Volume Up.</w:t>
      </w:r>
    </w:p>
    <w:p w:rsidR="001340AB" w:rsidRPr="001340AB" w:rsidRDefault="001340AB" w:rsidP="00BD305A">
      <w:pPr>
        <w:pStyle w:val="MSBody"/>
      </w:pPr>
      <w:r w:rsidRPr="001340AB">
        <w:t>Once magnifier has been started</w:t>
      </w:r>
      <w:r w:rsidR="00580776">
        <w:t xml:space="preserve"> on your touch-enabled device</w:t>
      </w:r>
      <w:r w:rsidRPr="001340AB">
        <w:t>, a border will appear around the edges of the magnified screen. You can use these borders to move around the entire screen and it will work with all of your Windows 8 and desktop applications. Simply drag your finger along a border to move Magnifier in that direction. When the border disappears, you are at the edge of the screen.</w:t>
      </w:r>
    </w:p>
    <w:p w:rsidR="001340AB" w:rsidRPr="001340AB" w:rsidRDefault="001340AB" w:rsidP="00BD305A">
      <w:pPr>
        <w:pStyle w:val="MSBody"/>
      </w:pPr>
      <w:r w:rsidRPr="001340AB">
        <w:t>By pressing the plus (+) and minus (-) buttons in the corners of the screen, you can zoom in or out to a size that best suits your preference. You can also quickly change the zoom level by moving two fingers closer together or farther apart on one of the borders.</w:t>
      </w:r>
    </w:p>
    <w:p w:rsidR="001340AB" w:rsidRPr="001340AB" w:rsidRDefault="001340AB" w:rsidP="00BD305A">
      <w:pPr>
        <w:pStyle w:val="MSBody"/>
      </w:pPr>
      <w:r w:rsidRPr="001340AB">
        <w:t>To help keep track of your location on the screen, Magnifier has a preview feature that shows you exactly where you are in the context of the entire screen. To see the preview, tap with a thumb or finger on opposite borders at the same time. The currently magnified window will zoom out and highlight the part of the screen you are viewing. After a few seconds it will zoom back to the currently highlighted location. When viewing the preview, you can also drag the highlighted region to quickly move Magnifier around the screen.</w:t>
      </w:r>
    </w:p>
    <w:p w:rsidR="001340AB" w:rsidRPr="001340AB" w:rsidRDefault="001340AB" w:rsidP="00BD305A">
      <w:pPr>
        <w:pStyle w:val="MSBody"/>
      </w:pPr>
      <w:r w:rsidRPr="001340AB">
        <w:t>Learn more about using Magnifier in Windows 8 in the Ease of Access section below.</w:t>
      </w:r>
    </w:p>
    <w:p w:rsidR="001340AB" w:rsidRPr="001340AB" w:rsidRDefault="001C42FF" w:rsidP="00BD305A">
      <w:pPr>
        <w:pStyle w:val="MSBody"/>
      </w:pPr>
      <w:r>
        <w:br w:type="page"/>
      </w:r>
      <w:r w:rsidR="001340AB" w:rsidRPr="001340AB">
        <w:t xml:space="preserve">Ease </w:t>
      </w:r>
      <w:r w:rsidR="007109BA" w:rsidRPr="001340AB">
        <w:t xml:space="preserve">of </w:t>
      </w:r>
      <w:r w:rsidR="001340AB" w:rsidRPr="001340AB">
        <w:t xml:space="preserve">Access </w:t>
      </w:r>
      <w:r w:rsidR="007109BA" w:rsidRPr="001340AB">
        <w:t xml:space="preserve">and </w:t>
      </w:r>
      <w:r w:rsidR="001340AB" w:rsidRPr="001340AB">
        <w:t xml:space="preserve">Personalization </w:t>
      </w:r>
      <w:r w:rsidR="005E5CA5">
        <w:t>options on your c</w:t>
      </w:r>
      <w:r w:rsidR="007109BA" w:rsidRPr="001340AB">
        <w:t>omputer</w:t>
      </w:r>
    </w:p>
    <w:p w:rsidR="001340AB" w:rsidRDefault="001340AB" w:rsidP="001C42FF">
      <w:pPr>
        <w:pStyle w:val="MSBody"/>
      </w:pPr>
      <w:r w:rsidRPr="001340AB">
        <w:t xml:space="preserve">The following sections of this document provide information on how to make your device easier to see, hear, and use with settings and options in Ease of Access and Personalization in Windows 8 Professional.  It also provides direction on accessing options using your mouse; or touch, for touch-only devices; and, provides a complete list of keyboard shortcuts for those who access their computers through the keyboard. Find more information about Windows 8 Accessibility on the </w:t>
      </w:r>
      <w:hyperlink r:id="rId21" w:tooltip="http://www.microsoft.com/enable/" w:history="1">
        <w:r w:rsidRPr="00B9663E">
          <w:rPr>
            <w:rStyle w:val="Hyperlink"/>
          </w:rPr>
          <w:t>Microsoft Acces</w:t>
        </w:r>
        <w:r w:rsidRPr="00B9663E">
          <w:rPr>
            <w:rStyle w:val="Hyperlink"/>
          </w:rPr>
          <w:t>s</w:t>
        </w:r>
        <w:r w:rsidRPr="00B9663E">
          <w:rPr>
            <w:rStyle w:val="Hyperlink"/>
          </w:rPr>
          <w:t>ibility website</w:t>
        </w:r>
      </w:hyperlink>
      <w:r w:rsidRPr="001340AB">
        <w:t xml:space="preserve"> (</w:t>
      </w:r>
      <w:hyperlink r:id="rId22" w:history="1">
        <w:r w:rsidR="00C677C9" w:rsidRPr="001C20CA">
          <w:rPr>
            <w:rStyle w:val="Hyperlink"/>
          </w:rPr>
          <w:t>www.micro</w:t>
        </w:r>
        <w:r w:rsidR="00C677C9" w:rsidRPr="001C20CA">
          <w:rPr>
            <w:rStyle w:val="Hyperlink"/>
          </w:rPr>
          <w:t>s</w:t>
        </w:r>
        <w:r w:rsidR="00C677C9" w:rsidRPr="001C20CA">
          <w:rPr>
            <w:rStyle w:val="Hyperlink"/>
          </w:rPr>
          <w:t>o</w:t>
        </w:r>
        <w:r w:rsidR="00C677C9" w:rsidRPr="001C20CA">
          <w:rPr>
            <w:rStyle w:val="Hyperlink"/>
          </w:rPr>
          <w:t>ft.com/enable/</w:t>
        </w:r>
      </w:hyperlink>
      <w:r w:rsidRPr="001340AB">
        <w:t xml:space="preserve">), and on the </w:t>
      </w:r>
      <w:hyperlink r:id="rId23" w:tooltip="Microsoft Windows " w:history="1">
        <w:r w:rsidRPr="001C42FF">
          <w:rPr>
            <w:rStyle w:val="Hyperlink"/>
          </w:rPr>
          <w:t>Mi</w:t>
        </w:r>
        <w:r w:rsidRPr="001C42FF">
          <w:rPr>
            <w:rStyle w:val="Hyperlink"/>
          </w:rPr>
          <w:t>c</w:t>
        </w:r>
        <w:r w:rsidRPr="001C42FF">
          <w:rPr>
            <w:rStyle w:val="Hyperlink"/>
          </w:rPr>
          <w:t>r</w:t>
        </w:r>
        <w:r w:rsidRPr="001C42FF">
          <w:rPr>
            <w:rStyle w:val="Hyperlink"/>
          </w:rPr>
          <w:t>osoft Windows website</w:t>
        </w:r>
      </w:hyperlink>
      <w:r w:rsidRPr="001340AB">
        <w:t xml:space="preserve"> (</w:t>
      </w:r>
      <w:hyperlink r:id="rId24" w:tooltip="Microsoft Windows" w:history="1">
        <w:r w:rsidRPr="001C42FF">
          <w:rPr>
            <w:rStyle w:val="Hyperlink"/>
          </w:rPr>
          <w:t>http://windows.</w:t>
        </w:r>
        <w:r w:rsidRPr="001C42FF">
          <w:rPr>
            <w:rStyle w:val="Hyperlink"/>
          </w:rPr>
          <w:t>m</w:t>
        </w:r>
        <w:r w:rsidRPr="001C42FF">
          <w:rPr>
            <w:rStyle w:val="Hyperlink"/>
          </w:rPr>
          <w:t>i</w:t>
        </w:r>
        <w:r w:rsidRPr="001C42FF">
          <w:rPr>
            <w:rStyle w:val="Hyperlink"/>
          </w:rPr>
          <w:t>crosoft.com/</w:t>
        </w:r>
      </w:hyperlink>
      <w:r w:rsidR="001C42FF">
        <w:t>).</w:t>
      </w:r>
    </w:p>
    <w:p w:rsidR="00A7507B" w:rsidRPr="00BD305A" w:rsidRDefault="00A7507B" w:rsidP="00A7507B">
      <w:pPr>
        <w:shd w:val="clear" w:color="auto" w:fill="FFFFFF"/>
        <w:spacing w:after="75"/>
        <w:outlineLvl w:val="3"/>
        <w:rPr>
          <w:rStyle w:val="Strong"/>
        </w:rPr>
      </w:pPr>
      <w:r w:rsidRPr="00BD305A">
        <w:rPr>
          <w:rStyle w:val="Strong"/>
        </w:rPr>
        <w:t>Important</w:t>
      </w:r>
    </w:p>
    <w:p w:rsidR="00A7507B" w:rsidRDefault="00A7507B" w:rsidP="00A7507B">
      <w:pPr>
        <w:pStyle w:val="MSBody"/>
      </w:pPr>
      <w:r>
        <w:t xml:space="preserve">Windows RT only supports the installation of apps through the Windows Store. Windows 8, or Windows 8 Professional, is required for individuals using assistive technology software or devices. Be sure to check with your </w:t>
      </w:r>
      <w:hyperlink r:id="rId25" w:tooltip="external link" w:history="1">
        <w:r>
          <w:rPr>
            <w:rStyle w:val="Hyperlink"/>
            <w:rFonts w:cs="Segoe UI"/>
            <w:sz w:val="19"/>
            <w:szCs w:val="19"/>
          </w:rPr>
          <w:t>assistive technology manufacturer</w:t>
        </w:r>
      </w:hyperlink>
      <w:r>
        <w:t xml:space="preserve"> </w:t>
      </w:r>
      <w:r w:rsidR="00D623BA">
        <w:t>(</w:t>
      </w:r>
      <w:hyperlink r:id="rId26" w:history="1">
        <w:r w:rsidR="00D623BA" w:rsidRPr="00F844BD">
          <w:rPr>
            <w:rStyle w:val="Hyperlink"/>
          </w:rPr>
          <w:t>www.microsoft.</w:t>
        </w:r>
        <w:r w:rsidR="00D623BA" w:rsidRPr="00F844BD">
          <w:rPr>
            <w:rStyle w:val="Hyperlink"/>
          </w:rPr>
          <w:t>c</w:t>
        </w:r>
        <w:r w:rsidR="00D623BA" w:rsidRPr="00F844BD">
          <w:rPr>
            <w:rStyle w:val="Hyperlink"/>
          </w:rPr>
          <w:t>om/</w:t>
        </w:r>
        <w:r w:rsidR="00D623BA" w:rsidRPr="00F844BD">
          <w:rPr>
            <w:rStyle w:val="Hyperlink"/>
          </w:rPr>
          <w:t>e</w:t>
        </w:r>
        <w:r w:rsidR="00D623BA" w:rsidRPr="00F844BD">
          <w:rPr>
            <w:rStyle w:val="Hyperlink"/>
          </w:rPr>
          <w:t>nab</w:t>
        </w:r>
        <w:r w:rsidR="00D623BA" w:rsidRPr="00F844BD">
          <w:rPr>
            <w:rStyle w:val="Hyperlink"/>
          </w:rPr>
          <w:t>l</w:t>
        </w:r>
        <w:r w:rsidR="00D623BA" w:rsidRPr="00F844BD">
          <w:rPr>
            <w:rStyle w:val="Hyperlink"/>
          </w:rPr>
          <w:t>e/at/matvplist.aspx</w:t>
        </w:r>
      </w:hyperlink>
      <w:r w:rsidR="00D623BA">
        <w:t xml:space="preserve">) </w:t>
      </w:r>
      <w:r>
        <w:t>regarding compatibility before purchasing a new Windows 8 device.</w:t>
      </w:r>
    </w:p>
    <w:p w:rsidR="001C42FF" w:rsidRPr="001340AB" w:rsidRDefault="001C42FF" w:rsidP="001C42FF">
      <w:pPr>
        <w:pStyle w:val="MSBody"/>
      </w:pPr>
    </w:p>
    <w:p w:rsidR="001340AB" w:rsidRPr="001340AB" w:rsidRDefault="001340AB" w:rsidP="001340AB">
      <w:pPr>
        <w:sectPr w:rsidR="001340AB" w:rsidRPr="001340AB" w:rsidSect="00CA308D">
          <w:footerReference w:type="default" r:id="rId27"/>
          <w:pgSz w:w="12240" w:h="15840"/>
          <w:pgMar w:top="2160" w:right="1080" w:bottom="1440" w:left="1080" w:header="720" w:footer="576" w:gutter="0"/>
          <w:cols w:space="720"/>
          <w:docGrid w:linePitch="360"/>
        </w:sectPr>
      </w:pPr>
    </w:p>
    <w:p w:rsidR="001340AB" w:rsidRPr="001340AB" w:rsidRDefault="001340AB" w:rsidP="001C42FF">
      <w:pPr>
        <w:pStyle w:val="MSHeading1"/>
      </w:pPr>
      <w:bookmarkStart w:id="21" w:name="_Toc338326744"/>
      <w:bookmarkStart w:id="22" w:name="_Toc340423647"/>
      <w:r w:rsidRPr="001340AB">
        <w:t>Ease o</w:t>
      </w:r>
      <w:r w:rsidRPr="001340AB">
        <w:t>f</w:t>
      </w:r>
      <w:r w:rsidRPr="001340AB">
        <w:t xml:space="preserve"> </w:t>
      </w:r>
      <w:r w:rsidRPr="001340AB">
        <w:t>A</w:t>
      </w:r>
      <w:r w:rsidRPr="001340AB">
        <w:t>c</w:t>
      </w:r>
      <w:r w:rsidRPr="001340AB">
        <w:t>c</w:t>
      </w:r>
      <w:r w:rsidRPr="001340AB">
        <w:t>e</w:t>
      </w:r>
      <w:r w:rsidRPr="001340AB">
        <w:t>ss</w:t>
      </w:r>
      <w:bookmarkEnd w:id="21"/>
      <w:bookmarkEnd w:id="22"/>
    </w:p>
    <w:p w:rsidR="001340AB" w:rsidRPr="001340AB" w:rsidRDefault="001340AB" w:rsidP="001C42FF">
      <w:pPr>
        <w:pStyle w:val="MSBody"/>
      </w:pPr>
      <w:r w:rsidRPr="001340AB">
        <w:t>Windows offers several programs and settings that can make the computer easier and more comfortable to use. This section tells you how to find and set up accessibility options whether you use a mouse and keyboard, or a touch-enabled computer.</w:t>
      </w:r>
    </w:p>
    <w:p w:rsidR="001340AB" w:rsidRPr="00C523E9" w:rsidRDefault="001340AB" w:rsidP="00C523E9">
      <w:pPr>
        <w:pStyle w:val="MSHeading2"/>
      </w:pPr>
      <w:hyperlink r:id="rId28" w:history="1">
        <w:bookmarkStart w:id="23" w:name="_Toc338326745"/>
        <w:bookmarkStart w:id="24" w:name="_Toc340423648"/>
        <w:r w:rsidRPr="00C523E9">
          <w:t xml:space="preserve">Make </w:t>
        </w:r>
        <w:r w:rsidR="006F0455" w:rsidRPr="00C523E9">
          <w:t>y</w:t>
        </w:r>
        <w:r w:rsidR="007109BA" w:rsidRPr="00C523E9">
          <w:t>o</w:t>
        </w:r>
        <w:r w:rsidR="007109BA" w:rsidRPr="00C523E9">
          <w:t>u</w:t>
        </w:r>
        <w:r w:rsidR="007109BA" w:rsidRPr="00C523E9">
          <w:t xml:space="preserve">r </w:t>
        </w:r>
        <w:r w:rsidRPr="00C523E9">
          <w:t>P</w:t>
        </w:r>
        <w:r w:rsidRPr="00C523E9">
          <w:t>C</w:t>
        </w:r>
        <w:r w:rsidRPr="00C523E9">
          <w:t xml:space="preserve"> </w:t>
        </w:r>
        <w:r w:rsidR="006F0455" w:rsidRPr="00C523E9">
          <w:t>e</w:t>
        </w:r>
        <w:r w:rsidR="006F0455" w:rsidRPr="00C523E9">
          <w:t>a</w:t>
        </w:r>
        <w:r w:rsidR="006F0455" w:rsidRPr="00C523E9">
          <w:t>s</w:t>
        </w:r>
        <w:r w:rsidR="006F0455" w:rsidRPr="00C523E9">
          <w:t>ier to u</w:t>
        </w:r>
        <w:r w:rsidR="007109BA" w:rsidRPr="00C523E9">
          <w:t>se</w:t>
        </w:r>
        <w:bookmarkEnd w:id="23"/>
        <w:bookmarkEnd w:id="24"/>
      </w:hyperlink>
    </w:p>
    <w:p w:rsidR="001340AB" w:rsidRPr="001340AB" w:rsidRDefault="001340AB" w:rsidP="001C42FF">
      <w:pPr>
        <w:pStyle w:val="MSBody"/>
      </w:pPr>
      <w:r w:rsidRPr="001340AB">
        <w:t>There’s no single best way to set up your PC. Everyone works differently so Windows 8 provides a variety of ways to change your settings so you can use your PC the way you want.</w:t>
      </w:r>
    </w:p>
    <w:p w:rsidR="001340AB" w:rsidRPr="001340AB" w:rsidRDefault="00823E7B" w:rsidP="00823E7B">
      <w:pPr>
        <w:pStyle w:val="MSCalloutA"/>
      </w:pPr>
      <w:r>
        <w:t>Note:</w:t>
      </w:r>
    </w:p>
    <w:p w:rsidR="001340AB" w:rsidRPr="001340AB" w:rsidRDefault="00823E7B" w:rsidP="00BD26FE">
      <w:pPr>
        <w:pStyle w:val="MSCalloutB"/>
        <w:tabs>
          <w:tab w:val="left" w:pos="720"/>
        </w:tabs>
      </w:pPr>
      <w:r>
        <w:rPr>
          <w:rFonts w:ascii="Arial" w:hAnsi="Arial" w:cs="Arial"/>
        </w:rPr>
        <w:t>•</w:t>
      </w:r>
      <w:r w:rsidR="0061355C">
        <w:tab/>
      </w:r>
      <w:r w:rsidR="001340AB" w:rsidRPr="001340AB">
        <w:t xml:space="preserve">The most commonly used accessibility options are available from the sign-in screen. Click the </w:t>
      </w:r>
      <w:r w:rsidR="0061355C">
        <w:tab/>
      </w:r>
      <w:r w:rsidR="001340AB" w:rsidRPr="001340AB">
        <w:t xml:space="preserve">Ease of Access button </w:t>
      </w:r>
      <w:r w:rsidR="000C5EEB">
        <w:rPr>
          <w:noProof/>
        </w:rPr>
        <w:drawing>
          <wp:inline distT="0" distB="0" distL="0" distR="0">
            <wp:extent cx="152400" cy="152400"/>
            <wp:effectExtent l="0" t="0" r="0" b="0"/>
            <wp:docPr id="13" name="Picture 3" descr="Ease of Acces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e of Access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340AB" w:rsidRPr="001340AB">
        <w:t xml:space="preserve"> in the lower-left corner to choose those settings for your PC that you </w:t>
      </w:r>
      <w:r w:rsidR="0061355C">
        <w:tab/>
      </w:r>
      <w:r w:rsidR="001340AB" w:rsidRPr="001340AB">
        <w:t>want to have available each time it starts.</w:t>
      </w:r>
    </w:p>
    <w:p w:rsidR="001340AB" w:rsidRPr="001340AB" w:rsidRDefault="0061355C" w:rsidP="0061355C">
      <w:pPr>
        <w:pStyle w:val="MSCalloutB"/>
      </w:pPr>
      <w:r>
        <w:rPr>
          <w:rFonts w:ascii="Arial" w:hAnsi="Arial" w:cs="Arial"/>
        </w:rPr>
        <w:t>•</w:t>
      </w:r>
      <w:r>
        <w:tab/>
      </w:r>
      <w:r w:rsidR="001340AB" w:rsidRPr="001340AB">
        <w:t xml:space="preserve">For more information about these and other assistive technologies, go to the Microsoft </w:t>
      </w:r>
      <w:r>
        <w:tab/>
      </w:r>
      <w:r w:rsidR="001340AB" w:rsidRPr="001340AB">
        <w:t>Accessibility website</w:t>
      </w:r>
      <w:r w:rsidR="002B1E89">
        <w:t xml:space="preserve"> (</w:t>
      </w:r>
      <w:hyperlink r:id="rId29" w:history="1">
        <w:r w:rsidR="002B1E89" w:rsidRPr="002B1E89">
          <w:rPr>
            <w:rStyle w:val="Hyperlink"/>
          </w:rPr>
          <w:t>http://www.microsoft</w:t>
        </w:r>
        <w:r w:rsidR="002B1E89" w:rsidRPr="002B1E89">
          <w:rPr>
            <w:rStyle w:val="Hyperlink"/>
          </w:rPr>
          <w:t>.</w:t>
        </w:r>
        <w:r w:rsidR="002B1E89" w:rsidRPr="002B1E89">
          <w:rPr>
            <w:rStyle w:val="Hyperlink"/>
          </w:rPr>
          <w:t>com/enable/</w:t>
        </w:r>
      </w:hyperlink>
      <w:r w:rsidR="002B1E89">
        <w:t>)</w:t>
      </w:r>
      <w:r w:rsidR="001340AB" w:rsidRPr="001340AB">
        <w:t>.</w:t>
      </w:r>
    </w:p>
    <w:p w:rsidR="001340AB" w:rsidRPr="001340AB" w:rsidRDefault="001340AB" w:rsidP="0061355C">
      <w:pPr>
        <w:pStyle w:val="MSHeading3"/>
      </w:pPr>
      <w:bookmarkStart w:id="25" w:name="_Toc338326746"/>
      <w:bookmarkStart w:id="26" w:name="_Toc340423649"/>
      <w:r w:rsidRPr="001340AB">
        <w:t xml:space="preserve">Customizing </w:t>
      </w:r>
      <w:r w:rsidR="007109BA" w:rsidRPr="001340AB">
        <w:t xml:space="preserve">the </w:t>
      </w:r>
      <w:r w:rsidRPr="001340AB">
        <w:t xml:space="preserve">Ease </w:t>
      </w:r>
      <w:r w:rsidR="007109BA" w:rsidRPr="001340AB">
        <w:t xml:space="preserve">of </w:t>
      </w:r>
      <w:r w:rsidRPr="001340AB">
        <w:t xml:space="preserve">Access </w:t>
      </w:r>
      <w:r w:rsidR="006F0455">
        <w:t>p</w:t>
      </w:r>
      <w:r w:rsidR="007109BA" w:rsidRPr="001340AB">
        <w:t>age</w:t>
      </w:r>
      <w:bookmarkEnd w:id="25"/>
      <w:bookmarkEnd w:id="26"/>
    </w:p>
    <w:p w:rsidR="001340AB" w:rsidRPr="001340AB" w:rsidRDefault="001340AB" w:rsidP="001C42FF">
      <w:pPr>
        <w:pStyle w:val="MSBody"/>
      </w:pPr>
      <w:r w:rsidRPr="001340AB">
        <w:t>You can find a few more settings on the Ease of Access page—a convenient summary page where you can change common settings.</w:t>
      </w:r>
    </w:p>
    <w:p w:rsidR="001340AB" w:rsidRPr="001340AB" w:rsidRDefault="001340AB" w:rsidP="0061355C">
      <w:pPr>
        <w:pStyle w:val="MSMultilevellist"/>
      </w:pPr>
      <w:r w:rsidRPr="001340AB">
        <w:t xml:space="preserve">Swipe in from the right edge of the screen, and then tap </w:t>
      </w:r>
      <w:r w:rsidRPr="0061355C">
        <w:rPr>
          <w:rStyle w:val="Strong"/>
        </w:rPr>
        <w:t>Search</w:t>
      </w:r>
      <w:r w:rsidRPr="001340AB">
        <w:t>.</w:t>
      </w:r>
      <w:r w:rsidRPr="001340AB">
        <w:br/>
        <w:t xml:space="preserve">(If you're using a mouse, point to the upper-right corner of the screen, move the mouse pointer down, and then click </w:t>
      </w:r>
      <w:r w:rsidRPr="0061355C">
        <w:rPr>
          <w:rStyle w:val="Strong"/>
        </w:rPr>
        <w:t>Search</w:t>
      </w:r>
      <w:r w:rsidRPr="001340AB">
        <w:t>.)</w:t>
      </w:r>
    </w:p>
    <w:p w:rsidR="001340AB" w:rsidRPr="001340AB" w:rsidRDefault="001340AB" w:rsidP="0061355C">
      <w:pPr>
        <w:pStyle w:val="MSMultilevellist"/>
      </w:pPr>
      <w:r w:rsidRPr="001340AB">
        <w:t xml:space="preserve">Enter </w:t>
      </w:r>
      <w:r w:rsidRPr="0061355C">
        <w:rPr>
          <w:rStyle w:val="Strong"/>
        </w:rPr>
        <w:t>Ease of Access</w:t>
      </w:r>
      <w:r w:rsidRPr="001340AB">
        <w:t xml:space="preserve"> in the search box, tap or click </w:t>
      </w:r>
      <w:r w:rsidRPr="0061355C">
        <w:rPr>
          <w:rStyle w:val="Strong"/>
        </w:rPr>
        <w:t>Settings</w:t>
      </w:r>
      <w:r w:rsidRPr="001340AB">
        <w:t xml:space="preserve">, and then tap or click </w:t>
      </w:r>
      <w:r w:rsidRPr="0061355C">
        <w:rPr>
          <w:rStyle w:val="Strong"/>
        </w:rPr>
        <w:t>Ease of Access</w:t>
      </w:r>
      <w:r w:rsidRPr="001340AB">
        <w:t xml:space="preserve"> in </w:t>
      </w:r>
      <w:r w:rsidR="007109BA">
        <w:br/>
      </w:r>
      <w:r w:rsidRPr="001340AB">
        <w:t>the results.</w:t>
      </w:r>
    </w:p>
    <w:p w:rsidR="00DF5C89" w:rsidRDefault="000C5EEB" w:rsidP="00DF5C89">
      <w:pPr>
        <w:pStyle w:val="MSImages"/>
      </w:pPr>
      <w:r>
        <w:rPr>
          <w:noProof/>
        </w:rPr>
        <w:drawing>
          <wp:inline distT="0" distB="0" distL="0" distR="0">
            <wp:extent cx="3114294" cy="3448050"/>
            <wp:effectExtent l="0" t="0" r="0" b="0"/>
            <wp:docPr id="14" name="Picture 7" descr="Screenshot of Search menu in Windows 8 showing Settings highlighted, with &quot;Ease of Access&quot; typed in the Search box." title="Screenshot of Search menu in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7" descr="Screenshot of Search menu in Windows 8 showing Settings highlighted, with &quot;Ease of Access&quot; typed in the Search box." title="Screenshot of Search menu in Windows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040" cy="3448050"/>
                    </a:xfrm>
                    <a:prstGeom prst="rect">
                      <a:avLst/>
                    </a:prstGeom>
                    <a:noFill/>
                    <a:ln>
                      <a:noFill/>
                    </a:ln>
                  </pic:spPr>
                </pic:pic>
              </a:graphicData>
            </a:graphic>
          </wp:inline>
        </w:drawing>
      </w:r>
    </w:p>
    <w:p w:rsidR="001340AB" w:rsidRPr="001340AB" w:rsidRDefault="001340AB" w:rsidP="00DF5C89">
      <w:pPr>
        <w:pStyle w:val="MSTipsbody"/>
      </w:pPr>
      <w:r w:rsidRPr="001340AB">
        <w:t>Search box with ease of access typed and Settings selected.</w:t>
      </w:r>
    </w:p>
    <w:p w:rsidR="001340AB" w:rsidRPr="001340AB" w:rsidRDefault="000C5EEB" w:rsidP="00DF5C89">
      <w:pPr>
        <w:pStyle w:val="MSImages"/>
      </w:pPr>
      <w:r>
        <w:rPr>
          <w:noProof/>
        </w:rPr>
        <w:drawing>
          <wp:inline distT="0" distB="0" distL="0" distR="0">
            <wp:extent cx="6400800" cy="4313682"/>
            <wp:effectExtent l="0" t="0" r="0" b="0"/>
            <wp:docPr id="15" name="Picture 4" descr="screenshot showing Windows 8 Settings screen with Ease of Access highlighted." title="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4" descr="screenshot showing Windows 8 Settings screen with Ease of Access highlighted." title="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313555"/>
                    </a:xfrm>
                    <a:prstGeom prst="rect">
                      <a:avLst/>
                    </a:prstGeom>
                    <a:noFill/>
                    <a:ln>
                      <a:noFill/>
                    </a:ln>
                  </pic:spPr>
                </pic:pic>
              </a:graphicData>
            </a:graphic>
          </wp:inline>
        </w:drawing>
      </w:r>
    </w:p>
    <w:p w:rsidR="001340AB" w:rsidRPr="001340AB" w:rsidRDefault="001340AB" w:rsidP="00DF5C89">
      <w:pPr>
        <w:pStyle w:val="MSTipsbody"/>
      </w:pPr>
      <w:r w:rsidRPr="001340AB">
        <w:t xml:space="preserve">Results of a search on “ease of access” with the Ease of Access control highlighted. </w:t>
      </w:r>
    </w:p>
    <w:p w:rsidR="001340AB" w:rsidRPr="001340AB" w:rsidRDefault="001340AB" w:rsidP="00DF5C89">
      <w:pPr>
        <w:pStyle w:val="MSBody"/>
      </w:pPr>
      <w:r w:rsidRPr="001340AB">
        <w:t>Here are the settings you'll find on the Ease of Access page:</w:t>
      </w:r>
    </w:p>
    <w:p w:rsidR="001340AB" w:rsidRPr="001340AB" w:rsidRDefault="001340AB" w:rsidP="00001BD8">
      <w:pPr>
        <w:pStyle w:val="MSMultilevellist"/>
        <w:numPr>
          <w:ilvl w:val="0"/>
          <w:numId w:val="4"/>
        </w:numPr>
      </w:pPr>
      <w:r w:rsidRPr="0061355C">
        <w:rPr>
          <w:rStyle w:val="Strong"/>
        </w:rPr>
        <w:t>High contrast</w:t>
      </w:r>
      <w:r w:rsidRPr="001340AB">
        <w:t>. If it’s hard to read text on your screen, you can change the theme of your PC to a color combination that’s easier to read.</w:t>
      </w:r>
    </w:p>
    <w:p w:rsidR="001340AB" w:rsidRPr="001340AB" w:rsidRDefault="001340AB" w:rsidP="0061355C">
      <w:pPr>
        <w:pStyle w:val="MSMultilevellist"/>
      </w:pPr>
      <w:r w:rsidRPr="0061355C">
        <w:rPr>
          <w:rStyle w:val="Strong"/>
        </w:rPr>
        <w:t>Make everything on your screen bigger</w:t>
      </w:r>
      <w:r w:rsidRPr="001340AB">
        <w:t>. If things on your screen are too small to read, you can use this setting to magnify everything on the screen.</w:t>
      </w:r>
    </w:p>
    <w:p w:rsidR="001340AB" w:rsidRPr="001340AB" w:rsidRDefault="001340AB" w:rsidP="0061355C">
      <w:pPr>
        <w:pStyle w:val="MSMultilevellist"/>
      </w:pPr>
      <w:r w:rsidRPr="0061355C">
        <w:rPr>
          <w:rStyle w:val="Strong"/>
        </w:rPr>
        <w:t>Pressing Windows+Volume Up</w:t>
      </w:r>
      <w:r w:rsidRPr="001340AB">
        <w:t xml:space="preserve">. This works on newer laptops and tablets. First, choose a setting (Narrator, Magnifier, or On-Screen Keyboard), and then turn it on with a quick press of the </w:t>
      </w:r>
      <w:r w:rsidRPr="00A7507B">
        <w:rPr>
          <w:b/>
        </w:rPr>
        <w:t>Windows logo</w:t>
      </w:r>
      <w:r w:rsidRPr="001340AB">
        <w:t xml:space="preserve"> button </w:t>
      </w:r>
      <w:r w:rsidR="000C5EEB">
        <w:rPr>
          <w:noProof/>
        </w:rPr>
        <w:drawing>
          <wp:inline distT="0" distB="0" distL="0" distR="0">
            <wp:extent cx="152400" cy="152400"/>
            <wp:effectExtent l="0" t="0" r="0" b="0"/>
            <wp:docPr id="16" name="Picture 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and </w:t>
      </w:r>
      <w:r w:rsidRPr="00A7507B">
        <w:rPr>
          <w:b/>
        </w:rPr>
        <w:t>Volume Up</w:t>
      </w:r>
      <w:r w:rsidRPr="001340AB">
        <w:t xml:space="preserve"> button together.</w:t>
      </w:r>
    </w:p>
    <w:p w:rsidR="001340AB" w:rsidRPr="001340AB" w:rsidRDefault="001340AB" w:rsidP="0061355C">
      <w:pPr>
        <w:pStyle w:val="MSMultilevellist"/>
      </w:pPr>
      <w:r w:rsidRPr="0061355C">
        <w:rPr>
          <w:rStyle w:val="Strong"/>
        </w:rPr>
        <w:t>Show notifications for</w:t>
      </w:r>
      <w:r w:rsidRPr="001340AB">
        <w:t>. If you find that notifications appear and disappear too quickly, you can change how long they’re visible—so you have time to read and react to them.</w:t>
      </w:r>
    </w:p>
    <w:p w:rsidR="001340AB" w:rsidRPr="001340AB" w:rsidRDefault="001340AB" w:rsidP="0061355C">
      <w:pPr>
        <w:pStyle w:val="MSMultilevellist"/>
      </w:pPr>
      <w:r w:rsidRPr="0061355C">
        <w:rPr>
          <w:rStyle w:val="Strong"/>
        </w:rPr>
        <w:t>Cursor thickness</w:t>
      </w:r>
      <w:r w:rsidRPr="001340AB">
        <w:t>. If the cursor is too small for you and hard to spot on the screen, use this setting to change its thickness.</w:t>
      </w:r>
    </w:p>
    <w:p w:rsidR="001340AB" w:rsidRPr="001340AB" w:rsidRDefault="001340AB" w:rsidP="0061355C">
      <w:pPr>
        <w:pStyle w:val="MSHeading3"/>
      </w:pPr>
      <w:bookmarkStart w:id="27" w:name="_Toc338326747"/>
      <w:bookmarkStart w:id="28" w:name="_Toc340423650"/>
      <w:r w:rsidRPr="001340AB">
        <w:t xml:space="preserve">Choosing </w:t>
      </w:r>
      <w:r w:rsidR="006F0455">
        <w:t>more tools and s</w:t>
      </w:r>
      <w:r w:rsidR="007109BA" w:rsidRPr="001340AB">
        <w:t xml:space="preserve">ettings in the </w:t>
      </w:r>
      <w:r w:rsidRPr="001340AB">
        <w:t xml:space="preserve">Ease </w:t>
      </w:r>
      <w:r w:rsidR="007109BA" w:rsidRPr="001340AB">
        <w:t xml:space="preserve">of </w:t>
      </w:r>
      <w:r w:rsidRPr="001340AB">
        <w:t>Access Center</w:t>
      </w:r>
      <w:bookmarkEnd w:id="27"/>
      <w:bookmarkEnd w:id="28"/>
    </w:p>
    <w:p w:rsidR="001340AB" w:rsidRPr="001340AB" w:rsidRDefault="001340AB" w:rsidP="00DF5C89">
      <w:pPr>
        <w:pStyle w:val="MSBody"/>
      </w:pPr>
      <w:r w:rsidRPr="001340AB">
        <w:t xml:space="preserve">The Ease of Access Center </w:t>
      </w:r>
      <w:r w:rsidR="00A7507B">
        <w:t xml:space="preserve">in Windows 8 Professional </w:t>
      </w:r>
      <w:r w:rsidRPr="001340AB">
        <w:t>gives you the most control for customizing your accessibility settings.</w:t>
      </w:r>
    </w:p>
    <w:p w:rsidR="001340AB" w:rsidRPr="001340AB" w:rsidRDefault="001340AB" w:rsidP="00001BD8">
      <w:pPr>
        <w:pStyle w:val="MSMultilevellist"/>
        <w:numPr>
          <w:ilvl w:val="0"/>
          <w:numId w:val="5"/>
        </w:numPr>
      </w:pPr>
      <w:r w:rsidRPr="001340AB">
        <w:t xml:space="preserve">Swipe in from the right edge of the screen, and then tap </w:t>
      </w:r>
      <w:r w:rsidRPr="0061355C">
        <w:rPr>
          <w:rStyle w:val="Strong"/>
        </w:rPr>
        <w:t>Search</w:t>
      </w:r>
      <w:r w:rsidRPr="001340AB">
        <w:t>.</w:t>
      </w:r>
      <w:r w:rsidRPr="001340AB">
        <w:br/>
        <w:t xml:space="preserve">(If you're using a mouse, point to the upper-right corner of the screen, move the mouse pointer down, and then click </w:t>
      </w:r>
      <w:r w:rsidRPr="0061355C">
        <w:rPr>
          <w:rStyle w:val="Strong"/>
        </w:rPr>
        <w:t>Search</w:t>
      </w:r>
      <w:r w:rsidRPr="001340AB">
        <w:t xml:space="preserve">. Or, from the Start screen, press the Windows logo key </w:t>
      </w:r>
      <w:r w:rsidR="000C5EEB">
        <w:rPr>
          <w:noProof/>
        </w:rPr>
        <w:drawing>
          <wp:inline distT="0" distB="0" distL="0" distR="0">
            <wp:extent cx="152400" cy="152400"/>
            <wp:effectExtent l="0" t="0" r="0" b="0"/>
            <wp:docPr id="17" name="Picture 20" descr="Windo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C.)</w:t>
      </w:r>
    </w:p>
    <w:p w:rsidR="001340AB" w:rsidRPr="001340AB" w:rsidRDefault="001340AB" w:rsidP="0061355C">
      <w:pPr>
        <w:pStyle w:val="MSMultilevellist"/>
      </w:pPr>
      <w:r w:rsidRPr="001340AB">
        <w:t xml:space="preserve">Enter </w:t>
      </w:r>
      <w:r w:rsidRPr="0061355C">
        <w:rPr>
          <w:rStyle w:val="Strong"/>
        </w:rPr>
        <w:t>current accessibility settings</w:t>
      </w:r>
      <w:r w:rsidRPr="001340AB">
        <w:t xml:space="preserve"> in the search box, tap or click </w:t>
      </w:r>
      <w:r w:rsidRPr="0061355C">
        <w:rPr>
          <w:rStyle w:val="Strong"/>
        </w:rPr>
        <w:t>Settings</w:t>
      </w:r>
      <w:r w:rsidRPr="001340AB">
        <w:t xml:space="preserve">, and then tap or click </w:t>
      </w:r>
      <w:r w:rsidRPr="0061355C">
        <w:rPr>
          <w:rStyle w:val="Strong"/>
        </w:rPr>
        <w:t>View current accessibility settings</w:t>
      </w:r>
      <w:r w:rsidRPr="001340AB">
        <w:t>.</w:t>
      </w:r>
    </w:p>
    <w:p w:rsidR="001340AB" w:rsidRPr="001340AB" w:rsidRDefault="001340AB" w:rsidP="00DF5C89">
      <w:pPr>
        <w:pStyle w:val="MSBody"/>
      </w:pPr>
      <w:r w:rsidRPr="001340AB">
        <w:t>The first section in the Ease of Access Center includes quick access to four common tools:</w:t>
      </w:r>
    </w:p>
    <w:p w:rsidR="001340AB" w:rsidRPr="001340AB" w:rsidRDefault="001340AB" w:rsidP="0061355C">
      <w:pPr>
        <w:pStyle w:val="MSBulletmain"/>
      </w:pPr>
      <w:r w:rsidRPr="0061355C">
        <w:rPr>
          <w:rStyle w:val="Strong"/>
        </w:rPr>
        <w:t>Magnifier</w:t>
      </w:r>
      <w:r w:rsidRPr="001340AB">
        <w:t xml:space="preserve">. This enlarges part—or all—of the screen, so it’s easier to read. For more info, see </w:t>
      </w:r>
      <w:hyperlink r:id="rId32" w:tooltip="http://windows.microsoft.com/en-US/windows-8/use-magnifier-to-see-items/" w:history="1">
        <w:r w:rsidRPr="0061355C">
          <w:rPr>
            <w:rStyle w:val="Hyperlink"/>
          </w:rPr>
          <w:t>Us</w:t>
        </w:r>
        <w:r w:rsidRPr="0061355C">
          <w:rPr>
            <w:rStyle w:val="Hyperlink"/>
          </w:rPr>
          <w:t>e</w:t>
        </w:r>
        <w:r w:rsidRPr="0061355C">
          <w:rPr>
            <w:rStyle w:val="Hyperlink"/>
          </w:rPr>
          <w:t xml:space="preserve"> </w:t>
        </w:r>
        <w:r w:rsidRPr="0061355C">
          <w:rPr>
            <w:rStyle w:val="Hyperlink"/>
          </w:rPr>
          <w:t>M</w:t>
        </w:r>
        <w:r w:rsidRPr="0061355C">
          <w:rPr>
            <w:rStyle w:val="Hyperlink"/>
          </w:rPr>
          <w:t>a</w:t>
        </w:r>
        <w:r w:rsidRPr="0061355C">
          <w:rPr>
            <w:rStyle w:val="Hyperlink"/>
          </w:rPr>
          <w:t>gnifier to see items on screen</w:t>
        </w:r>
      </w:hyperlink>
      <w:r w:rsidRPr="001340AB">
        <w:t>.</w:t>
      </w:r>
    </w:p>
    <w:p w:rsidR="001340AB" w:rsidRPr="001340AB" w:rsidRDefault="001340AB" w:rsidP="0061355C">
      <w:pPr>
        <w:pStyle w:val="MSBulletmain"/>
      </w:pPr>
      <w:r w:rsidRPr="0061355C">
        <w:rPr>
          <w:rStyle w:val="Strong"/>
        </w:rPr>
        <w:t>Narrator</w:t>
      </w:r>
      <w:r w:rsidRPr="001340AB">
        <w:t xml:space="preserve">. This is a screen reader that reads the text on your screen aloud. For more info, see </w:t>
      </w:r>
      <w:hyperlink r:id="rId33" w:tooltip="http://windows.microsoft.com/en-US/windows-8/hear-text-read-aloud-with-narrator/" w:history="1">
        <w:r w:rsidRPr="0061355C">
          <w:rPr>
            <w:rStyle w:val="Hyperlink"/>
          </w:rPr>
          <w:t>Hea</w:t>
        </w:r>
        <w:r w:rsidRPr="0061355C">
          <w:rPr>
            <w:rStyle w:val="Hyperlink"/>
          </w:rPr>
          <w:t>r</w:t>
        </w:r>
        <w:r w:rsidRPr="0061355C">
          <w:rPr>
            <w:rStyle w:val="Hyperlink"/>
          </w:rPr>
          <w:t xml:space="preserve"> text read aloud with Narrator</w:t>
        </w:r>
      </w:hyperlink>
      <w:r w:rsidRPr="001340AB">
        <w:t>.</w:t>
      </w:r>
    </w:p>
    <w:p w:rsidR="001340AB" w:rsidRPr="001340AB" w:rsidRDefault="001340AB" w:rsidP="0061355C">
      <w:pPr>
        <w:pStyle w:val="MSBulletmain"/>
      </w:pPr>
      <w:r w:rsidRPr="0061355C">
        <w:rPr>
          <w:rStyle w:val="Strong"/>
        </w:rPr>
        <w:t>On-Screen Keyboard</w:t>
      </w:r>
      <w:r w:rsidRPr="001340AB">
        <w:t>. This lets you use your mouse or other pointing device to interact with a keyboard on the screen.</w:t>
      </w:r>
    </w:p>
    <w:p w:rsidR="001340AB" w:rsidRPr="001340AB" w:rsidRDefault="001340AB" w:rsidP="0061355C">
      <w:pPr>
        <w:pStyle w:val="MSBulletmain"/>
      </w:pPr>
      <w:r w:rsidRPr="0061355C">
        <w:rPr>
          <w:rStyle w:val="Strong"/>
        </w:rPr>
        <w:t>High Contrast</w:t>
      </w:r>
      <w:r w:rsidRPr="001340AB">
        <w:t>. This heightens the color contrast of some text and images on your screen, which helps make those items easier to identify.</w:t>
      </w:r>
    </w:p>
    <w:p w:rsidR="001340AB" w:rsidRPr="001340AB" w:rsidRDefault="001340AB" w:rsidP="00DF5C89">
      <w:pPr>
        <w:pStyle w:val="MSBody"/>
      </w:pPr>
      <w:r w:rsidRPr="001340AB">
        <w:t>The second section of the Ease of Access Center lists all of the other settings you can use.</w:t>
      </w:r>
    </w:p>
    <w:p w:rsidR="001340AB" w:rsidRPr="001340AB" w:rsidRDefault="001340AB" w:rsidP="0061355C">
      <w:pPr>
        <w:pStyle w:val="MSBulletmain"/>
      </w:pPr>
      <w:r w:rsidRPr="0061355C">
        <w:rPr>
          <w:rStyle w:val="Strong"/>
        </w:rPr>
        <w:t>Use the computer without a display</w:t>
      </w:r>
      <w:r w:rsidRPr="001340AB">
        <w:t>. Here, you can turn on Narrator, turn on audio descriptions for videos, set up Text to Speech, and change how long dialog boxes stay open.</w:t>
      </w:r>
    </w:p>
    <w:p w:rsidR="001340AB" w:rsidRPr="001340AB" w:rsidRDefault="001340AB" w:rsidP="0061355C">
      <w:pPr>
        <w:pStyle w:val="MSBulletmain"/>
      </w:pPr>
      <w:r w:rsidRPr="0061355C">
        <w:rPr>
          <w:rStyle w:val="Strong"/>
        </w:rPr>
        <w:t>Make the computer easier to see</w:t>
      </w:r>
      <w:r w:rsidRPr="001340AB">
        <w:t xml:space="preserve">. If you occasionally have </w:t>
      </w:r>
      <w:r w:rsidR="0061355C" w:rsidRPr="001340AB">
        <w:t>trouble-seeing</w:t>
      </w:r>
      <w:r w:rsidRPr="001340AB">
        <w:t xml:space="preserve"> items on your screen, adjust these settings to make the screen easier to see. You can change to a high contrast theme, turn on Magnifier, adjust colors, and remove unnecessary animations and background images.</w:t>
      </w:r>
    </w:p>
    <w:p w:rsidR="001340AB" w:rsidRPr="001340AB" w:rsidRDefault="001340AB" w:rsidP="0061355C">
      <w:pPr>
        <w:pStyle w:val="MSBulletmain"/>
      </w:pPr>
      <w:r w:rsidRPr="0061355C">
        <w:rPr>
          <w:rStyle w:val="Strong"/>
        </w:rPr>
        <w:t>Use the computer without a mouse or keyboard</w:t>
      </w:r>
      <w:r w:rsidRPr="001340AB">
        <w:t xml:space="preserve">. Windows includes an on-screen keyboard that lets you enter text by selecting characters on the screen. You can also use Speech Recognition to control your PC with voice commands, and dictate text into programs. For more info, see </w:t>
      </w:r>
      <w:hyperlink r:id="rId34" w:tooltip="http://windows.microsoft.com/en-US/windows-8/using-speech-recognition/" w:history="1">
        <w:r w:rsidR="00B9663E">
          <w:rPr>
            <w:rStyle w:val="Hyperlink"/>
          </w:rPr>
          <w:t>Using</w:t>
        </w:r>
        <w:r w:rsidRPr="0061355C">
          <w:rPr>
            <w:rStyle w:val="Hyperlink"/>
          </w:rPr>
          <w:t xml:space="preserve"> </w:t>
        </w:r>
        <w:r w:rsidRPr="0061355C">
          <w:rPr>
            <w:rStyle w:val="Hyperlink"/>
          </w:rPr>
          <w:t>S</w:t>
        </w:r>
        <w:r w:rsidRPr="0061355C">
          <w:rPr>
            <w:rStyle w:val="Hyperlink"/>
          </w:rPr>
          <w:t>peech Recognition</w:t>
        </w:r>
      </w:hyperlink>
      <w:r w:rsidRPr="001340AB">
        <w:t>.</w:t>
      </w:r>
    </w:p>
    <w:p w:rsidR="001340AB" w:rsidRPr="001340AB" w:rsidRDefault="001340AB" w:rsidP="0061355C">
      <w:pPr>
        <w:pStyle w:val="MSBulletmain"/>
      </w:pPr>
      <w:r w:rsidRPr="0061355C">
        <w:rPr>
          <w:rStyle w:val="Strong"/>
        </w:rPr>
        <w:t>Make the mouse easier to use</w:t>
      </w:r>
      <w:r w:rsidRPr="001340AB">
        <w:t>. This setting lets you change the size and color of the mouse pointer, and use the numeric keypad to control the mouse.</w:t>
      </w:r>
    </w:p>
    <w:p w:rsidR="001340AB" w:rsidRPr="001340AB" w:rsidRDefault="001340AB" w:rsidP="0061355C">
      <w:pPr>
        <w:pStyle w:val="MSBulletmain"/>
      </w:pPr>
      <w:r w:rsidRPr="00045F8C">
        <w:rPr>
          <w:rStyle w:val="Strong"/>
        </w:rPr>
        <w:t>Make the keyboard easier to use</w:t>
      </w:r>
      <w:r w:rsidRPr="001340AB">
        <w:t>. You can adjust the way Windows responds to mouse or keyboard input so that key combinations are easier to press, typing is easier, and accidental keystrokes are ignored.</w:t>
      </w:r>
    </w:p>
    <w:p w:rsidR="001340AB" w:rsidRPr="001340AB" w:rsidRDefault="001340AB" w:rsidP="0061355C">
      <w:pPr>
        <w:pStyle w:val="MSBulletmain"/>
      </w:pPr>
      <w:r w:rsidRPr="00045F8C">
        <w:rPr>
          <w:rStyle w:val="Strong"/>
        </w:rPr>
        <w:t>Use text or visual alternatives for sounds</w:t>
      </w:r>
      <w:r w:rsidRPr="001340AB">
        <w:t xml:space="preserve">. Windows can replace system sounds with visual cues and display text captions for spoken dialog in multimedia programs. </w:t>
      </w:r>
    </w:p>
    <w:p w:rsidR="001340AB" w:rsidRPr="001340AB" w:rsidRDefault="001340AB" w:rsidP="0061355C">
      <w:pPr>
        <w:pStyle w:val="MSBulletmain"/>
      </w:pPr>
      <w:r w:rsidRPr="00045F8C">
        <w:rPr>
          <w:rStyle w:val="Strong"/>
        </w:rPr>
        <w:t>Make it easier to focus on tasks</w:t>
      </w:r>
      <w:r w:rsidRPr="001340AB">
        <w:t>. These settings include a number of ways to help you focus on reading and typing. Use them to turn on Narrator, adjust how the keyboard responds to certain keystrokes, and change the way certain visual elements are displayed.</w:t>
      </w:r>
    </w:p>
    <w:p w:rsidR="001340AB" w:rsidRPr="001340AB" w:rsidRDefault="001340AB" w:rsidP="0061355C">
      <w:pPr>
        <w:pStyle w:val="MSBulletmain"/>
      </w:pPr>
      <w:r w:rsidRPr="00045F8C">
        <w:rPr>
          <w:rStyle w:val="Strong"/>
        </w:rPr>
        <w:t>Make touch and tablets easier to use</w:t>
      </w:r>
      <w:r w:rsidRPr="001340AB">
        <w:t xml:space="preserve">. When you choose this option, Narrator starts automatically when you press the Windows logo button </w:t>
      </w:r>
      <w:r w:rsidR="000C5EEB">
        <w:rPr>
          <w:noProof/>
        </w:rPr>
        <w:drawing>
          <wp:inline distT="0" distB="0" distL="0" distR="0">
            <wp:extent cx="152400" cy="152400"/>
            <wp:effectExtent l="0" t="0" r="0" b="0"/>
            <wp:docPr id="18" name="Picture 5" descr="Windo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and Volume Up button together. You can change this so Magnifier or On-Screen Keyboard starts instead.</w:t>
      </w:r>
    </w:p>
    <w:p w:rsidR="001340AB" w:rsidRPr="001340AB" w:rsidRDefault="007109BA" w:rsidP="0061355C">
      <w:pPr>
        <w:pStyle w:val="MSHeading3"/>
      </w:pPr>
      <w:bookmarkStart w:id="29" w:name="_Toc338326748"/>
      <w:r>
        <w:br w:type="page"/>
      </w:r>
      <w:bookmarkStart w:id="30" w:name="_Toc340423651"/>
      <w:r w:rsidR="001340AB" w:rsidRPr="001340AB">
        <w:t xml:space="preserve">Get </w:t>
      </w:r>
      <w:r w:rsidR="00532481">
        <w:t>r</w:t>
      </w:r>
      <w:r w:rsidRPr="001340AB">
        <w:t xml:space="preserve">ecommendations for </w:t>
      </w:r>
      <w:r w:rsidR="001340AB" w:rsidRPr="001340AB">
        <w:t xml:space="preserve">Ease </w:t>
      </w:r>
      <w:r w:rsidRPr="001340AB">
        <w:t xml:space="preserve">of </w:t>
      </w:r>
      <w:r w:rsidR="00532481">
        <w:t>Access s</w:t>
      </w:r>
      <w:r w:rsidR="001340AB" w:rsidRPr="001340AB">
        <w:t>ettings</w:t>
      </w:r>
      <w:bookmarkEnd w:id="29"/>
      <w:bookmarkEnd w:id="30"/>
    </w:p>
    <w:p w:rsidR="001340AB" w:rsidRPr="001340AB" w:rsidRDefault="001340AB" w:rsidP="00DF5C89">
      <w:pPr>
        <w:pStyle w:val="MSBody"/>
      </w:pPr>
      <w:r w:rsidRPr="001340AB">
        <w:t>If you're not sure which settings to use, fill out the Ease of Access questionnaire to get recommendations.</w:t>
      </w:r>
    </w:p>
    <w:p w:rsidR="001340AB" w:rsidRPr="001340AB" w:rsidRDefault="001340AB" w:rsidP="00001BD8">
      <w:pPr>
        <w:pStyle w:val="MSMultilevellist"/>
        <w:numPr>
          <w:ilvl w:val="0"/>
          <w:numId w:val="6"/>
        </w:numPr>
      </w:pPr>
      <w:r w:rsidRPr="001340AB">
        <w:t xml:space="preserve">Swipe in from the right edge of the screen, and then tap </w:t>
      </w:r>
      <w:r w:rsidRPr="00045F8C">
        <w:rPr>
          <w:rStyle w:val="Strong"/>
        </w:rPr>
        <w:t>Search</w:t>
      </w:r>
      <w:r w:rsidRPr="001340AB">
        <w:t>.</w:t>
      </w:r>
      <w:r w:rsidRPr="001340AB">
        <w:br/>
        <w:t xml:space="preserve">(If you're using a mouse, point to the upper-right corner of the screen, move the mouse pointer down, and then click </w:t>
      </w:r>
      <w:r w:rsidRPr="00045F8C">
        <w:rPr>
          <w:rStyle w:val="Strong"/>
        </w:rPr>
        <w:t>Search</w:t>
      </w:r>
      <w:r w:rsidRPr="001340AB">
        <w:t>.)</w:t>
      </w:r>
    </w:p>
    <w:p w:rsidR="001340AB" w:rsidRPr="001340AB" w:rsidRDefault="001340AB" w:rsidP="00045F8C">
      <w:pPr>
        <w:pStyle w:val="MSMultilevellist"/>
      </w:pPr>
      <w:r w:rsidRPr="001340AB">
        <w:t xml:space="preserve">Enter </w:t>
      </w:r>
      <w:r w:rsidRPr="00045F8C">
        <w:rPr>
          <w:rStyle w:val="Strong"/>
        </w:rPr>
        <w:t>current accessibility settings</w:t>
      </w:r>
      <w:r w:rsidRPr="001340AB">
        <w:t xml:space="preserve"> in the search box, tap or click </w:t>
      </w:r>
      <w:r w:rsidRPr="00045F8C">
        <w:rPr>
          <w:rStyle w:val="Strong"/>
        </w:rPr>
        <w:t>Settings</w:t>
      </w:r>
      <w:r w:rsidRPr="001340AB">
        <w:t xml:space="preserve">, and then tap or click </w:t>
      </w:r>
      <w:r w:rsidRPr="00045F8C">
        <w:rPr>
          <w:rStyle w:val="Strong"/>
        </w:rPr>
        <w:t>View current accessibility settings</w:t>
      </w:r>
      <w:r w:rsidRPr="001340AB">
        <w:t>.</w:t>
      </w:r>
    </w:p>
    <w:p w:rsidR="001340AB" w:rsidRPr="001340AB" w:rsidRDefault="001340AB" w:rsidP="00045F8C">
      <w:pPr>
        <w:pStyle w:val="MSMultilevellist"/>
        <w:spacing w:after="120"/>
      </w:pPr>
      <w:r w:rsidRPr="001340AB">
        <w:t xml:space="preserve">Tap or click </w:t>
      </w:r>
      <w:r w:rsidRPr="00045F8C">
        <w:rPr>
          <w:rStyle w:val="Strong"/>
        </w:rPr>
        <w:t>Get recommendations to make your computer easier to use</w:t>
      </w:r>
      <w:r w:rsidRPr="001340AB">
        <w:t>.</w:t>
      </w:r>
    </w:p>
    <w:p w:rsidR="001340AB" w:rsidRPr="001340AB" w:rsidRDefault="001340AB" w:rsidP="00C523E9">
      <w:pPr>
        <w:pStyle w:val="MSHeading2"/>
      </w:pPr>
      <w:hyperlink r:id="rId35" w:history="1">
        <w:bookmarkStart w:id="31" w:name="_Toc338326749"/>
        <w:bookmarkStart w:id="32" w:name="_Toc340423652"/>
        <w:r w:rsidRPr="001340AB">
          <w:t xml:space="preserve">Make </w:t>
        </w:r>
        <w:r w:rsidR="006F0455">
          <w:t>the t</w:t>
        </w:r>
        <w:r w:rsidR="007109BA" w:rsidRPr="001340AB">
          <w:t>ext o</w:t>
        </w:r>
        <w:r w:rsidR="007109BA" w:rsidRPr="001340AB">
          <w:t>n</w:t>
        </w:r>
        <w:r w:rsidR="006F0455">
          <w:t xml:space="preserve"> your scre</w:t>
        </w:r>
        <w:r w:rsidR="006F0455">
          <w:t>e</w:t>
        </w:r>
        <w:r w:rsidR="006F0455">
          <w:t>n l</w:t>
        </w:r>
        <w:r w:rsidR="007109BA" w:rsidRPr="001340AB">
          <w:t>ar</w:t>
        </w:r>
        <w:r w:rsidR="007109BA" w:rsidRPr="001340AB">
          <w:t>g</w:t>
        </w:r>
        <w:r w:rsidR="007109BA" w:rsidRPr="001340AB">
          <w:t>e</w:t>
        </w:r>
        <w:r w:rsidR="006F0455">
          <w:t>r or s</w:t>
        </w:r>
        <w:r w:rsidR="007109BA" w:rsidRPr="001340AB">
          <w:t>ma</w:t>
        </w:r>
        <w:r w:rsidR="007109BA" w:rsidRPr="001340AB">
          <w:t>l</w:t>
        </w:r>
        <w:r w:rsidR="007109BA" w:rsidRPr="001340AB">
          <w:t>ler</w:t>
        </w:r>
        <w:bookmarkEnd w:id="31"/>
        <w:bookmarkEnd w:id="32"/>
      </w:hyperlink>
    </w:p>
    <w:p w:rsidR="001340AB" w:rsidRPr="001340AB" w:rsidRDefault="001340AB" w:rsidP="00DF5C89">
      <w:pPr>
        <w:pStyle w:val="MSBody"/>
      </w:pPr>
      <w:r w:rsidRPr="001340AB">
        <w:t>You can make the text (and other things like icons) larger without changing the screen resolution of your monitor or laptop screen. That way, you can make text easier to see and still keep your monitor or laptop set to the best possible resolution.</w:t>
      </w:r>
    </w:p>
    <w:p w:rsidR="001340AB" w:rsidRPr="001340AB" w:rsidRDefault="001340AB" w:rsidP="00001BD8">
      <w:pPr>
        <w:pStyle w:val="MSMultilevellist"/>
        <w:numPr>
          <w:ilvl w:val="0"/>
          <w:numId w:val="7"/>
        </w:numPr>
      </w:pPr>
      <w:r w:rsidRPr="001340AB">
        <w:t xml:space="preserve">Open Screen Resolution by swiping in from the right edge of the screen, tapping </w:t>
      </w:r>
      <w:r w:rsidRPr="00045F8C">
        <w:rPr>
          <w:rStyle w:val="Strong"/>
        </w:rPr>
        <w:t>Search</w:t>
      </w:r>
      <w:r w:rsidRPr="001340AB">
        <w:t xml:space="preserve"> (or if you're using a mouse, pointing to the upper-right corner of the screen, moving the mouse pointer down, and then clicking </w:t>
      </w:r>
      <w:r w:rsidRPr="00045F8C">
        <w:rPr>
          <w:rStyle w:val="Strong"/>
        </w:rPr>
        <w:t>Search</w:t>
      </w:r>
      <w:r w:rsidRPr="001340AB">
        <w:t xml:space="preserve">), entering </w:t>
      </w:r>
      <w:r w:rsidRPr="00045F8C">
        <w:rPr>
          <w:rStyle w:val="Strong"/>
        </w:rPr>
        <w:t>Display</w:t>
      </w:r>
      <w:r w:rsidRPr="001340AB">
        <w:t xml:space="preserve"> in the search box, tapping or clicking </w:t>
      </w:r>
      <w:r w:rsidRPr="00045F8C">
        <w:rPr>
          <w:rStyle w:val="Strong"/>
        </w:rPr>
        <w:t>Settings</w:t>
      </w:r>
      <w:r w:rsidRPr="001340AB">
        <w:t xml:space="preserve">, and then tapping or </w:t>
      </w:r>
      <w:r w:rsidR="00045F8C">
        <w:br/>
      </w:r>
      <w:r w:rsidRPr="001340AB">
        <w:t xml:space="preserve">clicking </w:t>
      </w:r>
      <w:r w:rsidRPr="00045F8C">
        <w:rPr>
          <w:rStyle w:val="Strong"/>
        </w:rPr>
        <w:t>Display</w:t>
      </w:r>
      <w:r w:rsidRPr="001340AB">
        <w:t>.</w:t>
      </w:r>
    </w:p>
    <w:p w:rsidR="001340AB" w:rsidRPr="001340AB" w:rsidRDefault="001340AB" w:rsidP="00045F8C">
      <w:pPr>
        <w:pStyle w:val="MSMultilevellist"/>
      </w:pPr>
      <w:r w:rsidRPr="001340AB">
        <w:t>Choose one of the following:</w:t>
      </w:r>
    </w:p>
    <w:p w:rsidR="001340AB" w:rsidRPr="001340AB" w:rsidRDefault="001340AB" w:rsidP="00001BD8">
      <w:pPr>
        <w:pStyle w:val="MSMultilevellist"/>
        <w:numPr>
          <w:ilvl w:val="1"/>
          <w:numId w:val="3"/>
        </w:numPr>
      </w:pPr>
      <w:r w:rsidRPr="00045F8C">
        <w:rPr>
          <w:rStyle w:val="Strong"/>
        </w:rPr>
        <w:t>Smaller - 100% (default)</w:t>
      </w:r>
      <w:r w:rsidRPr="001340AB">
        <w:t>. This keeps text and other items at normal size.</w:t>
      </w:r>
    </w:p>
    <w:p w:rsidR="001340AB" w:rsidRPr="001340AB" w:rsidRDefault="001340AB" w:rsidP="00001BD8">
      <w:pPr>
        <w:pStyle w:val="MSMultilevellist"/>
        <w:numPr>
          <w:ilvl w:val="1"/>
          <w:numId w:val="3"/>
        </w:numPr>
      </w:pPr>
      <w:r w:rsidRPr="00045F8C">
        <w:rPr>
          <w:rStyle w:val="Strong"/>
        </w:rPr>
        <w:t>Medium - 125%</w:t>
      </w:r>
      <w:r w:rsidRPr="001340AB">
        <w:t>. This sets text and other items to 125% of normal size.</w:t>
      </w:r>
    </w:p>
    <w:p w:rsidR="001340AB" w:rsidRPr="001340AB" w:rsidRDefault="001340AB" w:rsidP="00001BD8">
      <w:pPr>
        <w:pStyle w:val="MSMultilevellist"/>
        <w:numPr>
          <w:ilvl w:val="1"/>
          <w:numId w:val="3"/>
        </w:numPr>
      </w:pPr>
      <w:r w:rsidRPr="00045F8C">
        <w:rPr>
          <w:rStyle w:val="Strong"/>
        </w:rPr>
        <w:t>Larger - 150%</w:t>
      </w:r>
      <w:r w:rsidRPr="001340AB">
        <w:t>. This sets text and other items to 150% of normal size. This option appears only if your monitor supports a resolution of at least 1200 x 900 pixels.</w:t>
      </w:r>
    </w:p>
    <w:p w:rsidR="001340AB" w:rsidRPr="001340AB" w:rsidRDefault="001340AB" w:rsidP="00045F8C">
      <w:pPr>
        <w:pStyle w:val="MSMultilevellist"/>
        <w:spacing w:after="120"/>
      </w:pPr>
      <w:r w:rsidRPr="001340AB">
        <w:t xml:space="preserve">Tap or click </w:t>
      </w:r>
      <w:r w:rsidRPr="00045F8C">
        <w:rPr>
          <w:rStyle w:val="Strong"/>
        </w:rPr>
        <w:t>Apply</w:t>
      </w:r>
      <w:r w:rsidRPr="001340AB">
        <w:t>.</w:t>
      </w:r>
    </w:p>
    <w:p w:rsidR="001340AB" w:rsidRPr="001340AB" w:rsidRDefault="001340AB" w:rsidP="00DF5C89">
      <w:pPr>
        <w:pStyle w:val="MSBody"/>
      </w:pPr>
      <w:r w:rsidRPr="001340AB">
        <w:t>To see the new text size, close all of your apps, and then sign out of Windows. The change will take effect the next time you sign in.</w:t>
      </w:r>
    </w:p>
    <w:p w:rsidR="001340AB" w:rsidRPr="001340AB" w:rsidRDefault="001340AB" w:rsidP="00DF5C89">
      <w:pPr>
        <w:pStyle w:val="MSBody"/>
      </w:pPr>
      <w:r w:rsidRPr="001340AB">
        <w:t>Also, you can change the text size for specific items in Windows, like window title bars or tooltips, without changing the size of anything else on the screen.</w:t>
      </w:r>
    </w:p>
    <w:p w:rsidR="001340AB" w:rsidRPr="001340AB" w:rsidRDefault="001340AB" w:rsidP="00045F8C">
      <w:pPr>
        <w:pStyle w:val="MSBulletmain"/>
      </w:pPr>
      <w:r w:rsidRPr="001340AB">
        <w:t xml:space="preserve">Open Screen Resolution by swiping in from the right edge of the screen, tapping </w:t>
      </w:r>
      <w:r w:rsidRPr="00045F8C">
        <w:rPr>
          <w:rStyle w:val="Strong"/>
        </w:rPr>
        <w:t>Search</w:t>
      </w:r>
      <w:r w:rsidRPr="001340AB">
        <w:t xml:space="preserve"> (or if you're using a mouse, pointing to the upper-right corner of the screen, moving the mouse pointer down, and then clicking </w:t>
      </w:r>
      <w:r w:rsidRPr="00045F8C">
        <w:rPr>
          <w:rStyle w:val="Strong"/>
        </w:rPr>
        <w:t>Search</w:t>
      </w:r>
      <w:r w:rsidRPr="001340AB">
        <w:t xml:space="preserve">), entering </w:t>
      </w:r>
      <w:r w:rsidRPr="00045F8C">
        <w:rPr>
          <w:rStyle w:val="Strong"/>
        </w:rPr>
        <w:t>Display</w:t>
      </w:r>
      <w:r w:rsidRPr="001340AB">
        <w:t xml:space="preserve"> in the search box, tapping or clicking </w:t>
      </w:r>
      <w:r w:rsidRPr="00045F8C">
        <w:rPr>
          <w:rStyle w:val="Strong"/>
        </w:rPr>
        <w:t>Settings</w:t>
      </w:r>
      <w:r w:rsidRPr="001340AB">
        <w:t xml:space="preserve">, and then tapping or </w:t>
      </w:r>
      <w:r w:rsidR="00045F8C">
        <w:br/>
      </w:r>
      <w:r w:rsidRPr="001340AB">
        <w:t xml:space="preserve">clicking </w:t>
      </w:r>
      <w:r w:rsidRPr="00045F8C">
        <w:rPr>
          <w:rStyle w:val="Strong"/>
        </w:rPr>
        <w:t>Display</w:t>
      </w:r>
      <w:r w:rsidRPr="001340AB">
        <w:t>.</w:t>
      </w:r>
    </w:p>
    <w:p w:rsidR="001340AB" w:rsidRPr="001340AB" w:rsidRDefault="001340AB" w:rsidP="00045F8C">
      <w:pPr>
        <w:pStyle w:val="MSBulletmain"/>
      </w:pPr>
      <w:r w:rsidRPr="001340AB">
        <w:t xml:space="preserve">Under </w:t>
      </w:r>
      <w:r w:rsidRPr="00045F8C">
        <w:rPr>
          <w:rStyle w:val="Strong"/>
        </w:rPr>
        <w:t>Change only the text size</w:t>
      </w:r>
      <w:r w:rsidRPr="001340AB">
        <w:t xml:space="preserve">, choose the item you'd like to change and pick a text size. If you want the text to be bold, select the </w:t>
      </w:r>
      <w:r w:rsidRPr="00045F8C">
        <w:rPr>
          <w:rStyle w:val="Strong"/>
        </w:rPr>
        <w:t>Bold</w:t>
      </w:r>
      <w:r w:rsidRPr="001340AB">
        <w:t xml:space="preserve"> check box.</w:t>
      </w:r>
    </w:p>
    <w:p w:rsidR="001340AB" w:rsidRPr="001340AB" w:rsidRDefault="001340AB" w:rsidP="00045F8C">
      <w:pPr>
        <w:pStyle w:val="MSBulletmain"/>
      </w:pPr>
      <w:r w:rsidRPr="001340AB">
        <w:t xml:space="preserve">Tap or click </w:t>
      </w:r>
      <w:r w:rsidRPr="00045F8C">
        <w:rPr>
          <w:rStyle w:val="Strong"/>
        </w:rPr>
        <w:t>Apply</w:t>
      </w:r>
      <w:r w:rsidRPr="001340AB">
        <w:t>.</w:t>
      </w:r>
    </w:p>
    <w:p w:rsidR="001340AB" w:rsidRPr="001340AB" w:rsidRDefault="001340AB" w:rsidP="00DF5C89">
      <w:pPr>
        <w:pStyle w:val="MSBody"/>
      </w:pPr>
      <w:r w:rsidRPr="001340AB">
        <w:t>You'll see the change the next time you sign in to Windows.</w:t>
      </w:r>
    </w:p>
    <w:p w:rsidR="001340AB" w:rsidRPr="001340AB" w:rsidRDefault="001340AB" w:rsidP="00DF5C89">
      <w:pPr>
        <w:pStyle w:val="MSBody"/>
      </w:pPr>
      <w:r w:rsidRPr="001340AB">
        <w:t xml:space="preserve">You can also make text appear larger or smaller by changing your screen resolution, but if you're using an LCD monitor or laptop, it's a good idea to set your screen to its native resolution to avoid blurry text. This is the resolution that a monitor or laptop screen was designed to display based on its size. For more info, see </w:t>
      </w:r>
      <w:hyperlink r:id="rId36" w:history="1">
        <w:r w:rsidRPr="00FB5E9D">
          <w:rPr>
            <w:rStyle w:val="Hyperlink"/>
          </w:rPr>
          <w:t>Ge</w:t>
        </w:r>
        <w:r w:rsidRPr="00FB5E9D">
          <w:rPr>
            <w:rStyle w:val="Hyperlink"/>
          </w:rPr>
          <w:t>t</w:t>
        </w:r>
        <w:r w:rsidRPr="00FB5E9D">
          <w:rPr>
            <w:rStyle w:val="Hyperlink"/>
          </w:rPr>
          <w:t xml:space="preserve"> </w:t>
        </w:r>
        <w:r w:rsidRPr="00FB5E9D">
          <w:rPr>
            <w:rStyle w:val="Hyperlink"/>
          </w:rPr>
          <w:t>t</w:t>
        </w:r>
        <w:r w:rsidRPr="00FB5E9D">
          <w:rPr>
            <w:rStyle w:val="Hyperlink"/>
          </w:rPr>
          <w:t>he best display on your monitor</w:t>
        </w:r>
      </w:hyperlink>
      <w:r w:rsidRPr="001340AB">
        <w:t>.</w:t>
      </w:r>
    </w:p>
    <w:p w:rsidR="001340AB" w:rsidRPr="001340AB" w:rsidRDefault="001340AB" w:rsidP="00045F8C">
      <w:pPr>
        <w:pStyle w:val="MSCalloutA"/>
      </w:pPr>
      <w:r w:rsidRPr="001340AB">
        <w:t>Note</w:t>
      </w:r>
      <w:r w:rsidR="00045F8C">
        <w:t>:</w:t>
      </w:r>
    </w:p>
    <w:p w:rsidR="001340AB" w:rsidRPr="001340AB" w:rsidRDefault="001340AB" w:rsidP="00045F8C">
      <w:pPr>
        <w:pStyle w:val="MSCalloutB"/>
      </w:pPr>
      <w:r w:rsidRPr="001340AB">
        <w:t xml:space="preserve">You can't change the default font or font color used for items in Windows (like window title bars, menus, or tooltips). But you can change the color of your window borders and taskbar, or use a High Contrast Theme to make the items on your screen easier to see. For more info, see </w:t>
      </w:r>
      <w:hyperlink r:id="rId37" w:tooltip="http://windows.microsoft.com/en-US/windows-8/get-started-with-themes" w:history="1">
        <w:r w:rsidRPr="00045F8C">
          <w:rPr>
            <w:rStyle w:val="Hyperlink"/>
          </w:rPr>
          <w:t>Ge</w:t>
        </w:r>
        <w:r w:rsidRPr="00045F8C">
          <w:rPr>
            <w:rStyle w:val="Hyperlink"/>
          </w:rPr>
          <w:t>t</w:t>
        </w:r>
        <w:r w:rsidRPr="00045F8C">
          <w:rPr>
            <w:rStyle w:val="Hyperlink"/>
          </w:rPr>
          <w:t xml:space="preserve"> </w:t>
        </w:r>
        <w:r w:rsidRPr="00045F8C">
          <w:rPr>
            <w:rStyle w:val="Hyperlink"/>
          </w:rPr>
          <w:t>s</w:t>
        </w:r>
        <w:r w:rsidRPr="00045F8C">
          <w:rPr>
            <w:rStyle w:val="Hyperlink"/>
          </w:rPr>
          <w:t>t</w:t>
        </w:r>
        <w:r w:rsidRPr="00045F8C">
          <w:rPr>
            <w:rStyle w:val="Hyperlink"/>
          </w:rPr>
          <w:t>arted with themes</w:t>
        </w:r>
      </w:hyperlink>
      <w:r w:rsidRPr="001340AB">
        <w:t>.</w:t>
      </w:r>
    </w:p>
    <w:p w:rsidR="001340AB" w:rsidRPr="001340AB" w:rsidRDefault="001340AB" w:rsidP="00C523E9">
      <w:pPr>
        <w:pStyle w:val="MSHeading2"/>
      </w:pPr>
      <w:hyperlink r:id="rId38" w:history="1">
        <w:bookmarkStart w:id="33" w:name="_Toc338326750"/>
        <w:bookmarkStart w:id="34" w:name="_Toc340423653"/>
        <w:r w:rsidRPr="001340AB">
          <w:t xml:space="preserve">Hear </w:t>
        </w:r>
        <w:r w:rsidR="006F0455">
          <w:t>text r</w:t>
        </w:r>
        <w:r w:rsidR="007109BA" w:rsidRPr="001340AB">
          <w:t>ead</w:t>
        </w:r>
        <w:r w:rsidR="006F0455">
          <w:t xml:space="preserve"> a</w:t>
        </w:r>
        <w:r w:rsidR="007109BA" w:rsidRPr="001340AB">
          <w:t>lou</w:t>
        </w:r>
        <w:r w:rsidR="007109BA" w:rsidRPr="001340AB">
          <w:t>d</w:t>
        </w:r>
        <w:r w:rsidR="006F0455">
          <w:t xml:space="preserve"> </w:t>
        </w:r>
        <w:r w:rsidR="006F0455">
          <w:t>w</w:t>
        </w:r>
        <w:r w:rsidR="007109BA" w:rsidRPr="001340AB">
          <w:t xml:space="preserve">ith </w:t>
        </w:r>
        <w:r w:rsidRPr="001340AB">
          <w:t>N</w:t>
        </w:r>
        <w:r w:rsidRPr="001340AB">
          <w:t>a</w:t>
        </w:r>
        <w:r w:rsidRPr="001340AB">
          <w:t>rrator</w:t>
        </w:r>
        <w:bookmarkEnd w:id="33"/>
        <w:bookmarkEnd w:id="34"/>
      </w:hyperlink>
    </w:p>
    <w:p w:rsidR="001340AB" w:rsidRPr="001340AB" w:rsidRDefault="001340AB" w:rsidP="00DF5C89">
      <w:pPr>
        <w:pStyle w:val="MSBody"/>
      </w:pPr>
      <w:r w:rsidRPr="001340AB">
        <w:t>Narrator is a screen reader that reads text on the screen aloud and describes events like error messages so you can use your computer without a display.</w:t>
      </w:r>
    </w:p>
    <w:p w:rsidR="001340AB" w:rsidRPr="001340AB" w:rsidRDefault="007109BA" w:rsidP="00045F8C">
      <w:pPr>
        <w:pStyle w:val="MSHeading3"/>
      </w:pPr>
      <w:bookmarkStart w:id="35" w:name="_Toc335902183"/>
      <w:bookmarkStart w:id="36" w:name="_Toc338326751"/>
      <w:bookmarkStart w:id="37" w:name="_Toc340423654"/>
      <w:r w:rsidRPr="001340AB">
        <w:t>Starting Narrator</w:t>
      </w:r>
      <w:bookmarkEnd w:id="35"/>
      <w:bookmarkEnd w:id="36"/>
      <w:bookmarkEnd w:id="37"/>
    </w:p>
    <w:p w:rsidR="001340AB" w:rsidRPr="001340AB" w:rsidRDefault="001340AB" w:rsidP="00DF5C89">
      <w:pPr>
        <w:pStyle w:val="MSBody"/>
      </w:pPr>
      <w:r w:rsidRPr="001340AB">
        <w:t>There are different ways to start Narrator. These are the three shortcuts many people prefer:</w:t>
      </w:r>
    </w:p>
    <w:p w:rsidR="001340AB" w:rsidRPr="001340AB" w:rsidRDefault="001340AB" w:rsidP="00045F8C">
      <w:pPr>
        <w:pStyle w:val="MSBulletmain"/>
      </w:pPr>
      <w:r w:rsidRPr="001340AB">
        <w:t xml:space="preserve">On a keyboard, press the Windows logo key </w:t>
      </w:r>
      <w:r w:rsidR="000C5EEB">
        <w:rPr>
          <w:noProof/>
        </w:rPr>
        <w:drawing>
          <wp:inline distT="0" distB="0" distL="0" distR="0">
            <wp:extent cx="152400" cy="152400"/>
            <wp:effectExtent l="0" t="0" r="0" b="0"/>
            <wp:docPr id="19" name="Picture 6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+Enter.</w:t>
      </w:r>
    </w:p>
    <w:p w:rsidR="001340AB" w:rsidRPr="001340AB" w:rsidRDefault="001340AB" w:rsidP="00045F8C">
      <w:pPr>
        <w:pStyle w:val="MSBulletmain"/>
      </w:pPr>
      <w:r w:rsidRPr="001340AB">
        <w:t xml:space="preserve">On a tablet, press the Windows logo button </w:t>
      </w:r>
      <w:r w:rsidR="000C5EEB">
        <w:rPr>
          <w:noProof/>
        </w:rPr>
        <w:drawing>
          <wp:inline distT="0" distB="0" distL="0" distR="0">
            <wp:extent cx="152400" cy="152400"/>
            <wp:effectExtent l="0" t="0" r="0" b="0"/>
            <wp:docPr id="20" name="Picture 6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and Volume Up button together.</w:t>
      </w:r>
    </w:p>
    <w:p w:rsidR="001340AB" w:rsidRPr="001340AB" w:rsidRDefault="001340AB" w:rsidP="00045F8C">
      <w:pPr>
        <w:pStyle w:val="MSBulletmain"/>
      </w:pPr>
      <w:r w:rsidRPr="001340AB">
        <w:t xml:space="preserve">On the sign-in screen, press the Windows logo key </w:t>
      </w:r>
      <w:r w:rsidR="000C5EEB">
        <w:rPr>
          <w:noProof/>
        </w:rPr>
        <w:drawing>
          <wp:inline distT="0" distB="0" distL="0" distR="0">
            <wp:extent cx="152400" cy="152400"/>
            <wp:effectExtent l="0" t="0" r="0" b="0"/>
            <wp:docPr id="21" name="Picture 5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+U or click the </w:t>
      </w:r>
      <w:r w:rsidRPr="00045F8C">
        <w:rPr>
          <w:rStyle w:val="Strong"/>
        </w:rPr>
        <w:t>Ease of access</w:t>
      </w:r>
      <w:r w:rsidRPr="001340AB">
        <w:t xml:space="preserve"> </w:t>
      </w:r>
      <w:r w:rsidR="000C5EEB">
        <w:rPr>
          <w:noProof/>
        </w:rPr>
        <w:drawing>
          <wp:inline distT="0" distB="0" distL="0" distR="0">
            <wp:extent cx="152400" cy="152400"/>
            <wp:effectExtent l="0" t="0" r="0" b="0"/>
            <wp:docPr id="22" name="Picture 58" descr="Ease of Acces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ase of Access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button in the </w:t>
      </w:r>
      <w:r w:rsidR="00045F8C">
        <w:br/>
      </w:r>
      <w:r w:rsidRPr="001340AB">
        <w:t>lower-left corner and choose Narrator.</w:t>
      </w:r>
    </w:p>
    <w:p w:rsidR="001340AB" w:rsidRPr="001340AB" w:rsidRDefault="001340AB" w:rsidP="00F57848">
      <w:pPr>
        <w:pStyle w:val="MSCalloutA"/>
      </w:pPr>
      <w:r w:rsidRPr="001340AB">
        <w:t>Note</w:t>
      </w:r>
      <w:r w:rsidR="00F57848">
        <w:t>:</w:t>
      </w:r>
    </w:p>
    <w:p w:rsidR="001340AB" w:rsidRPr="001340AB" w:rsidRDefault="001340AB" w:rsidP="00F57848">
      <w:pPr>
        <w:pStyle w:val="MSCalloutB"/>
        <w:spacing w:after="160"/>
      </w:pPr>
      <w:r w:rsidRPr="001340AB">
        <w:t>If you want to quickly exit Narrator, press Caps Lock+Esc.</w:t>
      </w:r>
    </w:p>
    <w:p w:rsidR="001340AB" w:rsidRPr="001340AB" w:rsidRDefault="001340AB" w:rsidP="00DF5C89">
      <w:pPr>
        <w:pStyle w:val="MSBody"/>
      </w:pPr>
      <w:r w:rsidRPr="001340AB">
        <w:t>Another way to get to Narrator is to use search:</w:t>
      </w:r>
    </w:p>
    <w:p w:rsidR="001340AB" w:rsidRPr="001340AB" w:rsidRDefault="001340AB" w:rsidP="00001BD8">
      <w:pPr>
        <w:pStyle w:val="MSMultilevellist"/>
        <w:numPr>
          <w:ilvl w:val="0"/>
          <w:numId w:val="8"/>
        </w:numPr>
      </w:pPr>
      <w:r w:rsidRPr="001340AB">
        <w:t xml:space="preserve">Swipe in from the right edge of the screen, and then tap </w:t>
      </w:r>
      <w:r w:rsidRPr="00045F8C">
        <w:rPr>
          <w:rStyle w:val="Strong"/>
        </w:rPr>
        <w:t>Search</w:t>
      </w:r>
      <w:r w:rsidRPr="001340AB">
        <w:t>.</w:t>
      </w:r>
      <w:r w:rsidRPr="001340AB">
        <w:br/>
        <w:t xml:space="preserve">(If you're using a mouse, point to the upper-right corner of the screen, move the mouse pointer down, and then click </w:t>
      </w:r>
      <w:r w:rsidRPr="00045F8C">
        <w:rPr>
          <w:rStyle w:val="Strong"/>
        </w:rPr>
        <w:t>Search</w:t>
      </w:r>
      <w:r w:rsidRPr="001340AB">
        <w:t>.)</w:t>
      </w:r>
    </w:p>
    <w:p w:rsidR="001340AB" w:rsidRPr="001340AB" w:rsidRDefault="001340AB" w:rsidP="00045F8C">
      <w:pPr>
        <w:pStyle w:val="MSMultilevellist"/>
      </w:pPr>
      <w:r w:rsidRPr="001340AB">
        <w:t xml:space="preserve">Enter </w:t>
      </w:r>
      <w:r w:rsidRPr="00045F8C">
        <w:rPr>
          <w:rStyle w:val="Strong"/>
        </w:rPr>
        <w:t>Narrator</w:t>
      </w:r>
      <w:r w:rsidRPr="001340AB">
        <w:t xml:space="preserve"> in the search box, tap or click </w:t>
      </w:r>
      <w:r w:rsidRPr="00045F8C">
        <w:rPr>
          <w:rStyle w:val="Strong"/>
        </w:rPr>
        <w:t>Apps</w:t>
      </w:r>
      <w:r w:rsidRPr="001340AB">
        <w:t xml:space="preserve">, and then tap or click </w:t>
      </w:r>
      <w:r w:rsidRPr="00045F8C">
        <w:rPr>
          <w:rStyle w:val="Strong"/>
        </w:rPr>
        <w:t>Narrator</w:t>
      </w:r>
      <w:r w:rsidRPr="001340AB">
        <w:t>.</w:t>
      </w:r>
    </w:p>
    <w:p w:rsidR="001340AB" w:rsidRPr="001340AB" w:rsidRDefault="00F57848" w:rsidP="00F57848">
      <w:pPr>
        <w:pStyle w:val="MSCalloutA"/>
      </w:pPr>
      <w:r>
        <w:t>Note:</w:t>
      </w:r>
    </w:p>
    <w:p w:rsidR="001340AB" w:rsidRPr="001340AB" w:rsidRDefault="00DB75C8" w:rsidP="00BD26FE">
      <w:pPr>
        <w:pStyle w:val="MSCalloutB"/>
        <w:tabs>
          <w:tab w:val="left" w:pos="720"/>
        </w:tabs>
      </w:pPr>
      <w:r>
        <w:rPr>
          <w:rFonts w:ascii="Arial" w:hAnsi="Arial" w:cs="Arial"/>
        </w:rPr>
        <w:t>•</w:t>
      </w:r>
      <w:r>
        <w:tab/>
      </w:r>
      <w:r w:rsidR="001340AB" w:rsidRPr="001340AB">
        <w:t xml:space="preserve">If you want to get started right away, after you open Narrator, press the Caps Lock key+F1. This </w:t>
      </w:r>
      <w:r>
        <w:tab/>
      </w:r>
      <w:r w:rsidR="001340AB" w:rsidRPr="001340AB">
        <w:t>keyboard combination will show you all of the Narrator commands.</w:t>
      </w:r>
    </w:p>
    <w:p w:rsidR="001340AB" w:rsidRPr="001340AB" w:rsidRDefault="00DB75C8" w:rsidP="00045F8C">
      <w:pPr>
        <w:pStyle w:val="MSCalloutB"/>
        <w:tabs>
          <w:tab w:val="left" w:pos="720"/>
        </w:tabs>
      </w:pPr>
      <w:r>
        <w:rPr>
          <w:rFonts w:ascii="Arial" w:hAnsi="Arial" w:cs="Arial"/>
        </w:rPr>
        <w:t>•</w:t>
      </w:r>
      <w:r>
        <w:tab/>
      </w:r>
      <w:r w:rsidR="001340AB" w:rsidRPr="001340AB">
        <w:t xml:space="preserve">If you want to use Caps Lock to capitalize letters while you're using Narrator, press the Caps </w:t>
      </w:r>
      <w:r>
        <w:tab/>
      </w:r>
      <w:r w:rsidR="001340AB" w:rsidRPr="001340AB">
        <w:t>Lock key twice in quick succession.</w:t>
      </w:r>
    </w:p>
    <w:p w:rsidR="001340AB" w:rsidRPr="001340AB" w:rsidRDefault="00DB75C8" w:rsidP="00DB75C8">
      <w:pPr>
        <w:pStyle w:val="MSHeading3"/>
      </w:pPr>
      <w:bookmarkStart w:id="38" w:name="_Toc338326752"/>
      <w:r>
        <w:br w:type="page"/>
      </w:r>
      <w:bookmarkStart w:id="39" w:name="_Toc340423655"/>
      <w:r w:rsidR="001340AB" w:rsidRPr="001340AB">
        <w:t xml:space="preserve">New </w:t>
      </w:r>
      <w:r w:rsidR="006F0455">
        <w:t>touch g</w:t>
      </w:r>
      <w:r w:rsidR="007109BA" w:rsidRPr="001340AB">
        <w:t>estures</w:t>
      </w:r>
      <w:bookmarkEnd w:id="38"/>
      <w:bookmarkEnd w:id="39"/>
    </w:p>
    <w:p w:rsidR="001340AB" w:rsidRPr="001340AB" w:rsidRDefault="001340AB" w:rsidP="00DF5C89">
      <w:pPr>
        <w:pStyle w:val="MSBody"/>
      </w:pPr>
      <w:r w:rsidRPr="001340AB">
        <w:t>Windows 8 and Windows RT have new actions and new locations for common commands. Here are a few important gestures to get you started.</w:t>
      </w:r>
    </w:p>
    <w:tbl>
      <w:tblPr>
        <w:tblW w:w="5000"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4297"/>
        <w:gridCol w:w="450"/>
        <w:gridCol w:w="5420"/>
      </w:tblGrid>
      <w:tr w:rsidR="001340AB" w:rsidRPr="00C73854" w:rsidTr="00F57848">
        <w:trPr>
          <w:cantSplit/>
          <w:trHeight w:val="288"/>
          <w:tblHeader/>
        </w:trPr>
        <w:tc>
          <w:tcPr>
            <w:tcW w:w="0" w:type="auto"/>
            <w:shd w:val="clear" w:color="auto" w:fill="5B1C74"/>
            <w:hideMark/>
          </w:tcPr>
          <w:p w:rsidR="001340AB" w:rsidRPr="00C73854" w:rsidRDefault="001340AB" w:rsidP="00DB47C1">
            <w:pPr>
              <w:pStyle w:val="MSTableHeader"/>
            </w:pPr>
            <w:r w:rsidRPr="00C73854">
              <w:t>Use this touch gesture</w:t>
            </w:r>
          </w:p>
        </w:tc>
        <w:tc>
          <w:tcPr>
            <w:tcW w:w="450" w:type="dxa"/>
            <w:shd w:val="clear" w:color="auto" w:fill="5B1C74"/>
            <w:hideMark/>
          </w:tcPr>
          <w:p w:rsidR="001340AB" w:rsidRPr="00C73854" w:rsidRDefault="001340AB" w:rsidP="00DB47C1">
            <w:pPr>
              <w:pStyle w:val="MSTableHeader"/>
            </w:pPr>
          </w:p>
        </w:tc>
        <w:tc>
          <w:tcPr>
            <w:tcW w:w="0" w:type="auto"/>
            <w:shd w:val="clear" w:color="auto" w:fill="5B1C74"/>
            <w:hideMark/>
          </w:tcPr>
          <w:p w:rsidR="001340AB" w:rsidRPr="00C73854" w:rsidRDefault="001340AB" w:rsidP="00DB47C1">
            <w:pPr>
              <w:pStyle w:val="MSTableHeader"/>
            </w:pPr>
            <w:r w:rsidRPr="00C73854">
              <w:t>To do this</w:t>
            </w:r>
          </w:p>
        </w:tc>
      </w:tr>
      <w:tr w:rsidR="001340AB" w:rsidRPr="00A25407" w:rsidTr="00F57848">
        <w:trPr>
          <w:cantSplit/>
          <w:trHeight w:val="288"/>
        </w:trPr>
        <w:tc>
          <w:tcPr>
            <w:tcW w:w="0" w:type="auto"/>
            <w:hideMark/>
          </w:tcPr>
          <w:p w:rsidR="001340AB" w:rsidRPr="00A25407" w:rsidRDefault="001340AB" w:rsidP="00DB47C1">
            <w:pPr>
              <w:pStyle w:val="MSTablebody"/>
            </w:pPr>
            <w:r w:rsidRPr="00A25407">
              <w:t>Swipe in from the right edge with one finger</w:t>
            </w:r>
          </w:p>
        </w:tc>
        <w:tc>
          <w:tcPr>
            <w:tcW w:w="450" w:type="dxa"/>
            <w:hideMark/>
          </w:tcPr>
          <w:p w:rsidR="001340AB" w:rsidRPr="00A25407" w:rsidRDefault="001340AB" w:rsidP="00DB47C1">
            <w:pPr>
              <w:pStyle w:val="MSTablebody"/>
            </w:pPr>
          </w:p>
        </w:tc>
        <w:tc>
          <w:tcPr>
            <w:tcW w:w="0" w:type="auto"/>
            <w:hideMark/>
          </w:tcPr>
          <w:p w:rsidR="001340AB" w:rsidRPr="00A25407" w:rsidRDefault="001340AB" w:rsidP="00DB47C1">
            <w:pPr>
              <w:pStyle w:val="MSTablebody"/>
            </w:pPr>
            <w:r w:rsidRPr="00A25407">
              <w:t>Open the charms (Search, Share, Start, Devices, Settings)</w:t>
            </w:r>
          </w:p>
        </w:tc>
      </w:tr>
      <w:tr w:rsidR="001340AB" w:rsidRPr="00A25407" w:rsidTr="00F57848">
        <w:trPr>
          <w:cantSplit/>
          <w:trHeight w:val="288"/>
        </w:trPr>
        <w:tc>
          <w:tcPr>
            <w:tcW w:w="0" w:type="auto"/>
            <w:hideMark/>
          </w:tcPr>
          <w:p w:rsidR="001340AB" w:rsidRPr="00A25407" w:rsidRDefault="001340AB" w:rsidP="00DB47C1">
            <w:pPr>
              <w:pStyle w:val="MSTablebody"/>
            </w:pPr>
            <w:r w:rsidRPr="00A25407">
              <w:t>Swipe in from the left edge with one finger</w:t>
            </w:r>
          </w:p>
        </w:tc>
        <w:tc>
          <w:tcPr>
            <w:tcW w:w="450" w:type="dxa"/>
            <w:hideMark/>
          </w:tcPr>
          <w:p w:rsidR="001340AB" w:rsidRPr="00A25407" w:rsidRDefault="001340AB" w:rsidP="00DB47C1">
            <w:pPr>
              <w:pStyle w:val="MSTablebody"/>
            </w:pPr>
          </w:p>
        </w:tc>
        <w:tc>
          <w:tcPr>
            <w:tcW w:w="0" w:type="auto"/>
            <w:hideMark/>
          </w:tcPr>
          <w:p w:rsidR="001340AB" w:rsidRPr="00A25407" w:rsidRDefault="001340AB" w:rsidP="00DB47C1">
            <w:pPr>
              <w:pStyle w:val="MSTablebody"/>
            </w:pPr>
            <w:r w:rsidRPr="00A25407">
              <w:t>Switch apps, snap them to the side, and close them</w:t>
            </w:r>
          </w:p>
        </w:tc>
      </w:tr>
      <w:tr w:rsidR="001340AB" w:rsidRPr="00A25407" w:rsidTr="00F57848">
        <w:trPr>
          <w:cantSplit/>
          <w:trHeight w:val="288"/>
        </w:trPr>
        <w:tc>
          <w:tcPr>
            <w:tcW w:w="0" w:type="auto"/>
            <w:hideMark/>
          </w:tcPr>
          <w:p w:rsidR="001340AB" w:rsidRPr="00A25407" w:rsidRDefault="001340AB" w:rsidP="00DB47C1">
            <w:pPr>
              <w:pStyle w:val="MSTablebody"/>
            </w:pPr>
            <w:r w:rsidRPr="00A25407">
              <w:t xml:space="preserve">Swipe in from the top or bottom edge with </w:t>
            </w:r>
            <w:r w:rsidR="00F57848">
              <w:br/>
            </w:r>
            <w:r w:rsidRPr="00A25407">
              <w:t>one finger</w:t>
            </w:r>
          </w:p>
        </w:tc>
        <w:tc>
          <w:tcPr>
            <w:tcW w:w="450" w:type="dxa"/>
            <w:hideMark/>
          </w:tcPr>
          <w:p w:rsidR="001340AB" w:rsidRPr="00A25407" w:rsidRDefault="001340AB" w:rsidP="00DB47C1">
            <w:pPr>
              <w:pStyle w:val="MSTablebody"/>
            </w:pPr>
          </w:p>
        </w:tc>
        <w:tc>
          <w:tcPr>
            <w:tcW w:w="0" w:type="auto"/>
            <w:hideMark/>
          </w:tcPr>
          <w:p w:rsidR="001340AB" w:rsidRPr="00A25407" w:rsidRDefault="001340AB" w:rsidP="00DB47C1">
            <w:pPr>
              <w:pStyle w:val="MSTablebody"/>
            </w:pPr>
            <w:r w:rsidRPr="00A25407">
              <w:t>Show app commands like Save, Edit, and Delete</w:t>
            </w:r>
          </w:p>
        </w:tc>
      </w:tr>
    </w:tbl>
    <w:p w:rsidR="001340AB" w:rsidRPr="001340AB" w:rsidRDefault="001340AB" w:rsidP="00F57848">
      <w:pPr>
        <w:pStyle w:val="MSCalloutA"/>
      </w:pPr>
      <w:r w:rsidRPr="001340AB">
        <w:t>Note</w:t>
      </w:r>
      <w:r w:rsidR="00F57848">
        <w:t>:</w:t>
      </w:r>
    </w:p>
    <w:p w:rsidR="001340AB" w:rsidRPr="001340AB" w:rsidRDefault="001340AB" w:rsidP="00F57848">
      <w:pPr>
        <w:pStyle w:val="MSCalloutB"/>
      </w:pPr>
      <w:r w:rsidRPr="001340AB">
        <w:t>The press and hold gesture isn't supported in Narrator.</w:t>
      </w:r>
    </w:p>
    <w:p w:rsidR="001340AB" w:rsidRPr="001340AB" w:rsidRDefault="001340AB" w:rsidP="00DB75C8">
      <w:pPr>
        <w:pStyle w:val="MSHeading3"/>
      </w:pPr>
      <w:bookmarkStart w:id="40" w:name="_Toc338326753"/>
      <w:bookmarkStart w:id="41" w:name="_Toc340423656"/>
      <w:r w:rsidRPr="001340AB">
        <w:t xml:space="preserve">New </w:t>
      </w:r>
      <w:r w:rsidR="006F0455">
        <w:t>keyboard s</w:t>
      </w:r>
      <w:r w:rsidR="007109BA" w:rsidRPr="001340AB">
        <w:t>hortcuts</w:t>
      </w:r>
      <w:bookmarkEnd w:id="40"/>
      <w:bookmarkEnd w:id="41"/>
    </w:p>
    <w:p w:rsidR="001340AB" w:rsidRPr="001340AB" w:rsidRDefault="001340AB" w:rsidP="00F57848">
      <w:pPr>
        <w:pStyle w:val="MSBody"/>
      </w:pPr>
      <w:r w:rsidRPr="001340AB">
        <w:t xml:space="preserve">Windows 8 and Windows RT have new keyboard shortcuts too. Here are a few helpful ones. To find the rest, go to </w:t>
      </w:r>
      <w:hyperlink r:id="rId39" w:tooltip="http://windows.microsoft.com/en-US/windows-8/keyboard-shortcuts/" w:history="1">
        <w:r w:rsidRPr="00DB75C8">
          <w:rPr>
            <w:rStyle w:val="Hyperlink"/>
          </w:rPr>
          <w:t>Keyboard s</w:t>
        </w:r>
        <w:r w:rsidRPr="00DB75C8">
          <w:rPr>
            <w:rStyle w:val="Hyperlink"/>
          </w:rPr>
          <w:t>h</w:t>
        </w:r>
        <w:r w:rsidRPr="00DB75C8">
          <w:rPr>
            <w:rStyle w:val="Hyperlink"/>
          </w:rPr>
          <w:t>o</w:t>
        </w:r>
        <w:r w:rsidRPr="00DB75C8">
          <w:rPr>
            <w:rStyle w:val="Hyperlink"/>
          </w:rPr>
          <w:t>rtcuts</w:t>
        </w:r>
      </w:hyperlink>
      <w:r w:rsidRPr="001340AB">
        <w:t>.</w:t>
      </w:r>
    </w:p>
    <w:tbl>
      <w:tblPr>
        <w:tblW w:w="4958"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4033"/>
        <w:gridCol w:w="288"/>
        <w:gridCol w:w="5761"/>
      </w:tblGrid>
      <w:tr w:rsidR="001340AB" w:rsidRPr="00C73854" w:rsidTr="00F57848">
        <w:trPr>
          <w:cantSplit/>
          <w:trHeight w:val="288"/>
          <w:tblHeader/>
        </w:trPr>
        <w:tc>
          <w:tcPr>
            <w:tcW w:w="2000" w:type="pct"/>
            <w:shd w:val="clear" w:color="auto" w:fill="5B1C74"/>
            <w:hideMark/>
          </w:tcPr>
          <w:p w:rsidR="001340AB" w:rsidRPr="00C73854" w:rsidRDefault="001340AB" w:rsidP="00DB47C1">
            <w:pPr>
              <w:pStyle w:val="MSTableHeader"/>
            </w:pPr>
            <w:r w:rsidRPr="00C73854">
              <w:t>Use this keyboard shortcut</w:t>
            </w:r>
          </w:p>
        </w:tc>
        <w:tc>
          <w:tcPr>
            <w:tcW w:w="143" w:type="pct"/>
            <w:shd w:val="clear" w:color="auto" w:fill="5B1C74"/>
            <w:hideMark/>
          </w:tcPr>
          <w:p w:rsidR="001340AB" w:rsidRPr="00C73854" w:rsidRDefault="001340AB" w:rsidP="00DB47C1">
            <w:pPr>
              <w:pStyle w:val="MSTableHeader"/>
            </w:pPr>
          </w:p>
        </w:tc>
        <w:tc>
          <w:tcPr>
            <w:tcW w:w="2857" w:type="pct"/>
            <w:shd w:val="clear" w:color="auto" w:fill="5B1C74"/>
            <w:hideMark/>
          </w:tcPr>
          <w:p w:rsidR="001340AB" w:rsidRPr="00C73854" w:rsidRDefault="001340AB" w:rsidP="00DB47C1">
            <w:pPr>
              <w:pStyle w:val="MSTableHeader"/>
            </w:pPr>
            <w:r w:rsidRPr="00C73854">
              <w:t>To do this</w:t>
            </w:r>
          </w:p>
        </w:tc>
      </w:tr>
      <w:tr w:rsidR="001340AB" w:rsidRPr="00A25407" w:rsidTr="00F57848">
        <w:trPr>
          <w:cantSplit/>
          <w:trHeight w:val="288"/>
          <w:tblHeader/>
        </w:trPr>
        <w:tc>
          <w:tcPr>
            <w:tcW w:w="2000" w:type="pct"/>
            <w:hideMark/>
          </w:tcPr>
          <w:p w:rsidR="001340AB" w:rsidRPr="00A25407" w:rsidRDefault="001340AB" w:rsidP="00DB47C1">
            <w:pPr>
              <w:pStyle w:val="MSTablebody"/>
            </w:pPr>
            <w:r w:rsidRPr="00A25407">
              <w:t xml:space="preserve">Windows logo key‌ </w:t>
            </w:r>
            <w:r w:rsidR="000C5EEB">
              <w:rPr>
                <w:noProof/>
              </w:rPr>
              <w:drawing>
                <wp:inline distT="0" distB="0" distL="0" distR="0">
                  <wp:extent cx="152400" cy="152400"/>
                  <wp:effectExtent l="0" t="0" r="0" b="0"/>
                  <wp:docPr id="23" name="Picture 5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+C</w:t>
            </w:r>
          </w:p>
        </w:tc>
        <w:tc>
          <w:tcPr>
            <w:tcW w:w="143" w:type="pct"/>
            <w:hideMark/>
          </w:tcPr>
          <w:p w:rsidR="001340AB" w:rsidRPr="00A25407" w:rsidRDefault="001340AB" w:rsidP="00DB47C1">
            <w:pPr>
              <w:pStyle w:val="MSTablebody"/>
            </w:pPr>
          </w:p>
        </w:tc>
        <w:tc>
          <w:tcPr>
            <w:tcW w:w="2857" w:type="pct"/>
            <w:hideMark/>
          </w:tcPr>
          <w:p w:rsidR="001340AB" w:rsidRPr="00A25407" w:rsidRDefault="001340AB" w:rsidP="00DB47C1">
            <w:pPr>
              <w:pStyle w:val="MSTablebody"/>
            </w:pPr>
            <w:r w:rsidRPr="00A25407">
              <w:t>Open the charms (Search, Share, Start, Devices, Settings)</w:t>
            </w:r>
          </w:p>
        </w:tc>
      </w:tr>
      <w:tr w:rsidR="001340AB" w:rsidRPr="00A25407" w:rsidTr="00F57848">
        <w:trPr>
          <w:cantSplit/>
          <w:trHeight w:val="288"/>
          <w:tblHeader/>
        </w:trPr>
        <w:tc>
          <w:tcPr>
            <w:tcW w:w="2000" w:type="pct"/>
            <w:hideMark/>
          </w:tcPr>
          <w:p w:rsidR="001340AB" w:rsidRPr="00A25407" w:rsidRDefault="001340AB" w:rsidP="00DB47C1">
            <w:pPr>
              <w:pStyle w:val="MSTablebody"/>
            </w:pPr>
            <w:r w:rsidRPr="00A25407">
              <w:t xml:space="preserve">Windows logo key‌ </w:t>
            </w:r>
            <w:r w:rsidR="000C5EEB">
              <w:rPr>
                <w:noProof/>
              </w:rPr>
              <w:drawing>
                <wp:inline distT="0" distB="0" distL="0" distR="0">
                  <wp:extent cx="152400" cy="152400"/>
                  <wp:effectExtent l="0" t="0" r="0" b="0"/>
                  <wp:docPr id="24" name="Picture 4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+Z</w:t>
            </w:r>
          </w:p>
        </w:tc>
        <w:tc>
          <w:tcPr>
            <w:tcW w:w="143" w:type="pct"/>
            <w:hideMark/>
          </w:tcPr>
          <w:p w:rsidR="001340AB" w:rsidRPr="00A25407" w:rsidRDefault="001340AB" w:rsidP="00DB47C1">
            <w:pPr>
              <w:pStyle w:val="MSTablebody"/>
            </w:pPr>
          </w:p>
        </w:tc>
        <w:tc>
          <w:tcPr>
            <w:tcW w:w="2857" w:type="pct"/>
            <w:hideMark/>
          </w:tcPr>
          <w:p w:rsidR="001340AB" w:rsidRPr="00A25407" w:rsidRDefault="001340AB" w:rsidP="00DB47C1">
            <w:pPr>
              <w:pStyle w:val="MSTablebody"/>
            </w:pPr>
            <w:r w:rsidRPr="00A25407">
              <w:t>Show app commands like Save, Edit, and Delete</w:t>
            </w:r>
          </w:p>
        </w:tc>
      </w:tr>
      <w:tr w:rsidR="001340AB" w:rsidRPr="00A25407" w:rsidTr="00F57848">
        <w:trPr>
          <w:cantSplit/>
          <w:trHeight w:val="288"/>
          <w:tblHeader/>
        </w:trPr>
        <w:tc>
          <w:tcPr>
            <w:tcW w:w="2000" w:type="pct"/>
            <w:hideMark/>
          </w:tcPr>
          <w:p w:rsidR="001340AB" w:rsidRPr="00A25407" w:rsidRDefault="001340AB" w:rsidP="00DB47C1">
            <w:pPr>
              <w:pStyle w:val="MSTablebody"/>
            </w:pPr>
            <w:r w:rsidRPr="00A25407">
              <w:t xml:space="preserve">Windows logo key‌ </w:t>
            </w:r>
            <w:r w:rsidR="000C5EEB">
              <w:rPr>
                <w:noProof/>
              </w:rPr>
              <w:drawing>
                <wp:inline distT="0" distB="0" distL="0" distR="0">
                  <wp:extent cx="152400" cy="152400"/>
                  <wp:effectExtent l="0" t="0" r="0" b="0"/>
                  <wp:docPr id="25" name="Picture 4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+period</w:t>
            </w:r>
          </w:p>
        </w:tc>
        <w:tc>
          <w:tcPr>
            <w:tcW w:w="143" w:type="pct"/>
            <w:hideMark/>
          </w:tcPr>
          <w:p w:rsidR="001340AB" w:rsidRPr="00A25407" w:rsidRDefault="001340AB" w:rsidP="00DB47C1">
            <w:pPr>
              <w:pStyle w:val="MSTablebody"/>
            </w:pPr>
          </w:p>
        </w:tc>
        <w:tc>
          <w:tcPr>
            <w:tcW w:w="2857" w:type="pct"/>
            <w:hideMark/>
          </w:tcPr>
          <w:p w:rsidR="001340AB" w:rsidRPr="00A25407" w:rsidRDefault="001340AB" w:rsidP="00DB47C1">
            <w:pPr>
              <w:pStyle w:val="MSTablebody"/>
            </w:pPr>
            <w:r w:rsidRPr="00A25407">
              <w:t>Snap apps to the side</w:t>
            </w:r>
          </w:p>
        </w:tc>
      </w:tr>
      <w:tr w:rsidR="001340AB" w:rsidRPr="00A25407" w:rsidTr="00F57848">
        <w:trPr>
          <w:cantSplit/>
          <w:trHeight w:val="288"/>
          <w:tblHeader/>
        </w:trPr>
        <w:tc>
          <w:tcPr>
            <w:tcW w:w="2000" w:type="pct"/>
            <w:hideMark/>
          </w:tcPr>
          <w:p w:rsidR="001340AB" w:rsidRPr="00A25407" w:rsidRDefault="001340AB" w:rsidP="00DB47C1">
            <w:pPr>
              <w:pStyle w:val="MSTablebody"/>
            </w:pPr>
            <w:r w:rsidRPr="00A25407">
              <w:t xml:space="preserve">Windows logo key‌ </w:t>
            </w:r>
            <w:r w:rsidR="000C5EEB">
              <w:rPr>
                <w:noProof/>
              </w:rPr>
              <w:drawing>
                <wp:inline distT="0" distB="0" distL="0" distR="0">
                  <wp:extent cx="152400" cy="152400"/>
                  <wp:effectExtent l="0" t="0" r="0" b="0"/>
                  <wp:docPr id="26" name="Picture 4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+Tab or Alt+Tab</w:t>
            </w:r>
          </w:p>
        </w:tc>
        <w:tc>
          <w:tcPr>
            <w:tcW w:w="143" w:type="pct"/>
            <w:hideMark/>
          </w:tcPr>
          <w:p w:rsidR="001340AB" w:rsidRPr="00A25407" w:rsidRDefault="001340AB" w:rsidP="00DB47C1">
            <w:pPr>
              <w:pStyle w:val="MSTablebody"/>
            </w:pPr>
          </w:p>
        </w:tc>
        <w:tc>
          <w:tcPr>
            <w:tcW w:w="2857" w:type="pct"/>
            <w:hideMark/>
          </w:tcPr>
          <w:p w:rsidR="001340AB" w:rsidRPr="00A25407" w:rsidRDefault="001340AB" w:rsidP="00DB47C1">
            <w:pPr>
              <w:pStyle w:val="MSTablebody"/>
            </w:pPr>
            <w:r w:rsidRPr="00A25407">
              <w:t>Switch apps</w:t>
            </w:r>
          </w:p>
        </w:tc>
      </w:tr>
    </w:tbl>
    <w:p w:rsidR="001340AB" w:rsidRPr="001340AB" w:rsidRDefault="001340AB" w:rsidP="00DB75C8">
      <w:pPr>
        <w:pStyle w:val="MSHeading3"/>
      </w:pPr>
      <w:bookmarkStart w:id="42" w:name="_Toc338326754"/>
      <w:bookmarkStart w:id="43" w:name="_Toc340423657"/>
      <w:r w:rsidRPr="001340AB">
        <w:t xml:space="preserve">Narrator </w:t>
      </w:r>
      <w:r w:rsidR="006F0455">
        <w:t>s</w:t>
      </w:r>
      <w:r w:rsidR="007109BA" w:rsidRPr="001340AB">
        <w:t>ettings</w:t>
      </w:r>
      <w:bookmarkEnd w:id="42"/>
      <w:bookmarkEnd w:id="43"/>
    </w:p>
    <w:p w:rsidR="001340AB" w:rsidRPr="001340AB" w:rsidRDefault="001340AB" w:rsidP="00DF5C89">
      <w:pPr>
        <w:pStyle w:val="MSBody"/>
      </w:pPr>
      <w:r w:rsidRPr="001340AB">
        <w:t>Here are some of the main settings you might want to use:</w:t>
      </w:r>
    </w:p>
    <w:p w:rsidR="001340AB" w:rsidRPr="001340AB" w:rsidRDefault="001340AB" w:rsidP="00A527B0">
      <w:pPr>
        <w:pStyle w:val="MSHeading4"/>
      </w:pPr>
      <w:r w:rsidRPr="001340AB">
        <w:t>General</w:t>
      </w:r>
    </w:p>
    <w:p w:rsidR="001340AB" w:rsidRPr="001340AB" w:rsidRDefault="001340AB" w:rsidP="00DB75C8">
      <w:pPr>
        <w:pStyle w:val="MSBulletmain"/>
      </w:pPr>
      <w:r w:rsidRPr="00DB75C8">
        <w:rPr>
          <w:rStyle w:val="Strong"/>
        </w:rPr>
        <w:t>Lock the Narrator key so you don’t have to press it for each command (Caps Lock)</w:t>
      </w:r>
      <w:r w:rsidRPr="001340AB">
        <w:t>. When you choose this option, you won’t have to use the Caps Lock key with the Narrator keys. For example, instead of pressing Caps Lock key+F1, you can simply press F1.</w:t>
      </w:r>
    </w:p>
    <w:p w:rsidR="001340AB" w:rsidRPr="001340AB" w:rsidRDefault="001340AB" w:rsidP="000A0F55">
      <w:pPr>
        <w:pStyle w:val="MSCalloutA"/>
        <w:spacing w:before="120"/>
      </w:pPr>
      <w:r w:rsidRPr="001340AB">
        <w:t>Note</w:t>
      </w:r>
      <w:r w:rsidR="00BD26FE">
        <w:t>:</w:t>
      </w:r>
    </w:p>
    <w:p w:rsidR="001340AB" w:rsidRPr="001340AB" w:rsidRDefault="001340AB" w:rsidP="00DB75C8">
      <w:pPr>
        <w:pStyle w:val="MSCalloutB"/>
      </w:pPr>
      <w:r w:rsidRPr="001340AB">
        <w:t>On a 106 keyboard, Ctrl+Alt+Z won't lock the Narrator key.</w:t>
      </w:r>
    </w:p>
    <w:p w:rsidR="001340AB" w:rsidRPr="001340AB" w:rsidRDefault="001340AB" w:rsidP="00DB75C8">
      <w:pPr>
        <w:pStyle w:val="MSBulletmain"/>
      </w:pPr>
      <w:r w:rsidRPr="00DB75C8">
        <w:rPr>
          <w:rStyle w:val="Strong"/>
        </w:rPr>
        <w:t>Start Narrator minimized</w:t>
      </w:r>
      <w:r w:rsidRPr="001340AB">
        <w:t>. This option keeps the Narrator window out of your way.</w:t>
      </w:r>
    </w:p>
    <w:p w:rsidR="001340AB" w:rsidRPr="001340AB" w:rsidRDefault="001340AB" w:rsidP="00DB75C8">
      <w:pPr>
        <w:pStyle w:val="MSBulletmain"/>
      </w:pPr>
      <w:r w:rsidRPr="00DB75C8">
        <w:rPr>
          <w:rStyle w:val="Strong"/>
        </w:rPr>
        <w:t>Echo keyboard keystrokes while typing</w:t>
      </w:r>
      <w:r w:rsidRPr="001340AB">
        <w:t>. You can choose whether or not Narrator reads each key you type.</w:t>
      </w:r>
    </w:p>
    <w:p w:rsidR="001340AB" w:rsidRPr="001340AB" w:rsidRDefault="001340AB" w:rsidP="00DB75C8">
      <w:pPr>
        <w:pStyle w:val="MSBulletmain"/>
      </w:pPr>
      <w:r w:rsidRPr="00DB75C8">
        <w:rPr>
          <w:rStyle w:val="Strong"/>
        </w:rPr>
        <w:t>Read out voiced Narrator errors</w:t>
      </w:r>
      <w:r w:rsidRPr="001340AB">
        <w:t>. Choose this option if you want Narrator to read the actual error in addition to playing an error tone.</w:t>
      </w:r>
    </w:p>
    <w:p w:rsidR="001340AB" w:rsidRPr="001340AB" w:rsidRDefault="001340AB" w:rsidP="00DB75C8">
      <w:pPr>
        <w:pStyle w:val="MSBulletmain"/>
      </w:pPr>
      <w:r w:rsidRPr="00DB75C8">
        <w:rPr>
          <w:rStyle w:val="Strong"/>
        </w:rPr>
        <w:t>Enable visual highlighting of Narrator cursor</w:t>
      </w:r>
      <w:r w:rsidRPr="001340AB">
        <w:t>. This option lets you show or hide the box that highlights where Narrator is on your screen.</w:t>
      </w:r>
    </w:p>
    <w:p w:rsidR="001340AB" w:rsidRPr="001340AB" w:rsidRDefault="001340AB" w:rsidP="00DB75C8">
      <w:pPr>
        <w:pStyle w:val="MSBulletmain"/>
      </w:pPr>
      <w:r w:rsidRPr="00DB75C8">
        <w:rPr>
          <w:rStyle w:val="Strong"/>
        </w:rPr>
        <w:t>Play audio cues</w:t>
      </w:r>
      <w:r w:rsidRPr="001340AB">
        <w:t xml:space="preserve">. This option lets you turn on or off the extra sounds that Narrator plays when you do </w:t>
      </w:r>
      <w:r w:rsidR="00DB75C8">
        <w:br/>
      </w:r>
      <w:r w:rsidRPr="001340AB">
        <w:t>certain actions.</w:t>
      </w:r>
    </w:p>
    <w:p w:rsidR="001340AB" w:rsidRPr="001340AB" w:rsidRDefault="001340AB" w:rsidP="00DB75C8">
      <w:pPr>
        <w:pStyle w:val="MSBulletmain"/>
      </w:pPr>
      <w:r w:rsidRPr="00DB75C8">
        <w:rPr>
          <w:rStyle w:val="Strong"/>
        </w:rPr>
        <w:t>Read hints for common items</w:t>
      </w:r>
      <w:r w:rsidRPr="001340AB">
        <w:t>. This option controls whether Narrator will read hints about how to interact with common items such as buttons, links, list items, and sliders.</w:t>
      </w:r>
    </w:p>
    <w:p w:rsidR="001340AB" w:rsidRPr="001340AB" w:rsidRDefault="001340AB" w:rsidP="00DB75C8">
      <w:pPr>
        <w:pStyle w:val="MSBulletmain"/>
      </w:pPr>
      <w:r w:rsidRPr="00DB75C8">
        <w:rPr>
          <w:rStyle w:val="Strong"/>
        </w:rPr>
        <w:t>Lower the volume of other apps when Narrator is running</w:t>
      </w:r>
      <w:r w:rsidRPr="001340AB">
        <w:t>. This option makes other apps quieter so it's easier to hear Narrator.</w:t>
      </w:r>
    </w:p>
    <w:p w:rsidR="001340AB" w:rsidRPr="001340AB" w:rsidRDefault="001340AB" w:rsidP="00DB75C8">
      <w:pPr>
        <w:pStyle w:val="MSBulletmain"/>
      </w:pPr>
      <w:r w:rsidRPr="00DB75C8">
        <w:rPr>
          <w:rStyle w:val="Strong"/>
        </w:rPr>
        <w:t>Retain notifications to be read for</w:t>
      </w:r>
      <w:r w:rsidRPr="001340AB">
        <w:t>. This drop-down menu lets you control how long notifications will be retained for being read by Narrator.</w:t>
      </w:r>
    </w:p>
    <w:p w:rsidR="001340AB" w:rsidRPr="001340AB" w:rsidRDefault="001340AB" w:rsidP="00DB75C8">
      <w:pPr>
        <w:pStyle w:val="MSBulletmain"/>
      </w:pPr>
      <w:r w:rsidRPr="00DB75C8">
        <w:rPr>
          <w:rStyle w:val="Strong"/>
        </w:rPr>
        <w:t>Control whether Narrator starts automatically</w:t>
      </w:r>
      <w:r w:rsidRPr="001340AB">
        <w:t>. This link takes you to the Ease of Access Center where you can choose to have Narrator on automatically.</w:t>
      </w:r>
    </w:p>
    <w:p w:rsidR="001340AB" w:rsidRPr="001340AB" w:rsidRDefault="001340AB" w:rsidP="00A527B0">
      <w:pPr>
        <w:pStyle w:val="MSHeading4"/>
      </w:pPr>
      <w:r w:rsidRPr="001340AB">
        <w:t>Navigation</w:t>
      </w:r>
    </w:p>
    <w:p w:rsidR="001340AB" w:rsidRPr="001340AB" w:rsidRDefault="001340AB" w:rsidP="00DB75C8">
      <w:pPr>
        <w:pStyle w:val="MSBulletmain"/>
      </w:pPr>
      <w:r w:rsidRPr="00DB75C8">
        <w:rPr>
          <w:rStyle w:val="Strong"/>
        </w:rPr>
        <w:t>Read and interact with the screen using the mouse</w:t>
      </w:r>
      <w:r w:rsidRPr="001340AB">
        <w:t xml:space="preserve">. This option controls whether Narrator mouse mode is on. When mouse mode is on, Narrator will read what’s currently under your mouse cursor. </w:t>
      </w:r>
    </w:p>
    <w:p w:rsidR="001340AB" w:rsidRPr="001340AB" w:rsidRDefault="001340AB" w:rsidP="00DB75C8">
      <w:pPr>
        <w:pStyle w:val="MSBulletmain"/>
      </w:pPr>
      <w:r w:rsidRPr="00DB75C8">
        <w:rPr>
          <w:rStyle w:val="Strong"/>
        </w:rPr>
        <w:t>Activate keys on the touch keyboard when you lift your finger</w:t>
      </w:r>
      <w:r w:rsidRPr="001340AB">
        <w:t>. If touch mode is on, you can turn on this setting so you can type faster using the touch keyboard. With this setting, you can drag to find the item you're looking for and lift your finger to press the key.</w:t>
      </w:r>
    </w:p>
    <w:p w:rsidR="001340AB" w:rsidRPr="001340AB" w:rsidRDefault="001340AB" w:rsidP="00DB75C8">
      <w:pPr>
        <w:pStyle w:val="MSBulletmain"/>
      </w:pPr>
      <w:r w:rsidRPr="00DB75C8">
        <w:rPr>
          <w:rStyle w:val="Strong"/>
        </w:rPr>
        <w:t>Enable the Narrator cursor to follow the keyboard focus</w:t>
      </w:r>
      <w:r w:rsidRPr="001340AB">
        <w:t>. This adds a blue box to your screen that moves with the keyboard focus, so that if you tab through items the Narrator cursor will follow.</w:t>
      </w:r>
    </w:p>
    <w:p w:rsidR="001340AB" w:rsidRPr="001340AB" w:rsidRDefault="001340AB" w:rsidP="00A527B0">
      <w:pPr>
        <w:pStyle w:val="MSHeading4"/>
      </w:pPr>
      <w:r w:rsidRPr="001340AB">
        <w:t>Voice</w:t>
      </w:r>
    </w:p>
    <w:p w:rsidR="001340AB" w:rsidRPr="001340AB" w:rsidRDefault="001340AB" w:rsidP="00DB75C8">
      <w:pPr>
        <w:pStyle w:val="MSBulletmain"/>
      </w:pPr>
      <w:r w:rsidRPr="00DB75C8">
        <w:rPr>
          <w:rStyle w:val="Strong"/>
        </w:rPr>
        <w:t>Select the speed, volume, or pitch of the voice</w:t>
      </w:r>
      <w:r w:rsidRPr="001340AB">
        <w:t>. You can customize the voice with these three sliders.</w:t>
      </w:r>
    </w:p>
    <w:p w:rsidR="001340AB" w:rsidRPr="001340AB" w:rsidRDefault="001340AB" w:rsidP="00DB75C8">
      <w:pPr>
        <w:pStyle w:val="MSBulletmain"/>
      </w:pPr>
      <w:r w:rsidRPr="00DB75C8">
        <w:rPr>
          <w:rStyle w:val="Strong"/>
        </w:rPr>
        <w:t>Select a different voice for Narrator</w:t>
      </w:r>
      <w:r w:rsidRPr="001340AB">
        <w:t>. With this drop-down menu you can select different types of voices in Narrator, if they are available in your language.</w:t>
      </w:r>
    </w:p>
    <w:p w:rsidR="001340AB" w:rsidRPr="001340AB" w:rsidRDefault="001340AB" w:rsidP="00A527B0">
      <w:pPr>
        <w:pStyle w:val="MSHeading4"/>
      </w:pPr>
      <w:r w:rsidRPr="001340AB">
        <w:t>Commands</w:t>
      </w:r>
    </w:p>
    <w:p w:rsidR="001340AB" w:rsidRPr="001340AB" w:rsidRDefault="001340AB" w:rsidP="00DB75C8">
      <w:pPr>
        <w:pStyle w:val="MSBulletmain"/>
      </w:pPr>
      <w:r w:rsidRPr="001340AB">
        <w:t>Click this option to see a list of existing shortcut keys for Narrator. You can always change these shortcuts if you like. The most important keyboard shortcut to know is Caps Lock+F1. Pressing this keyboard combination will show all Narrator commands. For reference, the following table lists the commands too.</w:t>
      </w:r>
    </w:p>
    <w:tbl>
      <w:tblPr>
        <w:tblW w:w="4958"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620" w:firstRow="1" w:lastRow="0" w:firstColumn="0" w:lastColumn="0" w:noHBand="1" w:noVBand="1"/>
      </w:tblPr>
      <w:tblGrid>
        <w:gridCol w:w="5041"/>
        <w:gridCol w:w="5041"/>
      </w:tblGrid>
      <w:tr w:rsidR="00A47839" w:rsidRPr="00C73854" w:rsidTr="00F57848">
        <w:trPr>
          <w:cantSplit/>
          <w:trHeight w:val="288"/>
          <w:tblHeader/>
        </w:trPr>
        <w:tc>
          <w:tcPr>
            <w:tcW w:w="2500" w:type="pct"/>
            <w:shd w:val="clear" w:color="auto" w:fill="5B1C74"/>
            <w:hideMark/>
          </w:tcPr>
          <w:p w:rsidR="001340AB" w:rsidRPr="00C73854" w:rsidRDefault="001340AB" w:rsidP="00DB47C1">
            <w:pPr>
              <w:pStyle w:val="MSTableHeader"/>
            </w:pPr>
            <w:r w:rsidRPr="00C73854">
              <w:t>Use this keyboard shortcut</w:t>
            </w:r>
          </w:p>
        </w:tc>
        <w:tc>
          <w:tcPr>
            <w:tcW w:w="2500" w:type="pct"/>
            <w:shd w:val="clear" w:color="auto" w:fill="5B1C74"/>
            <w:hideMark/>
          </w:tcPr>
          <w:p w:rsidR="001340AB" w:rsidRPr="00C73854" w:rsidRDefault="001340AB" w:rsidP="00DB47C1">
            <w:pPr>
              <w:pStyle w:val="MSTableHeader"/>
            </w:pPr>
            <w:r w:rsidRPr="00C73854">
              <w:t>To do this</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Ctrl</w:t>
            </w:r>
          </w:p>
        </w:tc>
        <w:tc>
          <w:tcPr>
            <w:tcW w:w="2500" w:type="pct"/>
            <w:shd w:val="clear" w:color="auto" w:fill="auto"/>
            <w:hideMark/>
          </w:tcPr>
          <w:p w:rsidR="001340AB" w:rsidRPr="00A25407" w:rsidRDefault="001340AB" w:rsidP="00DB47C1">
            <w:pPr>
              <w:pStyle w:val="MSTablebody"/>
            </w:pPr>
            <w:r w:rsidRPr="00A25407">
              <w:t>Stop reading</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Lock+Esc</w:t>
            </w:r>
          </w:p>
        </w:tc>
        <w:tc>
          <w:tcPr>
            <w:tcW w:w="2500" w:type="pct"/>
            <w:shd w:val="clear" w:color="auto" w:fill="auto"/>
            <w:hideMark/>
          </w:tcPr>
          <w:p w:rsidR="001340AB" w:rsidRPr="00A25407" w:rsidRDefault="001340AB" w:rsidP="00DB47C1">
            <w:pPr>
              <w:pStyle w:val="MSTablebody"/>
            </w:pPr>
            <w:r w:rsidRPr="00A25407">
              <w:t>Exit Narrator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Lock+Space</w:t>
            </w:r>
          </w:p>
        </w:tc>
        <w:tc>
          <w:tcPr>
            <w:tcW w:w="2500" w:type="pct"/>
            <w:shd w:val="clear" w:color="auto" w:fill="auto"/>
            <w:hideMark/>
          </w:tcPr>
          <w:p w:rsidR="001340AB" w:rsidRPr="00A25407" w:rsidRDefault="001340AB" w:rsidP="00DB47C1">
            <w:pPr>
              <w:pStyle w:val="MSTablebody"/>
            </w:pPr>
            <w:r w:rsidRPr="00A25407">
              <w:t>Do primary action</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Lock+Right arrow</w:t>
            </w:r>
          </w:p>
        </w:tc>
        <w:tc>
          <w:tcPr>
            <w:tcW w:w="2500" w:type="pct"/>
            <w:shd w:val="clear" w:color="auto" w:fill="auto"/>
            <w:hideMark/>
          </w:tcPr>
          <w:p w:rsidR="001340AB" w:rsidRPr="00A25407" w:rsidRDefault="001340AB" w:rsidP="00DB47C1">
            <w:pPr>
              <w:pStyle w:val="MSTablebody"/>
            </w:pPr>
            <w:r w:rsidRPr="00A25407">
              <w:t>Move to next time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Lock+Left Arrow</w:t>
            </w:r>
          </w:p>
        </w:tc>
        <w:tc>
          <w:tcPr>
            <w:tcW w:w="2500" w:type="pct"/>
            <w:shd w:val="clear" w:color="auto" w:fill="auto"/>
            <w:hideMark/>
          </w:tcPr>
          <w:p w:rsidR="001340AB" w:rsidRPr="00A25407" w:rsidRDefault="001340AB" w:rsidP="00DB47C1">
            <w:pPr>
              <w:pStyle w:val="MSTablebody"/>
            </w:pPr>
            <w:r w:rsidRPr="00A25407">
              <w:t>Move to previous item</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Lock+Up arrow</w:t>
            </w:r>
          </w:p>
        </w:tc>
        <w:tc>
          <w:tcPr>
            <w:tcW w:w="2500" w:type="pct"/>
            <w:shd w:val="clear" w:color="auto" w:fill="auto"/>
            <w:hideMark/>
          </w:tcPr>
          <w:p w:rsidR="001340AB" w:rsidRPr="00A25407" w:rsidRDefault="001340AB" w:rsidP="00DB47C1">
            <w:pPr>
              <w:pStyle w:val="MSTablebody"/>
            </w:pPr>
            <w:r w:rsidRPr="00A25407">
              <w:t>Change view</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Lock+Down arrow</w:t>
            </w:r>
          </w:p>
        </w:tc>
        <w:tc>
          <w:tcPr>
            <w:tcW w:w="2500" w:type="pct"/>
            <w:shd w:val="clear" w:color="auto" w:fill="auto"/>
            <w:hideMark/>
          </w:tcPr>
          <w:p w:rsidR="001340AB" w:rsidRPr="00A25407" w:rsidRDefault="001340AB" w:rsidP="00DB47C1">
            <w:pPr>
              <w:pStyle w:val="MSTablebody"/>
            </w:pPr>
            <w:r w:rsidRPr="00A25407">
              <w:t>Change view</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Lock+F1</w:t>
            </w:r>
          </w:p>
        </w:tc>
        <w:tc>
          <w:tcPr>
            <w:tcW w:w="2500" w:type="pct"/>
            <w:shd w:val="clear" w:color="auto" w:fill="auto"/>
            <w:hideMark/>
          </w:tcPr>
          <w:p w:rsidR="001340AB" w:rsidRPr="00A25407" w:rsidRDefault="001340AB" w:rsidP="00DB47C1">
            <w:pPr>
              <w:pStyle w:val="MSTablebody"/>
            </w:pPr>
            <w:r w:rsidRPr="00A25407">
              <w:t>Show commands list</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Lock+F2</w:t>
            </w:r>
          </w:p>
        </w:tc>
        <w:tc>
          <w:tcPr>
            <w:tcW w:w="2500" w:type="pct"/>
            <w:shd w:val="clear" w:color="auto" w:fill="auto"/>
            <w:hideMark/>
          </w:tcPr>
          <w:p w:rsidR="001340AB" w:rsidRPr="00A25407" w:rsidRDefault="001340AB" w:rsidP="00DB47C1">
            <w:pPr>
              <w:pStyle w:val="MSTablebody"/>
            </w:pPr>
            <w:r w:rsidRPr="00A25407">
              <w:t>Show commands for current item</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Lock+F3</w:t>
            </w:r>
          </w:p>
        </w:tc>
        <w:tc>
          <w:tcPr>
            <w:tcW w:w="2500" w:type="pct"/>
            <w:shd w:val="clear" w:color="auto" w:fill="auto"/>
            <w:hideMark/>
          </w:tcPr>
          <w:p w:rsidR="001340AB" w:rsidRPr="00A25407" w:rsidRDefault="001340AB" w:rsidP="00DB47C1">
            <w:pPr>
              <w:pStyle w:val="MSTablebody"/>
            </w:pPr>
            <w:r w:rsidRPr="00A25407">
              <w:t>Jump to next cell in row</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Lock+Shift+F3</w:t>
            </w:r>
          </w:p>
        </w:tc>
        <w:tc>
          <w:tcPr>
            <w:tcW w:w="2500" w:type="pct"/>
            <w:shd w:val="clear" w:color="auto" w:fill="auto"/>
            <w:hideMark/>
          </w:tcPr>
          <w:p w:rsidR="001340AB" w:rsidRPr="00A25407" w:rsidRDefault="001340AB" w:rsidP="00DB47C1">
            <w:pPr>
              <w:pStyle w:val="MSTablebody"/>
            </w:pPr>
            <w:r w:rsidRPr="00A25407">
              <w:t>Jump to previous cell in row</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Lock+F4</w:t>
            </w:r>
          </w:p>
        </w:tc>
        <w:tc>
          <w:tcPr>
            <w:tcW w:w="2500" w:type="pct"/>
            <w:shd w:val="clear" w:color="auto" w:fill="auto"/>
            <w:hideMark/>
          </w:tcPr>
          <w:p w:rsidR="001340AB" w:rsidRPr="00A25407" w:rsidRDefault="001340AB" w:rsidP="00DB47C1">
            <w:pPr>
              <w:pStyle w:val="MSTablebody"/>
            </w:pPr>
            <w:r w:rsidRPr="00A25407">
              <w:t>Jump to next cell in column</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Lock+Shift+F4</w:t>
            </w:r>
          </w:p>
        </w:tc>
        <w:tc>
          <w:tcPr>
            <w:tcW w:w="2500" w:type="pct"/>
            <w:shd w:val="clear" w:color="auto" w:fill="auto"/>
            <w:hideMark/>
          </w:tcPr>
          <w:p w:rsidR="001340AB" w:rsidRPr="00A25407" w:rsidRDefault="001340AB" w:rsidP="00DB47C1">
            <w:pPr>
              <w:pStyle w:val="MSTablebody"/>
            </w:pPr>
            <w:r w:rsidRPr="00A25407">
              <w:t>Jump to previous cell in column</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Lock+F5</w:t>
            </w:r>
          </w:p>
        </w:tc>
        <w:tc>
          <w:tcPr>
            <w:tcW w:w="2500" w:type="pct"/>
            <w:shd w:val="clear" w:color="auto" w:fill="auto"/>
            <w:hideMark/>
          </w:tcPr>
          <w:p w:rsidR="001340AB" w:rsidRPr="00A25407" w:rsidRDefault="001340AB" w:rsidP="00DB47C1">
            <w:pPr>
              <w:pStyle w:val="MSTablebody"/>
            </w:pPr>
            <w:r w:rsidRPr="00A25407">
              <w:t>Read which row and column Narrator is in</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Lock+F6</w:t>
            </w:r>
          </w:p>
        </w:tc>
        <w:tc>
          <w:tcPr>
            <w:tcW w:w="2500" w:type="pct"/>
            <w:shd w:val="clear" w:color="auto" w:fill="auto"/>
            <w:hideMark/>
          </w:tcPr>
          <w:p w:rsidR="001340AB" w:rsidRPr="00A25407" w:rsidRDefault="001340AB" w:rsidP="00DB47C1">
            <w:pPr>
              <w:pStyle w:val="MSTablebody"/>
            </w:pPr>
            <w:r w:rsidRPr="00A25407">
              <w:t>Jump to table cell</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Lock+F7</w:t>
            </w:r>
          </w:p>
        </w:tc>
        <w:tc>
          <w:tcPr>
            <w:tcW w:w="2500" w:type="pct"/>
            <w:shd w:val="clear" w:color="auto" w:fill="auto"/>
            <w:hideMark/>
          </w:tcPr>
          <w:p w:rsidR="001340AB" w:rsidRPr="00A25407" w:rsidRDefault="001340AB" w:rsidP="00DB47C1">
            <w:pPr>
              <w:pStyle w:val="MSTablebody"/>
            </w:pPr>
            <w:r w:rsidRPr="00A25407">
              <w:t>Read current column</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Lock+F8</w:t>
            </w:r>
          </w:p>
        </w:tc>
        <w:tc>
          <w:tcPr>
            <w:tcW w:w="2500" w:type="pct"/>
            <w:shd w:val="clear" w:color="auto" w:fill="auto"/>
            <w:hideMark/>
          </w:tcPr>
          <w:p w:rsidR="001340AB" w:rsidRPr="00A25407" w:rsidRDefault="001340AB" w:rsidP="00DB47C1">
            <w:pPr>
              <w:pStyle w:val="MSTablebody"/>
            </w:pPr>
            <w:r w:rsidRPr="00A25407">
              <w:t>Read current row</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Lock+F9</w:t>
            </w:r>
          </w:p>
        </w:tc>
        <w:tc>
          <w:tcPr>
            <w:tcW w:w="2500" w:type="pct"/>
            <w:shd w:val="clear" w:color="auto" w:fill="auto"/>
            <w:hideMark/>
          </w:tcPr>
          <w:p w:rsidR="001340AB" w:rsidRPr="00A25407" w:rsidRDefault="001340AB" w:rsidP="00DB47C1">
            <w:pPr>
              <w:pStyle w:val="MSTablebody"/>
            </w:pPr>
            <w:r w:rsidRPr="00A25407">
              <w:t>Read current column header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Lock+F10</w:t>
            </w:r>
          </w:p>
        </w:tc>
        <w:tc>
          <w:tcPr>
            <w:tcW w:w="2500" w:type="pct"/>
            <w:shd w:val="clear" w:color="auto" w:fill="auto"/>
            <w:hideMark/>
          </w:tcPr>
          <w:p w:rsidR="001340AB" w:rsidRPr="00A25407" w:rsidRDefault="001340AB" w:rsidP="00DB47C1">
            <w:pPr>
              <w:pStyle w:val="MSTablebody"/>
            </w:pPr>
            <w:r w:rsidRPr="00A25407">
              <w:t>Read current row header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Lock+F11</w:t>
            </w:r>
          </w:p>
        </w:tc>
        <w:tc>
          <w:tcPr>
            <w:tcW w:w="2500" w:type="pct"/>
            <w:shd w:val="clear" w:color="auto" w:fill="auto"/>
            <w:hideMark/>
          </w:tcPr>
          <w:p w:rsidR="001340AB" w:rsidRPr="00A25407" w:rsidRDefault="001340AB" w:rsidP="00DB47C1">
            <w:pPr>
              <w:pStyle w:val="MSTablebody"/>
            </w:pPr>
            <w:r w:rsidRPr="00A25407">
              <w:t>Toggle touch mode on/off</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Lock+F12</w:t>
            </w:r>
          </w:p>
        </w:tc>
        <w:tc>
          <w:tcPr>
            <w:tcW w:w="2500" w:type="pct"/>
            <w:shd w:val="clear" w:color="auto" w:fill="auto"/>
            <w:hideMark/>
          </w:tcPr>
          <w:p w:rsidR="001340AB" w:rsidRPr="00A25407" w:rsidRDefault="001340AB" w:rsidP="00DB47C1">
            <w:pPr>
              <w:pStyle w:val="MSTablebody"/>
            </w:pPr>
            <w:r w:rsidRPr="00A25407">
              <w:t>Toggle keystroke announcements</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Lock+Z</w:t>
            </w:r>
          </w:p>
        </w:tc>
        <w:tc>
          <w:tcPr>
            <w:tcW w:w="2500" w:type="pct"/>
            <w:shd w:val="clear" w:color="auto" w:fill="auto"/>
            <w:hideMark/>
          </w:tcPr>
          <w:p w:rsidR="001340AB" w:rsidRPr="00A25407" w:rsidRDefault="001340AB" w:rsidP="00DB47C1">
            <w:pPr>
              <w:pStyle w:val="MSTablebody"/>
            </w:pPr>
            <w:r w:rsidRPr="00A25407">
              <w:t>Lock Narrator Key</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Lock+X</w:t>
            </w:r>
          </w:p>
        </w:tc>
        <w:tc>
          <w:tcPr>
            <w:tcW w:w="2500" w:type="pct"/>
            <w:shd w:val="clear" w:color="auto" w:fill="auto"/>
            <w:hideMark/>
          </w:tcPr>
          <w:p w:rsidR="001340AB" w:rsidRPr="00A25407" w:rsidRDefault="001340AB" w:rsidP="00DB47C1">
            <w:pPr>
              <w:pStyle w:val="MSTablebody"/>
            </w:pPr>
            <w:r w:rsidRPr="00A25407">
              <w:t>Pass keys to app</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Lock+V</w:t>
            </w:r>
          </w:p>
        </w:tc>
        <w:tc>
          <w:tcPr>
            <w:tcW w:w="2500" w:type="pct"/>
            <w:shd w:val="clear" w:color="auto" w:fill="auto"/>
            <w:hideMark/>
          </w:tcPr>
          <w:p w:rsidR="001340AB" w:rsidRPr="00A25407" w:rsidRDefault="001340AB" w:rsidP="00DB47C1">
            <w:pPr>
              <w:pStyle w:val="MSTablebody"/>
            </w:pPr>
            <w:r w:rsidRPr="00A25407">
              <w:t>Repeat last phrase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Lock+Page Up</w:t>
            </w:r>
          </w:p>
        </w:tc>
        <w:tc>
          <w:tcPr>
            <w:tcW w:w="2500" w:type="pct"/>
            <w:shd w:val="clear" w:color="auto" w:fill="auto"/>
            <w:hideMark/>
          </w:tcPr>
          <w:p w:rsidR="001340AB" w:rsidRPr="00A25407" w:rsidRDefault="001340AB" w:rsidP="00DB47C1">
            <w:pPr>
              <w:pStyle w:val="MSTablebody"/>
            </w:pPr>
            <w:r w:rsidRPr="00A25407">
              <w:t>Increase voice volume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Lock+Page Down</w:t>
            </w:r>
          </w:p>
        </w:tc>
        <w:tc>
          <w:tcPr>
            <w:tcW w:w="2500" w:type="pct"/>
            <w:shd w:val="clear" w:color="auto" w:fill="auto"/>
            <w:hideMark/>
          </w:tcPr>
          <w:p w:rsidR="001340AB" w:rsidRPr="00A25407" w:rsidRDefault="001340AB" w:rsidP="00DB47C1">
            <w:pPr>
              <w:pStyle w:val="MSTablebody"/>
            </w:pPr>
            <w:r w:rsidRPr="00A25407">
              <w:t>Decrease voice volume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Lock+Plus</w:t>
            </w:r>
          </w:p>
        </w:tc>
        <w:tc>
          <w:tcPr>
            <w:tcW w:w="2500" w:type="pct"/>
            <w:shd w:val="clear" w:color="auto" w:fill="auto"/>
            <w:hideMark/>
          </w:tcPr>
          <w:p w:rsidR="001340AB" w:rsidRPr="00A25407" w:rsidRDefault="001340AB" w:rsidP="00DB47C1">
            <w:pPr>
              <w:pStyle w:val="MSTablebody"/>
            </w:pPr>
            <w:r w:rsidRPr="00A25407">
              <w:t>Increase voice speed</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Lock+Minus</w:t>
            </w:r>
          </w:p>
        </w:tc>
        <w:tc>
          <w:tcPr>
            <w:tcW w:w="2500" w:type="pct"/>
            <w:shd w:val="clear" w:color="auto" w:fill="auto"/>
            <w:hideMark/>
          </w:tcPr>
          <w:p w:rsidR="001340AB" w:rsidRPr="00A25407" w:rsidRDefault="001340AB" w:rsidP="00DB47C1">
            <w:pPr>
              <w:pStyle w:val="MSTablebody"/>
            </w:pPr>
            <w:r w:rsidRPr="00A25407">
              <w:t>Decrease voice speed</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Lock+D</w:t>
            </w:r>
          </w:p>
        </w:tc>
        <w:tc>
          <w:tcPr>
            <w:tcW w:w="2500" w:type="pct"/>
            <w:shd w:val="clear" w:color="auto" w:fill="auto"/>
            <w:hideMark/>
          </w:tcPr>
          <w:p w:rsidR="001340AB" w:rsidRPr="00A25407" w:rsidRDefault="001340AB" w:rsidP="00DB47C1">
            <w:pPr>
              <w:pStyle w:val="MSTablebody"/>
            </w:pPr>
            <w:r w:rsidRPr="00A25407">
              <w:t>Read item</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Lock+F</w:t>
            </w:r>
          </w:p>
        </w:tc>
        <w:tc>
          <w:tcPr>
            <w:tcW w:w="2500" w:type="pct"/>
            <w:shd w:val="clear" w:color="auto" w:fill="auto"/>
            <w:hideMark/>
          </w:tcPr>
          <w:p w:rsidR="001340AB" w:rsidRPr="00A25407" w:rsidRDefault="001340AB" w:rsidP="00DB47C1">
            <w:pPr>
              <w:pStyle w:val="MSTablebody"/>
            </w:pPr>
            <w:r w:rsidRPr="00A25407">
              <w:t>Read item advanced</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w:t>
            </w:r>
          </w:p>
        </w:tc>
        <w:tc>
          <w:tcPr>
            <w:tcW w:w="2500" w:type="pct"/>
            <w:shd w:val="clear" w:color="auto" w:fill="auto"/>
            <w:hideMark/>
          </w:tcPr>
          <w:p w:rsidR="001340AB" w:rsidRPr="00A25407" w:rsidRDefault="001340AB" w:rsidP="00DB47C1">
            <w:pPr>
              <w:pStyle w:val="MSTablebody"/>
            </w:pPr>
            <w:r w:rsidRPr="00A25407">
              <w:t>Read item spelled out</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Lock+W</w:t>
            </w:r>
          </w:p>
        </w:tc>
        <w:tc>
          <w:tcPr>
            <w:tcW w:w="2500" w:type="pct"/>
            <w:shd w:val="clear" w:color="auto" w:fill="auto"/>
            <w:hideMark/>
          </w:tcPr>
          <w:p w:rsidR="001340AB" w:rsidRPr="00A25407" w:rsidRDefault="001340AB" w:rsidP="00DB47C1">
            <w:pPr>
              <w:pStyle w:val="MSTablebody"/>
            </w:pPr>
            <w:r w:rsidRPr="00A25407">
              <w:t>Read Window</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Lock+R</w:t>
            </w:r>
          </w:p>
        </w:tc>
        <w:tc>
          <w:tcPr>
            <w:tcW w:w="2500" w:type="pct"/>
            <w:shd w:val="clear" w:color="auto" w:fill="auto"/>
            <w:hideMark/>
          </w:tcPr>
          <w:p w:rsidR="001340AB" w:rsidRPr="00A25407" w:rsidRDefault="001340AB" w:rsidP="00DB47C1">
            <w:pPr>
              <w:pStyle w:val="MSTablebody"/>
            </w:pPr>
            <w:r w:rsidRPr="00A25407">
              <w:t>Read all items in containing area</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Lock+Q</w:t>
            </w:r>
          </w:p>
        </w:tc>
        <w:tc>
          <w:tcPr>
            <w:tcW w:w="2500" w:type="pct"/>
            <w:shd w:val="clear" w:color="auto" w:fill="auto"/>
            <w:hideMark/>
          </w:tcPr>
          <w:p w:rsidR="001340AB" w:rsidRPr="00A25407" w:rsidRDefault="001340AB" w:rsidP="00DB47C1">
            <w:pPr>
              <w:pStyle w:val="MSTablebody"/>
            </w:pPr>
            <w:r w:rsidRPr="00A25407">
              <w:t>Move to last item in containing area</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Lock+G</w:t>
            </w:r>
          </w:p>
        </w:tc>
        <w:tc>
          <w:tcPr>
            <w:tcW w:w="2500" w:type="pct"/>
            <w:shd w:val="clear" w:color="auto" w:fill="auto"/>
            <w:hideMark/>
          </w:tcPr>
          <w:p w:rsidR="001340AB" w:rsidRPr="00A25407" w:rsidRDefault="001340AB" w:rsidP="00DB47C1">
            <w:pPr>
              <w:pStyle w:val="MSTablebody"/>
            </w:pPr>
            <w:r w:rsidRPr="00A25407">
              <w:t>Move Narrator cursor to system cursor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Lock+T</w:t>
            </w:r>
          </w:p>
        </w:tc>
        <w:tc>
          <w:tcPr>
            <w:tcW w:w="2500" w:type="pct"/>
            <w:shd w:val="clear" w:color="auto" w:fill="auto"/>
            <w:hideMark/>
          </w:tcPr>
          <w:p w:rsidR="001340AB" w:rsidRPr="00A25407" w:rsidRDefault="001340AB" w:rsidP="00DB47C1">
            <w:pPr>
              <w:pStyle w:val="MSTablebody"/>
            </w:pPr>
            <w:r w:rsidRPr="00A25407">
              <w:t>Move Narrator cursor to pointer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Lock+Tilde</w:t>
            </w:r>
          </w:p>
        </w:tc>
        <w:tc>
          <w:tcPr>
            <w:tcW w:w="2500" w:type="pct"/>
            <w:shd w:val="clear" w:color="auto" w:fill="auto"/>
            <w:hideMark/>
          </w:tcPr>
          <w:p w:rsidR="001340AB" w:rsidRPr="00A25407" w:rsidRDefault="001340AB" w:rsidP="00DB47C1">
            <w:pPr>
              <w:pStyle w:val="MSTablebody"/>
            </w:pPr>
            <w:r w:rsidRPr="00A25407">
              <w:t>Set focus to item</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Lock+Backspace</w:t>
            </w:r>
          </w:p>
        </w:tc>
        <w:tc>
          <w:tcPr>
            <w:tcW w:w="2500" w:type="pct"/>
            <w:shd w:val="clear" w:color="auto" w:fill="auto"/>
            <w:hideMark/>
          </w:tcPr>
          <w:p w:rsidR="001340AB" w:rsidRPr="00A25407" w:rsidRDefault="001340AB" w:rsidP="00DB47C1">
            <w:pPr>
              <w:pStyle w:val="MSTablebody"/>
            </w:pPr>
            <w:r w:rsidRPr="00A25407">
              <w:t>Go back one item</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Lock+Insert</w:t>
            </w:r>
          </w:p>
        </w:tc>
        <w:tc>
          <w:tcPr>
            <w:tcW w:w="2500" w:type="pct"/>
            <w:shd w:val="clear" w:color="auto" w:fill="auto"/>
            <w:hideMark/>
          </w:tcPr>
          <w:p w:rsidR="001340AB" w:rsidRPr="00A25407" w:rsidRDefault="001340AB" w:rsidP="00DB47C1">
            <w:pPr>
              <w:pStyle w:val="MSTablebody"/>
            </w:pPr>
            <w:r w:rsidRPr="00A25407">
              <w:t>Jump to linked item</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Lock+M</w:t>
            </w:r>
          </w:p>
        </w:tc>
        <w:tc>
          <w:tcPr>
            <w:tcW w:w="2500" w:type="pct"/>
            <w:shd w:val="clear" w:color="auto" w:fill="auto"/>
            <w:hideMark/>
          </w:tcPr>
          <w:p w:rsidR="001340AB" w:rsidRPr="00A25407" w:rsidRDefault="001340AB" w:rsidP="00DB47C1">
            <w:pPr>
              <w:pStyle w:val="MSTablebody"/>
            </w:pPr>
            <w:r w:rsidRPr="00A25407">
              <w:t>Start reading</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Lock+Close bracket</w:t>
            </w:r>
          </w:p>
        </w:tc>
        <w:tc>
          <w:tcPr>
            <w:tcW w:w="2500" w:type="pct"/>
            <w:shd w:val="clear" w:color="auto" w:fill="auto"/>
            <w:hideMark/>
          </w:tcPr>
          <w:p w:rsidR="001340AB" w:rsidRPr="00A25407" w:rsidRDefault="001340AB" w:rsidP="00DB47C1">
            <w:pPr>
              <w:pStyle w:val="MSTablebody"/>
            </w:pPr>
            <w:r w:rsidRPr="00A25407">
              <w:t>Read text from start to cursor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Lock+O</w:t>
            </w:r>
          </w:p>
        </w:tc>
        <w:tc>
          <w:tcPr>
            <w:tcW w:w="2500" w:type="pct"/>
            <w:shd w:val="clear" w:color="auto" w:fill="auto"/>
            <w:hideMark/>
          </w:tcPr>
          <w:p w:rsidR="001340AB" w:rsidRPr="00A25407" w:rsidRDefault="001340AB" w:rsidP="00DB47C1">
            <w:pPr>
              <w:pStyle w:val="MSTablebody"/>
            </w:pPr>
            <w:r w:rsidRPr="00A25407">
              <w:t>Read text attributes</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Lock+H</w:t>
            </w:r>
          </w:p>
        </w:tc>
        <w:tc>
          <w:tcPr>
            <w:tcW w:w="2500" w:type="pct"/>
            <w:shd w:val="clear" w:color="auto" w:fill="auto"/>
            <w:hideMark/>
          </w:tcPr>
          <w:p w:rsidR="001340AB" w:rsidRPr="00A25407" w:rsidRDefault="001340AB" w:rsidP="00DB47C1">
            <w:pPr>
              <w:pStyle w:val="MSTablebody"/>
            </w:pPr>
            <w:r w:rsidRPr="00A25407">
              <w:t>Read document</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Lock+U</w:t>
            </w:r>
          </w:p>
        </w:tc>
        <w:tc>
          <w:tcPr>
            <w:tcW w:w="2500" w:type="pct"/>
            <w:shd w:val="clear" w:color="auto" w:fill="auto"/>
            <w:hideMark/>
          </w:tcPr>
          <w:p w:rsidR="001340AB" w:rsidRPr="00A25407" w:rsidRDefault="001340AB" w:rsidP="00DB47C1">
            <w:pPr>
              <w:pStyle w:val="MSTablebody"/>
            </w:pPr>
            <w:r w:rsidRPr="00A25407">
              <w:t>Read next page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Lock+Ctrl+U</w:t>
            </w:r>
          </w:p>
        </w:tc>
        <w:tc>
          <w:tcPr>
            <w:tcW w:w="2500" w:type="pct"/>
            <w:shd w:val="clear" w:color="auto" w:fill="auto"/>
            <w:hideMark/>
          </w:tcPr>
          <w:p w:rsidR="001340AB" w:rsidRPr="00A25407" w:rsidRDefault="001340AB" w:rsidP="00DB47C1">
            <w:pPr>
              <w:pStyle w:val="MSTablebody"/>
            </w:pPr>
            <w:r w:rsidRPr="00A25407">
              <w:t>Read current page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Lock+Shift+U</w:t>
            </w:r>
          </w:p>
        </w:tc>
        <w:tc>
          <w:tcPr>
            <w:tcW w:w="2500" w:type="pct"/>
            <w:shd w:val="clear" w:color="auto" w:fill="auto"/>
            <w:hideMark/>
          </w:tcPr>
          <w:p w:rsidR="001340AB" w:rsidRPr="00A25407" w:rsidRDefault="001340AB" w:rsidP="00DB47C1">
            <w:pPr>
              <w:pStyle w:val="MSTablebody"/>
            </w:pPr>
            <w:r w:rsidRPr="00A25407">
              <w:t>Read previous page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Lock+I</w:t>
            </w:r>
          </w:p>
        </w:tc>
        <w:tc>
          <w:tcPr>
            <w:tcW w:w="2500" w:type="pct"/>
            <w:shd w:val="clear" w:color="auto" w:fill="auto"/>
            <w:hideMark/>
          </w:tcPr>
          <w:p w:rsidR="001340AB" w:rsidRPr="00A25407" w:rsidRDefault="001340AB" w:rsidP="00DB47C1">
            <w:pPr>
              <w:pStyle w:val="MSTablebody"/>
            </w:pPr>
            <w:r w:rsidRPr="00A25407">
              <w:t>Read next paragraph</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Lock+Ctrl+I</w:t>
            </w:r>
          </w:p>
        </w:tc>
        <w:tc>
          <w:tcPr>
            <w:tcW w:w="2500" w:type="pct"/>
            <w:shd w:val="clear" w:color="auto" w:fill="auto"/>
            <w:hideMark/>
          </w:tcPr>
          <w:p w:rsidR="001340AB" w:rsidRPr="00A25407" w:rsidRDefault="001340AB" w:rsidP="00DB47C1">
            <w:pPr>
              <w:pStyle w:val="MSTablebody"/>
            </w:pPr>
            <w:r w:rsidRPr="00A25407">
              <w:t>Read current paragraph</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Lock+Shift+I</w:t>
            </w:r>
          </w:p>
        </w:tc>
        <w:tc>
          <w:tcPr>
            <w:tcW w:w="2500" w:type="pct"/>
            <w:shd w:val="clear" w:color="auto" w:fill="auto"/>
            <w:hideMark/>
          </w:tcPr>
          <w:p w:rsidR="001340AB" w:rsidRPr="00A25407" w:rsidRDefault="001340AB" w:rsidP="00DB47C1">
            <w:pPr>
              <w:pStyle w:val="MSTablebody"/>
            </w:pPr>
            <w:r w:rsidRPr="00A25407">
              <w:t>Read previous paragraph</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Lock+O</w:t>
            </w:r>
          </w:p>
        </w:tc>
        <w:tc>
          <w:tcPr>
            <w:tcW w:w="2500" w:type="pct"/>
            <w:shd w:val="clear" w:color="auto" w:fill="auto"/>
            <w:hideMark/>
          </w:tcPr>
          <w:p w:rsidR="001340AB" w:rsidRPr="00A25407" w:rsidRDefault="001340AB" w:rsidP="00DB47C1">
            <w:pPr>
              <w:pStyle w:val="MSTablebody"/>
            </w:pPr>
            <w:r w:rsidRPr="00A25407">
              <w:t>Read next line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Lock+Ctrl+O</w:t>
            </w:r>
          </w:p>
        </w:tc>
        <w:tc>
          <w:tcPr>
            <w:tcW w:w="2500" w:type="pct"/>
            <w:shd w:val="clear" w:color="auto" w:fill="auto"/>
            <w:hideMark/>
          </w:tcPr>
          <w:p w:rsidR="001340AB" w:rsidRPr="00A25407" w:rsidRDefault="001340AB" w:rsidP="00DB47C1">
            <w:pPr>
              <w:pStyle w:val="MSTablebody"/>
            </w:pPr>
            <w:r w:rsidRPr="00A25407">
              <w:t>Read current line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Lock+Shift+O</w:t>
            </w:r>
          </w:p>
        </w:tc>
        <w:tc>
          <w:tcPr>
            <w:tcW w:w="2500" w:type="pct"/>
            <w:shd w:val="clear" w:color="auto" w:fill="auto"/>
            <w:hideMark/>
          </w:tcPr>
          <w:p w:rsidR="001340AB" w:rsidRPr="00A25407" w:rsidRDefault="001340AB" w:rsidP="00DB47C1">
            <w:pPr>
              <w:pStyle w:val="MSTablebody"/>
            </w:pPr>
            <w:r w:rsidRPr="00A25407">
              <w:t>Read previous line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Lock+P</w:t>
            </w:r>
          </w:p>
        </w:tc>
        <w:tc>
          <w:tcPr>
            <w:tcW w:w="2500" w:type="pct"/>
            <w:shd w:val="clear" w:color="auto" w:fill="auto"/>
            <w:hideMark/>
          </w:tcPr>
          <w:p w:rsidR="001340AB" w:rsidRPr="00A25407" w:rsidRDefault="001340AB" w:rsidP="00DB47C1">
            <w:pPr>
              <w:pStyle w:val="MSTablebody"/>
            </w:pPr>
            <w:r w:rsidRPr="00A25407">
              <w:t>Read next word</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Lock+Ctrl+P</w:t>
            </w:r>
          </w:p>
        </w:tc>
        <w:tc>
          <w:tcPr>
            <w:tcW w:w="2500" w:type="pct"/>
            <w:shd w:val="clear" w:color="auto" w:fill="auto"/>
            <w:hideMark/>
          </w:tcPr>
          <w:p w:rsidR="001340AB" w:rsidRPr="00A25407" w:rsidRDefault="001340AB" w:rsidP="00DB47C1">
            <w:pPr>
              <w:pStyle w:val="MSTablebody"/>
            </w:pPr>
            <w:r w:rsidRPr="00A25407">
              <w:t>Read current word</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Lock+Shift+P</w:t>
            </w:r>
          </w:p>
        </w:tc>
        <w:tc>
          <w:tcPr>
            <w:tcW w:w="2500" w:type="pct"/>
            <w:shd w:val="clear" w:color="auto" w:fill="auto"/>
            <w:hideMark/>
          </w:tcPr>
          <w:p w:rsidR="001340AB" w:rsidRPr="00A25407" w:rsidRDefault="001340AB" w:rsidP="00DB47C1">
            <w:pPr>
              <w:pStyle w:val="MSTablebody"/>
            </w:pPr>
            <w:r w:rsidRPr="00A25407">
              <w:t>Read previous word</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Lock+Open bracket</w:t>
            </w:r>
          </w:p>
        </w:tc>
        <w:tc>
          <w:tcPr>
            <w:tcW w:w="2500" w:type="pct"/>
            <w:shd w:val="clear" w:color="auto" w:fill="auto"/>
            <w:hideMark/>
          </w:tcPr>
          <w:p w:rsidR="001340AB" w:rsidRPr="00A25407" w:rsidRDefault="001340AB" w:rsidP="00DB47C1">
            <w:pPr>
              <w:pStyle w:val="MSTablebody"/>
            </w:pPr>
            <w:r w:rsidRPr="00A25407">
              <w:t>Read next character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Lock+Ctrl+Open bracket</w:t>
            </w:r>
          </w:p>
        </w:tc>
        <w:tc>
          <w:tcPr>
            <w:tcW w:w="2500" w:type="pct"/>
            <w:shd w:val="clear" w:color="auto" w:fill="auto"/>
            <w:hideMark/>
          </w:tcPr>
          <w:p w:rsidR="001340AB" w:rsidRPr="00A25407" w:rsidRDefault="001340AB" w:rsidP="00DB47C1">
            <w:pPr>
              <w:pStyle w:val="MSTablebody"/>
            </w:pPr>
            <w:r w:rsidRPr="00A25407">
              <w:t>Read current character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Lock+Shift+Open bracket</w:t>
            </w:r>
          </w:p>
        </w:tc>
        <w:tc>
          <w:tcPr>
            <w:tcW w:w="2500" w:type="pct"/>
            <w:shd w:val="clear" w:color="auto" w:fill="auto"/>
            <w:hideMark/>
          </w:tcPr>
          <w:p w:rsidR="001340AB" w:rsidRPr="00A25407" w:rsidRDefault="001340AB" w:rsidP="00DB47C1">
            <w:pPr>
              <w:pStyle w:val="MSTablebody"/>
            </w:pPr>
            <w:r w:rsidRPr="00A25407">
              <w:t>Read previous character</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Lock+J</w:t>
            </w:r>
          </w:p>
        </w:tc>
        <w:tc>
          <w:tcPr>
            <w:tcW w:w="2500" w:type="pct"/>
            <w:shd w:val="clear" w:color="auto" w:fill="auto"/>
            <w:hideMark/>
          </w:tcPr>
          <w:p w:rsidR="001340AB" w:rsidRPr="00A25407" w:rsidRDefault="001340AB" w:rsidP="00DB47C1">
            <w:pPr>
              <w:pStyle w:val="MSTablebody"/>
            </w:pPr>
            <w:r w:rsidRPr="00A25407">
              <w:t>Jump to next heading</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Lock+Shift+J</w:t>
            </w:r>
          </w:p>
        </w:tc>
        <w:tc>
          <w:tcPr>
            <w:tcW w:w="2500" w:type="pct"/>
            <w:shd w:val="clear" w:color="auto" w:fill="auto"/>
            <w:hideMark/>
          </w:tcPr>
          <w:p w:rsidR="001340AB" w:rsidRPr="00A25407" w:rsidRDefault="001340AB" w:rsidP="00DB47C1">
            <w:pPr>
              <w:pStyle w:val="MSTablebody"/>
            </w:pPr>
            <w:r w:rsidRPr="00A25407">
              <w:t>Jump to previous heading</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Lock+K</w:t>
            </w:r>
          </w:p>
        </w:tc>
        <w:tc>
          <w:tcPr>
            <w:tcW w:w="2500" w:type="pct"/>
            <w:shd w:val="clear" w:color="auto" w:fill="auto"/>
            <w:hideMark/>
          </w:tcPr>
          <w:p w:rsidR="001340AB" w:rsidRPr="00A25407" w:rsidRDefault="001340AB" w:rsidP="00DB47C1">
            <w:pPr>
              <w:pStyle w:val="MSTablebody"/>
            </w:pPr>
            <w:r w:rsidRPr="00A25407">
              <w:t>Jump to next table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Lock+Shift+K</w:t>
            </w:r>
          </w:p>
        </w:tc>
        <w:tc>
          <w:tcPr>
            <w:tcW w:w="2500" w:type="pct"/>
            <w:shd w:val="clear" w:color="auto" w:fill="auto"/>
            <w:hideMark/>
          </w:tcPr>
          <w:p w:rsidR="001340AB" w:rsidRPr="00A25407" w:rsidRDefault="001340AB" w:rsidP="00DB47C1">
            <w:pPr>
              <w:pStyle w:val="MSTablebody"/>
            </w:pPr>
            <w:r w:rsidRPr="00A25407">
              <w:t>Jump to previous table</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Lock+L</w:t>
            </w:r>
          </w:p>
        </w:tc>
        <w:tc>
          <w:tcPr>
            <w:tcW w:w="2500" w:type="pct"/>
            <w:shd w:val="clear" w:color="auto" w:fill="auto"/>
            <w:hideMark/>
          </w:tcPr>
          <w:p w:rsidR="001340AB" w:rsidRPr="00A25407" w:rsidRDefault="001340AB" w:rsidP="00DB47C1">
            <w:pPr>
              <w:pStyle w:val="MSTablebody"/>
            </w:pPr>
            <w:r w:rsidRPr="00A25407">
              <w:t>Jump to next link</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Lock+Shift+L</w:t>
            </w:r>
          </w:p>
        </w:tc>
        <w:tc>
          <w:tcPr>
            <w:tcW w:w="2500" w:type="pct"/>
            <w:shd w:val="clear" w:color="auto" w:fill="auto"/>
            <w:hideMark/>
          </w:tcPr>
          <w:p w:rsidR="001340AB" w:rsidRPr="00A25407" w:rsidRDefault="001340AB" w:rsidP="00DB47C1">
            <w:pPr>
              <w:pStyle w:val="MSTablebody"/>
            </w:pPr>
            <w:r w:rsidRPr="00A25407">
              <w:t>Jump to previous link</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Lock+Y</w:t>
            </w:r>
          </w:p>
        </w:tc>
        <w:tc>
          <w:tcPr>
            <w:tcW w:w="2500" w:type="pct"/>
            <w:shd w:val="clear" w:color="auto" w:fill="auto"/>
            <w:hideMark/>
          </w:tcPr>
          <w:p w:rsidR="001340AB" w:rsidRPr="00A25407" w:rsidRDefault="001340AB" w:rsidP="00DB47C1">
            <w:pPr>
              <w:pStyle w:val="MSTablebody"/>
            </w:pPr>
            <w:r w:rsidRPr="00A25407">
              <w:t>Move to beginning of text</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Lock+B</w:t>
            </w:r>
          </w:p>
        </w:tc>
        <w:tc>
          <w:tcPr>
            <w:tcW w:w="2500" w:type="pct"/>
            <w:shd w:val="clear" w:color="auto" w:fill="auto"/>
            <w:hideMark/>
          </w:tcPr>
          <w:p w:rsidR="001340AB" w:rsidRPr="00A25407" w:rsidRDefault="001340AB" w:rsidP="00DB47C1">
            <w:pPr>
              <w:pStyle w:val="MSTablebody"/>
            </w:pPr>
            <w:r w:rsidRPr="00A25407">
              <w:t>Move to end of text</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Lock+N</w:t>
            </w:r>
          </w:p>
        </w:tc>
        <w:tc>
          <w:tcPr>
            <w:tcW w:w="2500" w:type="pct"/>
            <w:shd w:val="clear" w:color="auto" w:fill="auto"/>
            <w:hideMark/>
          </w:tcPr>
          <w:p w:rsidR="001340AB" w:rsidRPr="00A25407" w:rsidRDefault="001340AB" w:rsidP="00DB47C1">
            <w:pPr>
              <w:pStyle w:val="MSTablebody"/>
            </w:pPr>
            <w:r w:rsidRPr="00A25407">
              <w:t>Rewind while reading a document</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Lock+Comma</w:t>
            </w:r>
          </w:p>
        </w:tc>
        <w:tc>
          <w:tcPr>
            <w:tcW w:w="2500" w:type="pct"/>
            <w:shd w:val="clear" w:color="auto" w:fill="auto"/>
            <w:hideMark/>
          </w:tcPr>
          <w:p w:rsidR="001340AB" w:rsidRPr="00A25407" w:rsidRDefault="001340AB" w:rsidP="00DB47C1">
            <w:pPr>
              <w:pStyle w:val="MSTablebody"/>
            </w:pPr>
            <w:r w:rsidRPr="00A25407">
              <w:t>Fast-forward while reading a document</w:t>
            </w:r>
          </w:p>
        </w:tc>
      </w:tr>
      <w:tr w:rsidR="00A47839" w:rsidRPr="00A25407" w:rsidTr="00F57848">
        <w:trPr>
          <w:trHeight w:val="288"/>
        </w:trPr>
        <w:tc>
          <w:tcPr>
            <w:tcW w:w="2500" w:type="pct"/>
            <w:shd w:val="clear" w:color="auto" w:fill="auto"/>
            <w:hideMark/>
          </w:tcPr>
          <w:p w:rsidR="001340AB" w:rsidRPr="00A25407" w:rsidRDefault="001340AB" w:rsidP="00DB47C1">
            <w:pPr>
              <w:pStyle w:val="MSTablebody"/>
            </w:pPr>
            <w:r w:rsidRPr="00A25407">
              <w:t>Caps Lock+C</w:t>
            </w:r>
          </w:p>
        </w:tc>
        <w:tc>
          <w:tcPr>
            <w:tcW w:w="2500" w:type="pct"/>
            <w:shd w:val="clear" w:color="auto" w:fill="auto"/>
            <w:hideMark/>
          </w:tcPr>
          <w:p w:rsidR="001340AB" w:rsidRPr="00A25407" w:rsidRDefault="001340AB" w:rsidP="00DB47C1">
            <w:pPr>
              <w:pStyle w:val="MSTablebody"/>
            </w:pPr>
            <w:r w:rsidRPr="00A25407">
              <w:t>Read current date/time</w:t>
            </w:r>
          </w:p>
        </w:tc>
      </w:tr>
    </w:tbl>
    <w:p w:rsidR="001340AB" w:rsidRPr="001340AB" w:rsidRDefault="001340AB" w:rsidP="00DB47C1">
      <w:pPr>
        <w:pStyle w:val="MSBody"/>
      </w:pPr>
    </w:p>
    <w:p w:rsidR="001340AB" w:rsidRPr="001340AB" w:rsidRDefault="001340AB" w:rsidP="00DF5C89">
      <w:pPr>
        <w:pStyle w:val="MSBody"/>
      </w:pPr>
      <w:r w:rsidRPr="00DB47C1">
        <w:br w:type="page"/>
      </w:r>
      <w:r w:rsidRPr="001340AB">
        <w:t>If you have a new PC that supports four or more contact points, you can use touch commands to control your PC.</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4895"/>
        <w:gridCol w:w="290"/>
        <w:gridCol w:w="4895"/>
      </w:tblGrid>
      <w:tr w:rsidR="00A47839" w:rsidRPr="00C73854" w:rsidTr="00A47839">
        <w:trPr>
          <w:cantSplit/>
          <w:trHeight w:val="288"/>
          <w:tblHeader/>
        </w:trPr>
        <w:tc>
          <w:tcPr>
            <w:tcW w:w="2428" w:type="pct"/>
            <w:shd w:val="clear" w:color="auto" w:fill="5B1C74"/>
            <w:hideMark/>
          </w:tcPr>
          <w:p w:rsidR="001340AB" w:rsidRPr="00C73854" w:rsidRDefault="001340AB" w:rsidP="00DB47C1">
            <w:pPr>
              <w:pStyle w:val="MSTableHeader"/>
            </w:pPr>
            <w:r w:rsidRPr="00C73854">
              <w:t>Use this touch command</w:t>
            </w:r>
          </w:p>
        </w:tc>
        <w:tc>
          <w:tcPr>
            <w:tcW w:w="144" w:type="pct"/>
            <w:shd w:val="clear" w:color="auto" w:fill="5B1C74"/>
            <w:hideMark/>
          </w:tcPr>
          <w:p w:rsidR="001340AB" w:rsidRPr="00C73854" w:rsidRDefault="001340AB" w:rsidP="00DB47C1">
            <w:pPr>
              <w:pStyle w:val="MSTableHeader"/>
            </w:pPr>
          </w:p>
        </w:tc>
        <w:tc>
          <w:tcPr>
            <w:tcW w:w="2429" w:type="pct"/>
            <w:shd w:val="clear" w:color="auto" w:fill="5B1C74"/>
            <w:hideMark/>
          </w:tcPr>
          <w:p w:rsidR="001340AB" w:rsidRPr="00C73854" w:rsidRDefault="001340AB" w:rsidP="00DB47C1">
            <w:pPr>
              <w:pStyle w:val="MSTableHeader"/>
            </w:pPr>
            <w:r w:rsidRPr="00C73854">
              <w:t>To do this</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Tap once with two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Stop Narrator from reading</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Tap three times with four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Show all Narrator commands (including ones not in this list)</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Double-tap or hold with one finger and tap anywhere with a second</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Activate primary action</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 xml:space="preserve">Triple-tap or hold with one finger and double-tap </w:t>
            </w:r>
            <w:r w:rsidR="00A47839">
              <w:br/>
            </w:r>
            <w:r w:rsidRPr="00A25407">
              <w:t>with a second</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Activate secondary action</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Hold with one finger and tap with two others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Start dragging or extra key options</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Tap with three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Show/hide Narrator settings window</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Tap with four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Show commands for current item</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Tap or drag a single finger</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Read what's under your finger</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Double-tap with four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Toggle search mode</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Triple-tap with four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Show Narrator commands list</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Flick left/right with one finger</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Move to next or previous item</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Flick up/down with one finger</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Change move increment</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Swipe left/right/up/down with two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Scroll</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Swipe left/right with three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Tab forward and backward</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Swipe down with three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Start reading explorable text</w:t>
            </w:r>
          </w:p>
        </w:tc>
      </w:tr>
      <w:tr w:rsidR="00A47839" w:rsidRPr="00A25407" w:rsidTr="00A47839">
        <w:trPr>
          <w:cantSplit/>
          <w:trHeight w:val="288"/>
          <w:tblHeader/>
        </w:trPr>
        <w:tc>
          <w:tcPr>
            <w:tcW w:w="2428" w:type="pct"/>
            <w:hideMark/>
          </w:tcPr>
          <w:p w:rsidR="001340AB" w:rsidRPr="00A25407" w:rsidRDefault="001340AB" w:rsidP="00DB47C1">
            <w:pPr>
              <w:pStyle w:val="MSTablebody"/>
            </w:pPr>
            <w:r w:rsidRPr="00A25407">
              <w:t>Swipe up with three fingers</w:t>
            </w:r>
          </w:p>
        </w:tc>
        <w:tc>
          <w:tcPr>
            <w:tcW w:w="144" w:type="pct"/>
            <w:hideMark/>
          </w:tcPr>
          <w:p w:rsidR="001340AB" w:rsidRPr="00A25407" w:rsidRDefault="001340AB" w:rsidP="00DB47C1">
            <w:pPr>
              <w:pStyle w:val="MSTablebody"/>
            </w:pPr>
          </w:p>
        </w:tc>
        <w:tc>
          <w:tcPr>
            <w:tcW w:w="2429" w:type="pct"/>
            <w:hideMark/>
          </w:tcPr>
          <w:p w:rsidR="001340AB" w:rsidRPr="00A25407" w:rsidRDefault="001340AB" w:rsidP="00DB47C1">
            <w:pPr>
              <w:pStyle w:val="MSTablebody"/>
            </w:pPr>
            <w:r w:rsidRPr="00A25407">
              <w:t>Read current window</w:t>
            </w:r>
          </w:p>
        </w:tc>
      </w:tr>
    </w:tbl>
    <w:p w:rsidR="001340AB" w:rsidRPr="001340AB" w:rsidRDefault="0034006C" w:rsidP="0034006C">
      <w:pPr>
        <w:pStyle w:val="MSCalloutA"/>
      </w:pPr>
      <w:r>
        <w:t>Note:</w:t>
      </w:r>
    </w:p>
    <w:p w:rsidR="001340AB" w:rsidRPr="001340AB" w:rsidRDefault="0034006C" w:rsidP="00BD26FE">
      <w:pPr>
        <w:pStyle w:val="MSCalloutB"/>
        <w:tabs>
          <w:tab w:val="left" w:pos="720"/>
        </w:tabs>
      </w:pPr>
      <w:r>
        <w:rPr>
          <w:rFonts w:ascii="Arial" w:hAnsi="Arial" w:cs="Arial"/>
        </w:rPr>
        <w:t>•</w:t>
      </w:r>
      <w:r>
        <w:tab/>
      </w:r>
      <w:r w:rsidR="001340AB" w:rsidRPr="001340AB">
        <w:t xml:space="preserve">Narrator provides basic screen-reading capabilities so you can use Windows when you don't </w:t>
      </w:r>
      <w:r>
        <w:tab/>
      </w:r>
      <w:r w:rsidR="001340AB" w:rsidRPr="001340AB">
        <w:t xml:space="preserve">have a more comprehensive screen reader. Narrator isn't designed to read content in all apps. </w:t>
      </w:r>
      <w:r>
        <w:tab/>
      </w:r>
      <w:r w:rsidR="001340AB" w:rsidRPr="001340AB">
        <w:t xml:space="preserve">For more info about screen readers and other assistive technologies, go to the </w:t>
      </w:r>
      <w:r>
        <w:br/>
      </w:r>
      <w:r>
        <w:tab/>
      </w:r>
      <w:hyperlink r:id="rId40" w:tooltip="http://www.microsoft.com/enable/at/" w:history="1">
        <w:r>
          <w:rPr>
            <w:rStyle w:val="Hyperlink"/>
          </w:rPr>
          <w:t>Microsof</w:t>
        </w:r>
        <w:r>
          <w:rPr>
            <w:rStyle w:val="Hyperlink"/>
          </w:rPr>
          <w:t>t</w:t>
        </w:r>
        <w:r>
          <w:rPr>
            <w:rStyle w:val="Hyperlink"/>
          </w:rPr>
          <w:t xml:space="preserve"> </w:t>
        </w:r>
        <w:r w:rsidR="001340AB" w:rsidRPr="0034006C">
          <w:rPr>
            <w:rStyle w:val="Hyperlink"/>
          </w:rPr>
          <w:t>Acce</w:t>
        </w:r>
        <w:r w:rsidR="001340AB" w:rsidRPr="0034006C">
          <w:rPr>
            <w:rStyle w:val="Hyperlink"/>
          </w:rPr>
          <w:t>s</w:t>
        </w:r>
        <w:r w:rsidR="001340AB" w:rsidRPr="0034006C">
          <w:rPr>
            <w:rStyle w:val="Hyperlink"/>
          </w:rPr>
          <w:t>s</w:t>
        </w:r>
        <w:r w:rsidR="001340AB" w:rsidRPr="0034006C">
          <w:rPr>
            <w:rStyle w:val="Hyperlink"/>
          </w:rPr>
          <w:t>ibility</w:t>
        </w:r>
      </w:hyperlink>
      <w:r w:rsidR="001340AB" w:rsidRPr="001340AB">
        <w:t xml:space="preserve"> </w:t>
      </w:r>
      <w:r w:rsidR="00BA21DF">
        <w:t>(</w:t>
      </w:r>
      <w:hyperlink r:id="rId41" w:history="1">
        <w:r w:rsidR="00BA21DF" w:rsidRPr="00B115A2">
          <w:rPr>
            <w:rStyle w:val="Hyperlink"/>
          </w:rPr>
          <w:t>www.microsoft.com/enable/</w:t>
        </w:r>
      </w:hyperlink>
      <w:r w:rsidR="00BA21DF">
        <w:t xml:space="preserve">) </w:t>
      </w:r>
      <w:r w:rsidR="001340AB" w:rsidRPr="001340AB">
        <w:t>website.</w:t>
      </w:r>
    </w:p>
    <w:p w:rsidR="001340AB" w:rsidRPr="001340AB" w:rsidRDefault="0034006C" w:rsidP="0034006C">
      <w:pPr>
        <w:pStyle w:val="MSCalloutB"/>
        <w:tabs>
          <w:tab w:val="left" w:pos="720"/>
        </w:tabs>
      </w:pPr>
      <w:r>
        <w:rPr>
          <w:rFonts w:ascii="Arial" w:hAnsi="Arial" w:cs="Arial"/>
        </w:rPr>
        <w:t>•</w:t>
      </w:r>
      <w:r>
        <w:tab/>
      </w:r>
      <w:r w:rsidR="001340AB" w:rsidRPr="001340AB">
        <w:t xml:space="preserve">TTS support in Narrator is available in Cantonese, English (United States and United Kingdom), </w:t>
      </w:r>
      <w:r>
        <w:tab/>
      </w:r>
      <w:r w:rsidR="001340AB" w:rsidRPr="001340AB">
        <w:t>French, German, Japanese, Korean, Mandarin, and Spanish.</w:t>
      </w:r>
    </w:p>
    <w:p w:rsidR="001340AB" w:rsidRPr="001340AB" w:rsidRDefault="001340AB" w:rsidP="00C523E9">
      <w:pPr>
        <w:pStyle w:val="MSHeading2"/>
      </w:pPr>
      <w:hyperlink r:id="rId42" w:tooltip="http://windows.microsoft.com/en-US/windows-8/using-speech-recognition/" w:history="1">
        <w:bookmarkStart w:id="44" w:name="_Toc338326755"/>
        <w:bookmarkStart w:id="45" w:name="_Toc340423658"/>
        <w:r w:rsidRPr="001340AB">
          <w:t>Using Speec</w:t>
        </w:r>
        <w:r w:rsidRPr="001340AB">
          <w:t>h</w:t>
        </w:r>
        <w:r w:rsidRPr="001340AB">
          <w:t xml:space="preserve"> Rec</w:t>
        </w:r>
        <w:r w:rsidRPr="001340AB">
          <w:t>o</w:t>
        </w:r>
        <w:r w:rsidRPr="001340AB">
          <w:t>g</w:t>
        </w:r>
        <w:r w:rsidRPr="001340AB">
          <w:t>n</w:t>
        </w:r>
        <w:r w:rsidRPr="001340AB">
          <w:t>i</w:t>
        </w:r>
        <w:r w:rsidRPr="001340AB">
          <w:t>tion</w:t>
        </w:r>
        <w:bookmarkEnd w:id="44"/>
        <w:bookmarkEnd w:id="45"/>
      </w:hyperlink>
    </w:p>
    <w:p w:rsidR="001340AB" w:rsidRPr="001340AB" w:rsidRDefault="001340AB" w:rsidP="00DF5C89">
      <w:pPr>
        <w:pStyle w:val="MSBody"/>
      </w:pPr>
      <w:r w:rsidRPr="001340AB">
        <w:t>Windows Speech Recognition makes using a keyboard and mouse optional. You can control your PC with your voice and dictate text instead.</w:t>
      </w:r>
    </w:p>
    <w:p w:rsidR="001340AB" w:rsidRPr="001340AB" w:rsidRDefault="001340AB" w:rsidP="0034006C">
      <w:pPr>
        <w:pStyle w:val="MSCalloutA"/>
      </w:pPr>
      <w:r w:rsidRPr="001340AB">
        <w:t>Note</w:t>
      </w:r>
      <w:r w:rsidR="0034006C">
        <w:t>:</w:t>
      </w:r>
    </w:p>
    <w:p w:rsidR="001340AB" w:rsidRPr="001340AB" w:rsidRDefault="001340AB" w:rsidP="0034006C">
      <w:pPr>
        <w:pStyle w:val="MSCalloutB"/>
      </w:pPr>
      <w:r w:rsidRPr="001340AB">
        <w:t>Speech Recognition isn't available in all languages.</w:t>
      </w:r>
    </w:p>
    <w:p w:rsidR="001340AB" w:rsidRPr="001340AB" w:rsidRDefault="001340AB" w:rsidP="0034006C">
      <w:pPr>
        <w:pStyle w:val="MSHeading3"/>
      </w:pPr>
      <w:bookmarkStart w:id="46" w:name="_Toc338326756"/>
      <w:bookmarkStart w:id="47" w:name="_Toc340423659"/>
      <w:r w:rsidRPr="001340AB">
        <w:t xml:space="preserve">Set </w:t>
      </w:r>
      <w:r w:rsidR="006F0455">
        <w:t>u</w:t>
      </w:r>
      <w:r w:rsidR="007109BA" w:rsidRPr="001340AB">
        <w:t xml:space="preserve">p </w:t>
      </w:r>
      <w:r w:rsidRPr="001340AB">
        <w:t>Speech Recognition</w:t>
      </w:r>
      <w:bookmarkEnd w:id="46"/>
      <w:bookmarkEnd w:id="47"/>
    </w:p>
    <w:p w:rsidR="001340AB" w:rsidRPr="001340AB" w:rsidRDefault="001340AB" w:rsidP="00DF5C89">
      <w:pPr>
        <w:pStyle w:val="MSBody"/>
      </w:pPr>
      <w:r w:rsidRPr="001340AB">
        <w:t>There are a few steps you need to take before you can start using Speech Recognition. First, you’ll need to set up a microphone. Next, it’s a good idea to take the tutorial to learn how to use Speech Recognition effectively. Finally, you can train your PC to recognize your voice.</w:t>
      </w:r>
    </w:p>
    <w:p w:rsidR="001340AB" w:rsidRPr="00F52B90" w:rsidRDefault="000A0F55" w:rsidP="00A527B0">
      <w:pPr>
        <w:pStyle w:val="MSHeading4"/>
      </w:pPr>
      <w:r w:rsidRPr="00F52B90">
        <w:t>To set up a microphone</w:t>
      </w:r>
    </w:p>
    <w:p w:rsidR="001340AB" w:rsidRPr="001340AB" w:rsidRDefault="001340AB" w:rsidP="00DF5C89">
      <w:pPr>
        <w:pStyle w:val="MSBody"/>
      </w:pPr>
      <w:r w:rsidRPr="001340AB">
        <w:t>Before you set up Speech Recognition, make sure you've plugged the microphone into your PC so the following steps work.</w:t>
      </w:r>
    </w:p>
    <w:p w:rsidR="001340AB" w:rsidRPr="001340AB" w:rsidRDefault="001340AB" w:rsidP="00001BD8">
      <w:pPr>
        <w:pStyle w:val="MSMultilevellist"/>
        <w:numPr>
          <w:ilvl w:val="0"/>
          <w:numId w:val="9"/>
        </w:numPr>
      </w:pPr>
      <w:r w:rsidRPr="001340AB">
        <w:t xml:space="preserve">Swipe in from the right edge of the screen, and then tap </w:t>
      </w:r>
      <w:r w:rsidRPr="0034006C">
        <w:rPr>
          <w:rStyle w:val="Strong"/>
        </w:rPr>
        <w:t>Search</w:t>
      </w:r>
      <w:r w:rsidRPr="001340AB">
        <w:t>.</w:t>
      </w:r>
      <w:r w:rsidRPr="001340AB">
        <w:br/>
        <w:t xml:space="preserve">(If you're using a mouse, point to the upper-right corner of the screen, move the mouse pointer down, and then click </w:t>
      </w:r>
      <w:r w:rsidRPr="0034006C">
        <w:rPr>
          <w:rStyle w:val="Strong"/>
        </w:rPr>
        <w:t>Search</w:t>
      </w:r>
      <w:r w:rsidRPr="001340AB">
        <w:t>.)</w:t>
      </w:r>
    </w:p>
    <w:p w:rsidR="001340AB" w:rsidRPr="001340AB" w:rsidRDefault="001340AB" w:rsidP="0034006C">
      <w:pPr>
        <w:pStyle w:val="MSMultilevellist"/>
      </w:pPr>
      <w:r w:rsidRPr="001340AB">
        <w:t xml:space="preserve">Enter </w:t>
      </w:r>
      <w:r w:rsidRPr="0034006C">
        <w:rPr>
          <w:rStyle w:val="Strong"/>
        </w:rPr>
        <w:t>set up a microphone</w:t>
      </w:r>
      <w:r w:rsidRPr="001340AB">
        <w:t xml:space="preserve"> in the search box, tap or click </w:t>
      </w:r>
      <w:r w:rsidRPr="0034006C">
        <w:rPr>
          <w:rStyle w:val="Strong"/>
        </w:rPr>
        <w:t>Settings</w:t>
      </w:r>
      <w:r w:rsidRPr="001340AB">
        <w:t xml:space="preserve">, and then tap or click </w:t>
      </w:r>
      <w:r w:rsidRPr="0034006C">
        <w:rPr>
          <w:rStyle w:val="Strong"/>
        </w:rPr>
        <w:t>Set up a microphone</w:t>
      </w:r>
      <w:r w:rsidRPr="001340AB">
        <w:t>.</w:t>
      </w:r>
    </w:p>
    <w:p w:rsidR="001340AB" w:rsidRPr="001340AB" w:rsidRDefault="001340AB" w:rsidP="0040158D">
      <w:pPr>
        <w:pStyle w:val="MSMultilevellist"/>
        <w:spacing w:after="120"/>
      </w:pPr>
      <w:r w:rsidRPr="001340AB">
        <w:t>Follow the instructions on the screen.</w:t>
      </w:r>
    </w:p>
    <w:p w:rsidR="001340AB" w:rsidRPr="001340AB" w:rsidRDefault="001340AB" w:rsidP="0034006C">
      <w:pPr>
        <w:pStyle w:val="MSCalloutA"/>
      </w:pPr>
      <w:r w:rsidRPr="001340AB">
        <w:t>Note</w:t>
      </w:r>
      <w:r w:rsidR="00BD26FE">
        <w:t>:</w:t>
      </w:r>
    </w:p>
    <w:p w:rsidR="001340AB" w:rsidRPr="001340AB" w:rsidRDefault="001340AB" w:rsidP="0034006C">
      <w:pPr>
        <w:pStyle w:val="MSCalloutB"/>
      </w:pPr>
      <w:r w:rsidRPr="001340AB">
        <w:t>If possible, use a headset microphone; it's less likely to pick up background noise.</w:t>
      </w:r>
    </w:p>
    <w:p w:rsidR="001340AB" w:rsidRPr="001340AB" w:rsidRDefault="000A0F55" w:rsidP="00A527B0">
      <w:pPr>
        <w:pStyle w:val="MSHeading4"/>
      </w:pPr>
      <w:r w:rsidRPr="001340AB">
        <w:t>To take the tutorial</w:t>
      </w:r>
    </w:p>
    <w:p w:rsidR="001340AB" w:rsidRPr="001340AB" w:rsidRDefault="001340AB" w:rsidP="00DF5C89">
      <w:pPr>
        <w:pStyle w:val="MSBody"/>
      </w:pPr>
      <w:r w:rsidRPr="001340AB">
        <w:t>The tutorial that comes with Speech Recognition takes about 30 minutes to complete, and it’s a good use of time. It teaches you the voice commands used in Speech Recognition.</w:t>
      </w:r>
    </w:p>
    <w:p w:rsidR="001340AB" w:rsidRPr="001340AB" w:rsidRDefault="001340AB" w:rsidP="00001BD8">
      <w:pPr>
        <w:pStyle w:val="MSMultilevellist"/>
        <w:numPr>
          <w:ilvl w:val="0"/>
          <w:numId w:val="10"/>
        </w:numPr>
      </w:pPr>
      <w:r w:rsidRPr="001340AB">
        <w:t xml:space="preserve">Swipe in from the right edge of the screen, and then tap </w:t>
      </w:r>
      <w:r w:rsidRPr="00B37897">
        <w:rPr>
          <w:rStyle w:val="Strong"/>
        </w:rPr>
        <w:t>Search</w:t>
      </w:r>
      <w:r w:rsidRPr="001340AB">
        <w:t>.</w:t>
      </w:r>
      <w:r w:rsidRPr="001340AB">
        <w:br/>
        <w:t xml:space="preserve">(If you're using a mouse, point to the upper-right corner of the screen, move the mouse pointer down, and then click </w:t>
      </w:r>
      <w:r w:rsidRPr="00B37897">
        <w:rPr>
          <w:rStyle w:val="Strong"/>
        </w:rPr>
        <w:t>Search</w:t>
      </w:r>
      <w:r w:rsidRPr="001340AB">
        <w:t>.)</w:t>
      </w:r>
    </w:p>
    <w:p w:rsidR="001340AB" w:rsidRPr="001340AB" w:rsidRDefault="001340AB" w:rsidP="0034006C">
      <w:pPr>
        <w:pStyle w:val="MSMultilevellist"/>
      </w:pPr>
      <w:r w:rsidRPr="001340AB">
        <w:t xml:space="preserve">Enter </w:t>
      </w:r>
      <w:r w:rsidRPr="0040158D">
        <w:rPr>
          <w:rStyle w:val="Strong"/>
        </w:rPr>
        <w:t>speech recognition</w:t>
      </w:r>
      <w:r w:rsidRPr="001340AB">
        <w:t xml:space="preserve"> in the search box, tap or click </w:t>
      </w:r>
      <w:r w:rsidRPr="0040158D">
        <w:rPr>
          <w:rStyle w:val="Strong"/>
        </w:rPr>
        <w:t>Settings</w:t>
      </w:r>
      <w:r w:rsidRPr="001340AB">
        <w:t xml:space="preserve">, and then tap or click </w:t>
      </w:r>
      <w:r w:rsidRPr="0040158D">
        <w:rPr>
          <w:rStyle w:val="Strong"/>
        </w:rPr>
        <w:t>Speech Recognition</w:t>
      </w:r>
      <w:r w:rsidRPr="001340AB">
        <w:t>.</w:t>
      </w:r>
    </w:p>
    <w:p w:rsidR="001340AB" w:rsidRPr="001340AB" w:rsidRDefault="001340AB" w:rsidP="0034006C">
      <w:pPr>
        <w:pStyle w:val="MSMultilevellist"/>
      </w:pPr>
      <w:r w:rsidRPr="001340AB">
        <w:t>Tap or click Take Speech Tutorial.</w:t>
      </w:r>
    </w:p>
    <w:p w:rsidR="001340AB" w:rsidRPr="001340AB" w:rsidRDefault="001340AB" w:rsidP="0040158D">
      <w:pPr>
        <w:pStyle w:val="MSMultilevellist"/>
        <w:spacing w:after="120"/>
      </w:pPr>
      <w:r w:rsidRPr="001340AB">
        <w:t>Follow the instructions in the Speech Recognition Tutorial.</w:t>
      </w:r>
    </w:p>
    <w:p w:rsidR="001340AB" w:rsidRPr="001340AB" w:rsidRDefault="000A0F55" w:rsidP="00A527B0">
      <w:pPr>
        <w:pStyle w:val="MSHeading4"/>
      </w:pPr>
      <w:r w:rsidRPr="001340AB">
        <w:t>To train your pc to recognize your speech</w:t>
      </w:r>
    </w:p>
    <w:p w:rsidR="001340AB" w:rsidRPr="001340AB" w:rsidRDefault="001340AB" w:rsidP="00DF5C89">
      <w:pPr>
        <w:pStyle w:val="MSBody"/>
      </w:pPr>
      <w:r w:rsidRPr="001340AB">
        <w:t>Speech Recognition uses a special voice profile to recognize your voice and spoken commands. The more you use Speech Recognition, the more detailed your voice profile becomes—and that should improve your PC's ability to understand you.</w:t>
      </w:r>
    </w:p>
    <w:p w:rsidR="001340AB" w:rsidRPr="001340AB" w:rsidRDefault="001340AB" w:rsidP="00001BD8">
      <w:pPr>
        <w:pStyle w:val="MSMultilevellist"/>
        <w:numPr>
          <w:ilvl w:val="0"/>
          <w:numId w:val="11"/>
        </w:numPr>
      </w:pPr>
      <w:r w:rsidRPr="001340AB">
        <w:t xml:space="preserve">Swipe in from the right edge of the screen, and then tap </w:t>
      </w:r>
      <w:r w:rsidRPr="0040158D">
        <w:rPr>
          <w:rStyle w:val="Strong"/>
        </w:rPr>
        <w:t>Search</w:t>
      </w:r>
      <w:r w:rsidRPr="001340AB">
        <w:t>.</w:t>
      </w:r>
      <w:r w:rsidRPr="001340AB">
        <w:br/>
        <w:t xml:space="preserve">(If you're using a mouse, point to the upper-right corner of the screen, move the mouse pointer down, and then click </w:t>
      </w:r>
      <w:r w:rsidRPr="0040158D">
        <w:rPr>
          <w:rStyle w:val="Strong"/>
        </w:rPr>
        <w:t>Search</w:t>
      </w:r>
      <w:r w:rsidRPr="001340AB">
        <w:t>.)</w:t>
      </w:r>
    </w:p>
    <w:p w:rsidR="001340AB" w:rsidRPr="001340AB" w:rsidRDefault="001340AB" w:rsidP="0040158D">
      <w:pPr>
        <w:pStyle w:val="MSMultilevellist"/>
      </w:pPr>
      <w:r w:rsidRPr="001340AB">
        <w:t xml:space="preserve">Enter </w:t>
      </w:r>
      <w:r w:rsidRPr="0040158D">
        <w:rPr>
          <w:rStyle w:val="Strong"/>
        </w:rPr>
        <w:t>speech recognition</w:t>
      </w:r>
      <w:r w:rsidRPr="001340AB">
        <w:t xml:space="preserve"> in the search box, tap or click </w:t>
      </w:r>
      <w:r w:rsidRPr="0040158D">
        <w:rPr>
          <w:rStyle w:val="Strong"/>
        </w:rPr>
        <w:t>Settings</w:t>
      </w:r>
      <w:r w:rsidRPr="001340AB">
        <w:t xml:space="preserve">, and then tap or click </w:t>
      </w:r>
      <w:r w:rsidRPr="0040158D">
        <w:rPr>
          <w:rStyle w:val="Strong"/>
        </w:rPr>
        <w:t>Speech Recognition</w:t>
      </w:r>
      <w:r w:rsidRPr="001340AB">
        <w:t>.</w:t>
      </w:r>
    </w:p>
    <w:p w:rsidR="001340AB" w:rsidRPr="001340AB" w:rsidRDefault="001340AB" w:rsidP="0040158D">
      <w:pPr>
        <w:pStyle w:val="MSMultilevellist"/>
      </w:pPr>
      <w:r w:rsidRPr="001340AB">
        <w:t xml:space="preserve">Tap or click </w:t>
      </w:r>
      <w:r w:rsidRPr="0040158D">
        <w:rPr>
          <w:rStyle w:val="Strong"/>
        </w:rPr>
        <w:t>Train your computer to better understand you</w:t>
      </w:r>
      <w:r w:rsidRPr="001340AB">
        <w:t>.</w:t>
      </w:r>
    </w:p>
    <w:p w:rsidR="001340AB" w:rsidRPr="001340AB" w:rsidRDefault="001340AB" w:rsidP="0040158D">
      <w:pPr>
        <w:pStyle w:val="MSMultilevellist"/>
      </w:pPr>
      <w:r w:rsidRPr="001340AB">
        <w:t>Follow the instructions in the Speech Recognition Voice Training.</w:t>
      </w:r>
    </w:p>
    <w:p w:rsidR="001340AB" w:rsidRPr="001340AB" w:rsidRDefault="001340AB" w:rsidP="0034006C">
      <w:pPr>
        <w:pStyle w:val="MSHeading3"/>
      </w:pPr>
      <w:bookmarkStart w:id="48" w:name="_Toc338326757"/>
      <w:bookmarkStart w:id="49" w:name="_Toc340423660"/>
      <w:r w:rsidRPr="001340AB">
        <w:t>Using Speech Recognition</w:t>
      </w:r>
      <w:bookmarkEnd w:id="48"/>
      <w:bookmarkEnd w:id="49"/>
    </w:p>
    <w:p w:rsidR="001340AB" w:rsidRPr="001340AB" w:rsidRDefault="001340AB" w:rsidP="00DF5C89">
      <w:pPr>
        <w:pStyle w:val="MSBody"/>
      </w:pPr>
      <w:r w:rsidRPr="001340AB">
        <w:t>You can use your voice for many things, such as filling out online forms or typing letters. When you speak into the microphone, Speech Recognition changes your spoken words into text on the screen.</w:t>
      </w:r>
    </w:p>
    <w:p w:rsidR="001340AB" w:rsidRPr="001340AB" w:rsidRDefault="000A0F55" w:rsidP="00A527B0">
      <w:pPr>
        <w:pStyle w:val="MSHeading4"/>
      </w:pPr>
      <w:r w:rsidRPr="001340AB">
        <w:t>To dictate text using speech recognition</w:t>
      </w:r>
    </w:p>
    <w:p w:rsidR="001340AB" w:rsidRPr="001340AB" w:rsidRDefault="001340AB" w:rsidP="00001BD8">
      <w:pPr>
        <w:pStyle w:val="MSMultilevellist"/>
        <w:numPr>
          <w:ilvl w:val="0"/>
          <w:numId w:val="12"/>
        </w:numPr>
      </w:pPr>
      <w:r w:rsidRPr="001340AB">
        <w:t xml:space="preserve">Swipe in from the right edge of the screen, and then tap </w:t>
      </w:r>
      <w:r w:rsidRPr="0040158D">
        <w:rPr>
          <w:rStyle w:val="Strong"/>
        </w:rPr>
        <w:t>Search</w:t>
      </w:r>
      <w:r w:rsidRPr="001340AB">
        <w:t>.</w:t>
      </w:r>
      <w:r w:rsidRPr="001340AB">
        <w:br/>
        <w:t xml:space="preserve">(If you're using a mouse, point to the upper-right corner of the screen, move the mouse pointer down, and then click </w:t>
      </w:r>
      <w:r w:rsidRPr="0040158D">
        <w:rPr>
          <w:rStyle w:val="Strong"/>
        </w:rPr>
        <w:t>Search</w:t>
      </w:r>
      <w:r w:rsidRPr="001340AB">
        <w:t>.)</w:t>
      </w:r>
    </w:p>
    <w:p w:rsidR="001340AB" w:rsidRPr="001340AB" w:rsidRDefault="001340AB" w:rsidP="0040158D">
      <w:pPr>
        <w:pStyle w:val="MSMultilevellist"/>
      </w:pPr>
      <w:r w:rsidRPr="001340AB">
        <w:t xml:space="preserve">Enter </w:t>
      </w:r>
      <w:r w:rsidRPr="0040158D">
        <w:rPr>
          <w:rStyle w:val="Strong"/>
        </w:rPr>
        <w:t>speech recognition</w:t>
      </w:r>
      <w:r w:rsidRPr="001340AB">
        <w:t xml:space="preserve"> in the search box, tap or click </w:t>
      </w:r>
      <w:r w:rsidRPr="0040158D">
        <w:rPr>
          <w:rStyle w:val="Strong"/>
        </w:rPr>
        <w:t>Apps</w:t>
      </w:r>
      <w:r w:rsidRPr="001340AB">
        <w:t xml:space="preserve">, and then tap or click </w:t>
      </w:r>
      <w:r w:rsidRPr="0040158D">
        <w:rPr>
          <w:rStyle w:val="Strong"/>
        </w:rPr>
        <w:t>Windows Speech Recognition</w:t>
      </w:r>
      <w:r w:rsidRPr="001340AB">
        <w:t>.</w:t>
      </w:r>
    </w:p>
    <w:p w:rsidR="001340AB" w:rsidRPr="001340AB" w:rsidRDefault="001340AB" w:rsidP="0040158D">
      <w:pPr>
        <w:pStyle w:val="MSMultilevellist"/>
      </w:pPr>
      <w:r w:rsidRPr="001340AB">
        <w:t xml:space="preserve">Say "start listening," or tap or click the </w:t>
      </w:r>
      <w:r w:rsidRPr="0040158D">
        <w:rPr>
          <w:rStyle w:val="Strong"/>
        </w:rPr>
        <w:t>Microphone</w:t>
      </w:r>
      <w:r w:rsidRPr="001340AB">
        <w:t xml:space="preserve"> button to start the listening mode.</w:t>
      </w:r>
    </w:p>
    <w:p w:rsidR="001340AB" w:rsidRPr="001340AB" w:rsidRDefault="001340AB" w:rsidP="0040158D">
      <w:pPr>
        <w:pStyle w:val="MSMultilevellist"/>
      </w:pPr>
      <w:r w:rsidRPr="001340AB">
        <w:t>Open the app you want to use, or select the text box you want to dictate text into.</w:t>
      </w:r>
    </w:p>
    <w:p w:rsidR="001340AB" w:rsidRPr="001340AB" w:rsidRDefault="001340AB" w:rsidP="0040158D">
      <w:pPr>
        <w:pStyle w:val="MSMultilevellist"/>
        <w:spacing w:after="120"/>
      </w:pPr>
      <w:r w:rsidRPr="001340AB">
        <w:t>Say the text you want to dictate.</w:t>
      </w:r>
    </w:p>
    <w:p w:rsidR="001340AB" w:rsidRPr="001340AB" w:rsidRDefault="000A0F55" w:rsidP="006F3723">
      <w:pPr>
        <w:pStyle w:val="MSHeading4"/>
      </w:pPr>
      <w:r w:rsidRPr="001340AB">
        <w:t>To correct mistakes</w:t>
      </w:r>
    </w:p>
    <w:p w:rsidR="001340AB" w:rsidRPr="001340AB" w:rsidRDefault="001340AB" w:rsidP="00DF5C89">
      <w:pPr>
        <w:pStyle w:val="MSBody"/>
      </w:pPr>
      <w:r w:rsidRPr="001340AB">
        <w:t>You can correct mistakes in three different ways.</w:t>
      </w:r>
    </w:p>
    <w:p w:rsidR="001340AB" w:rsidRPr="001340AB" w:rsidRDefault="001340AB" w:rsidP="00001BD8">
      <w:pPr>
        <w:pStyle w:val="MSMultilevellist"/>
        <w:numPr>
          <w:ilvl w:val="0"/>
          <w:numId w:val="13"/>
        </w:numPr>
      </w:pPr>
      <w:r w:rsidRPr="001340AB">
        <w:t>To correct the last thing you said, say "correct that."</w:t>
      </w:r>
    </w:p>
    <w:p w:rsidR="001340AB" w:rsidRPr="001340AB" w:rsidRDefault="001340AB" w:rsidP="0040158D">
      <w:pPr>
        <w:pStyle w:val="MSMultilevellist"/>
      </w:pPr>
      <w:r w:rsidRPr="001340AB">
        <w:t>To correct a single word, say "correct" followed by the word that you want to correct. If the word appears more than once, all instances will be highlighted, and you can choose the one you want to correct.</w:t>
      </w:r>
    </w:p>
    <w:p w:rsidR="001340AB" w:rsidRPr="001340AB" w:rsidRDefault="001340AB" w:rsidP="0040158D">
      <w:pPr>
        <w:pStyle w:val="MSMultilevellist"/>
        <w:spacing w:after="120"/>
      </w:pPr>
      <w:r w:rsidRPr="001340AB">
        <w:t xml:space="preserve">In the </w:t>
      </w:r>
      <w:r w:rsidRPr="0040158D">
        <w:rPr>
          <w:rStyle w:val="Strong"/>
        </w:rPr>
        <w:t>Alternates panel</w:t>
      </w:r>
      <w:r w:rsidRPr="001340AB">
        <w:t xml:space="preserve"> dialog box, say the number next to the item you want, and then say "OK."</w:t>
      </w:r>
    </w:p>
    <w:p w:rsidR="001340AB" w:rsidRPr="001340AB" w:rsidRDefault="000A0F55" w:rsidP="00A527B0">
      <w:pPr>
        <w:pStyle w:val="MSHeading4"/>
      </w:pPr>
      <w:r w:rsidRPr="001340AB">
        <w:t>To add or change words in the speech dictionary</w:t>
      </w:r>
    </w:p>
    <w:p w:rsidR="001340AB" w:rsidRPr="001340AB" w:rsidRDefault="001340AB" w:rsidP="00DF5C89">
      <w:pPr>
        <w:pStyle w:val="MSBody"/>
      </w:pPr>
      <w:r w:rsidRPr="001340AB">
        <w:t>Using the Speech Dictionary, you can add your own words, stop a sp</w:t>
      </w:r>
      <w:r w:rsidR="0040158D">
        <w:t>ecific word from being dictated</w:t>
      </w:r>
      <w:r w:rsidRPr="001340AB">
        <w:t xml:space="preserve"> or correct</w:t>
      </w:r>
      <w:r w:rsidR="00547B2D">
        <w:t>ed</w:t>
      </w:r>
      <w:r w:rsidRPr="001340AB">
        <w:t xml:space="preserve"> or delete a word in the dictionary.</w:t>
      </w:r>
    </w:p>
    <w:p w:rsidR="001340AB" w:rsidRPr="001340AB" w:rsidRDefault="001340AB" w:rsidP="00001BD8">
      <w:pPr>
        <w:pStyle w:val="MSMultilevellist"/>
        <w:numPr>
          <w:ilvl w:val="0"/>
          <w:numId w:val="14"/>
        </w:numPr>
      </w:pPr>
      <w:r w:rsidRPr="001340AB">
        <w:t xml:space="preserve">Swipe in from the right edge of the screen, and then tap </w:t>
      </w:r>
      <w:r w:rsidRPr="0040158D">
        <w:rPr>
          <w:rStyle w:val="Strong"/>
        </w:rPr>
        <w:t>Search</w:t>
      </w:r>
      <w:r w:rsidRPr="001340AB">
        <w:t>.</w:t>
      </w:r>
      <w:r w:rsidRPr="001340AB">
        <w:br/>
        <w:t xml:space="preserve">(If you're using a mouse, point to the upper-right corner of the screen, move the mouse pointer down, and then click </w:t>
      </w:r>
      <w:r w:rsidRPr="0040158D">
        <w:rPr>
          <w:rStyle w:val="Strong"/>
        </w:rPr>
        <w:t>Search</w:t>
      </w:r>
      <w:r w:rsidRPr="001340AB">
        <w:t>.)</w:t>
      </w:r>
    </w:p>
    <w:p w:rsidR="001340AB" w:rsidRPr="001340AB" w:rsidRDefault="001340AB" w:rsidP="0040158D">
      <w:pPr>
        <w:pStyle w:val="MSMultilevellist"/>
      </w:pPr>
      <w:r w:rsidRPr="001340AB">
        <w:t xml:space="preserve">Enter </w:t>
      </w:r>
      <w:r w:rsidRPr="0040158D">
        <w:rPr>
          <w:rStyle w:val="Strong"/>
        </w:rPr>
        <w:t>speech recognition</w:t>
      </w:r>
      <w:r w:rsidRPr="001340AB">
        <w:t xml:space="preserve"> in the search box, tap or click </w:t>
      </w:r>
      <w:r w:rsidRPr="0040158D">
        <w:rPr>
          <w:rStyle w:val="Strong"/>
        </w:rPr>
        <w:t>Apps</w:t>
      </w:r>
      <w:r w:rsidRPr="001340AB">
        <w:t xml:space="preserve">, and then tap or click </w:t>
      </w:r>
      <w:r w:rsidRPr="0040158D">
        <w:rPr>
          <w:rStyle w:val="Strong"/>
        </w:rPr>
        <w:t>Windows Speech Recognition</w:t>
      </w:r>
      <w:r w:rsidRPr="001340AB">
        <w:t>.</w:t>
      </w:r>
    </w:p>
    <w:p w:rsidR="001340AB" w:rsidRPr="001340AB" w:rsidRDefault="001340AB" w:rsidP="0040158D">
      <w:pPr>
        <w:pStyle w:val="MSMultilevellist"/>
      </w:pPr>
      <w:r w:rsidRPr="001340AB">
        <w:t xml:space="preserve">Say "start listening," or tap or click the </w:t>
      </w:r>
      <w:r w:rsidRPr="0040158D">
        <w:rPr>
          <w:rStyle w:val="Strong"/>
        </w:rPr>
        <w:t>Microphone</w:t>
      </w:r>
      <w:r w:rsidRPr="001340AB">
        <w:t xml:space="preserve"> button to start the listening mode.</w:t>
      </w:r>
    </w:p>
    <w:p w:rsidR="001340AB" w:rsidRPr="001340AB" w:rsidRDefault="001340AB" w:rsidP="0040158D">
      <w:pPr>
        <w:pStyle w:val="MSMultilevellist"/>
      </w:pPr>
      <w:r w:rsidRPr="001340AB">
        <w:t>Say "open Speech Dictionary" and do any of the following:</w:t>
      </w:r>
    </w:p>
    <w:p w:rsidR="001340AB" w:rsidRPr="001340AB" w:rsidRDefault="001340AB" w:rsidP="00001BD8">
      <w:pPr>
        <w:pStyle w:val="MSMultilevellist"/>
        <w:numPr>
          <w:ilvl w:val="1"/>
          <w:numId w:val="3"/>
        </w:numPr>
      </w:pPr>
      <w:r w:rsidRPr="001340AB">
        <w:t>To add a word to the dictionary, say "Add a new word," and then follow the instructions.</w:t>
      </w:r>
    </w:p>
    <w:p w:rsidR="001340AB" w:rsidRPr="001340AB" w:rsidRDefault="001340AB" w:rsidP="00001BD8">
      <w:pPr>
        <w:pStyle w:val="MSMultilevellist"/>
        <w:numPr>
          <w:ilvl w:val="1"/>
          <w:numId w:val="3"/>
        </w:numPr>
      </w:pPr>
      <w:r w:rsidRPr="001340AB">
        <w:t>To prevent a specific word from being dictated, say "Prevent a word from being dictated," and then follow the instructions.</w:t>
      </w:r>
    </w:p>
    <w:p w:rsidR="001340AB" w:rsidRPr="001340AB" w:rsidRDefault="001340AB" w:rsidP="00001BD8">
      <w:pPr>
        <w:pStyle w:val="MSMultilevellist"/>
        <w:numPr>
          <w:ilvl w:val="1"/>
          <w:numId w:val="3"/>
        </w:numPr>
      </w:pPr>
      <w:r w:rsidRPr="001340AB">
        <w:t>To correct or delete a word that is already in the dictionary, say "Change existing words," and then follow the instructions.</w:t>
      </w:r>
    </w:p>
    <w:p w:rsidR="001340AB" w:rsidRPr="001340AB" w:rsidRDefault="001340AB" w:rsidP="0040158D">
      <w:pPr>
        <w:pStyle w:val="MSHeading3"/>
      </w:pPr>
      <w:bookmarkStart w:id="50" w:name="_Toc338326758"/>
      <w:bookmarkStart w:id="51" w:name="_Toc340423661"/>
      <w:r w:rsidRPr="001340AB">
        <w:t xml:space="preserve">Controlling </w:t>
      </w:r>
      <w:r w:rsidR="006F0455">
        <w:t>y</w:t>
      </w:r>
      <w:r w:rsidR="00547B2D" w:rsidRPr="001340AB">
        <w:t xml:space="preserve">our </w:t>
      </w:r>
      <w:r w:rsidRPr="001340AB">
        <w:t xml:space="preserve">PC </w:t>
      </w:r>
      <w:r w:rsidR="00547B2D" w:rsidRPr="001340AB">
        <w:t xml:space="preserve">with </w:t>
      </w:r>
      <w:r w:rsidRPr="001340AB">
        <w:t>Speech Recognition</w:t>
      </w:r>
      <w:bookmarkEnd w:id="50"/>
      <w:bookmarkEnd w:id="51"/>
      <w:r w:rsidRPr="001340AB">
        <w:t xml:space="preserve"> </w:t>
      </w:r>
    </w:p>
    <w:p w:rsidR="001340AB" w:rsidRPr="001340AB" w:rsidRDefault="001340AB" w:rsidP="00DF5C89">
      <w:pPr>
        <w:pStyle w:val="MSBody"/>
      </w:pPr>
      <w:r w:rsidRPr="001340AB">
        <w:t>You can use simple, short commands to control your PC. The following table shows some of the most commonly used Speech Recognition commands. Words in italics mean you can replace the example word or phrase with similar words and get useful results.</w:t>
      </w:r>
    </w:p>
    <w:p w:rsidR="001340AB" w:rsidRPr="001340AB" w:rsidRDefault="001340AB" w:rsidP="0040158D">
      <w:pPr>
        <w:pStyle w:val="MSCalloutA"/>
      </w:pPr>
      <w:r w:rsidRPr="001340AB">
        <w:t>Note</w:t>
      </w:r>
      <w:r w:rsidR="0040158D">
        <w:t>:</w:t>
      </w:r>
    </w:p>
    <w:p w:rsidR="001340AB" w:rsidRPr="001340AB" w:rsidRDefault="001340AB" w:rsidP="0040158D">
      <w:pPr>
        <w:pStyle w:val="MSCalloutB"/>
        <w:spacing w:after="240"/>
      </w:pPr>
      <w:r w:rsidRPr="001340AB">
        <w:t>Any time you need to find out what commands to use, say "what can I say?"</w:t>
      </w:r>
    </w:p>
    <w:tbl>
      <w:tblPr>
        <w:tblW w:w="4958"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4896"/>
        <w:gridCol w:w="288"/>
        <w:gridCol w:w="4898"/>
      </w:tblGrid>
      <w:tr w:rsidR="001340AB" w:rsidRPr="00C73854" w:rsidTr="00A47839">
        <w:trPr>
          <w:cantSplit/>
          <w:trHeight w:val="288"/>
          <w:tblHeader/>
        </w:trPr>
        <w:tc>
          <w:tcPr>
            <w:tcW w:w="2428" w:type="pct"/>
            <w:shd w:val="clear" w:color="auto" w:fill="5B1C74"/>
            <w:hideMark/>
          </w:tcPr>
          <w:p w:rsidR="001340AB" w:rsidRPr="00C73854" w:rsidRDefault="001340AB" w:rsidP="001871BF">
            <w:pPr>
              <w:pStyle w:val="MSTableHeader"/>
            </w:pPr>
            <w:r w:rsidRPr="00C73854">
              <w:t>To do this</w:t>
            </w:r>
          </w:p>
        </w:tc>
        <w:tc>
          <w:tcPr>
            <w:tcW w:w="143" w:type="pct"/>
            <w:shd w:val="clear" w:color="auto" w:fill="5B1C74"/>
            <w:hideMark/>
          </w:tcPr>
          <w:p w:rsidR="001340AB" w:rsidRPr="00C73854" w:rsidRDefault="001340AB" w:rsidP="001871BF">
            <w:pPr>
              <w:pStyle w:val="MSTableHeader"/>
            </w:pPr>
          </w:p>
        </w:tc>
        <w:tc>
          <w:tcPr>
            <w:tcW w:w="2429" w:type="pct"/>
            <w:shd w:val="clear" w:color="auto" w:fill="5B1C74"/>
            <w:hideMark/>
          </w:tcPr>
          <w:p w:rsidR="001340AB" w:rsidRPr="00C73854" w:rsidRDefault="001340AB" w:rsidP="001871BF">
            <w:pPr>
              <w:pStyle w:val="MSTableHeader"/>
            </w:pPr>
            <w:r w:rsidRPr="00C73854">
              <w:t>Say this</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Select any item by its name</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Click File; Start; View</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Select any item or icon</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Click Recycle Bin; Click Computer; Click file name</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Double tap or double-click any item</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Double-click Recycle Bin; Double-click Computer; Double-click file name</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Switch to an open app</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 xml:space="preserve">Switch to Paint; Switch to WordPad; Switch to program name; Switch application </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Scroll in one direction</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Scroll up; Scroll down; Scroll left; Scroll right</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Insert a new paragraph or new line in a document</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New paragraph; New line</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Select a word in a document</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Select word</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Select a word and start to correct it</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Correct word</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Select and delete specific words</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Delete word</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Show a list of applicable commands</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What can I say?</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 xml:space="preserve">Update the list of speech commands that are </w:t>
            </w:r>
            <w:r w:rsidR="00A47839">
              <w:br/>
            </w:r>
            <w:r w:rsidRPr="00A25407">
              <w:t>currently available</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Refresh speech commands</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Turn on listening mode</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Start listening</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Turn off listening mode</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Stop listening</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Move the Speech Recognition microphone bar</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Move speech recognition</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Minimize the microphone bar</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Minimize speech recognition</w:t>
            </w:r>
          </w:p>
        </w:tc>
      </w:tr>
      <w:tr w:rsidR="001340AB" w:rsidRPr="00A25407" w:rsidTr="00A47839">
        <w:trPr>
          <w:cantSplit/>
          <w:trHeight w:val="288"/>
        </w:trPr>
        <w:tc>
          <w:tcPr>
            <w:tcW w:w="2428" w:type="pct"/>
            <w:hideMark/>
          </w:tcPr>
          <w:p w:rsidR="001340AB" w:rsidRPr="00A25407" w:rsidRDefault="001340AB" w:rsidP="001871BF">
            <w:pPr>
              <w:pStyle w:val="MSTablebody"/>
            </w:pPr>
            <w:r w:rsidRPr="00A25407">
              <w:t>View Windows Help and Support content about specific tasks</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How do I do something?</w:t>
            </w:r>
          </w:p>
          <w:p w:rsidR="001340AB" w:rsidRPr="00A25407" w:rsidRDefault="001340AB" w:rsidP="001871BF">
            <w:pPr>
              <w:pStyle w:val="MSTablebody"/>
            </w:pPr>
            <w:r w:rsidRPr="00A25407">
              <w:t>For example, say “How do I install a printer?” and a list of Help topics is returned.</w:t>
            </w:r>
          </w:p>
          <w:p w:rsidR="001340AB" w:rsidRPr="00A25407" w:rsidRDefault="001340AB" w:rsidP="001871BF">
            <w:pPr>
              <w:pStyle w:val="MSTablebody"/>
            </w:pPr>
            <w:r w:rsidRPr="00A25407">
              <w:t>Note that this command is available only if you're using the U.S. English Speech Recognizer.</w:t>
            </w:r>
          </w:p>
        </w:tc>
      </w:tr>
    </w:tbl>
    <w:p w:rsidR="0040158D" w:rsidRDefault="0040158D" w:rsidP="001871BF">
      <w:pPr>
        <w:pStyle w:val="MSBody"/>
      </w:pPr>
      <w:bookmarkStart w:id="52" w:name="_Toc338326759"/>
    </w:p>
    <w:p w:rsidR="001340AB" w:rsidRPr="001340AB" w:rsidRDefault="0040158D" w:rsidP="0040158D">
      <w:pPr>
        <w:pStyle w:val="MSHeading3"/>
      </w:pPr>
      <w:r>
        <w:br w:type="page"/>
      </w:r>
      <w:bookmarkStart w:id="53" w:name="_Toc340423662"/>
      <w:r w:rsidR="001340AB" w:rsidRPr="001340AB">
        <w:t>Dictation</w:t>
      </w:r>
      <w:bookmarkEnd w:id="52"/>
      <w:bookmarkEnd w:id="53"/>
    </w:p>
    <w:tbl>
      <w:tblPr>
        <w:tblW w:w="4958"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6915"/>
        <w:gridCol w:w="288"/>
        <w:gridCol w:w="2879"/>
      </w:tblGrid>
      <w:tr w:rsidR="005E6223" w:rsidRPr="00C73854" w:rsidTr="005E6223">
        <w:trPr>
          <w:cantSplit/>
          <w:trHeight w:val="288"/>
          <w:tblHeader/>
        </w:trPr>
        <w:tc>
          <w:tcPr>
            <w:tcW w:w="3428" w:type="pct"/>
            <w:shd w:val="clear" w:color="auto" w:fill="5B1C74"/>
            <w:hideMark/>
          </w:tcPr>
          <w:p w:rsidR="001340AB" w:rsidRPr="00C73854" w:rsidRDefault="001340AB" w:rsidP="001871BF">
            <w:pPr>
              <w:pStyle w:val="MSTableHeader"/>
            </w:pPr>
            <w:r w:rsidRPr="00C73854">
              <w:t>To do this</w:t>
            </w:r>
          </w:p>
        </w:tc>
        <w:tc>
          <w:tcPr>
            <w:tcW w:w="143" w:type="pct"/>
            <w:shd w:val="clear" w:color="auto" w:fill="5B1C74"/>
            <w:hideMark/>
          </w:tcPr>
          <w:p w:rsidR="001340AB" w:rsidRPr="00C73854" w:rsidRDefault="001340AB" w:rsidP="001871BF">
            <w:pPr>
              <w:pStyle w:val="MSTableHeader"/>
            </w:pPr>
          </w:p>
        </w:tc>
        <w:tc>
          <w:tcPr>
            <w:tcW w:w="1428" w:type="pct"/>
            <w:shd w:val="clear" w:color="auto" w:fill="5B1C74"/>
            <w:hideMark/>
          </w:tcPr>
          <w:p w:rsidR="001340AB" w:rsidRPr="00C73854" w:rsidRDefault="001340AB" w:rsidP="001871BF">
            <w:pPr>
              <w:pStyle w:val="MSTableHeader"/>
            </w:pPr>
            <w:r w:rsidRPr="00C73854">
              <w:t>Say this</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Insert a new line in the document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New line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Insert a new paragraph in the document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New paragraph</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Insert a tab</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Tab</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Insert the literal word for the next command (for example, you can insert the word "comma" instead of the punctuation mark)</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Literal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Insert the numeral form of a number</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Numeral number</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Put the cursor before a specific word</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to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Put the cursor after a specific word</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after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Don't insert a space before the next word</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No space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Go to the start of the sentence that the cursor is in</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to start of sentence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Go to the start of the paragraph that the cursor is in</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to start of paragraph</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Go to the start of the document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to start of document</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Go to the end of the sentence that the cursor is in</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to end of sentence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Go to the end of the paragraph that the cursor is in</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to end of paragraph</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Go to the end of the current document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Go to end of document</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Select the word in the current document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Select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Select the word range in the current document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Select word range; Select word through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Select all text in the current document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Select all</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Select a number of words before the location of the cursor</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Select previous 20 words; Select previous 10 words</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Select a number of words after the location of the cursor</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Select next 20 words; Select next 10 words</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Select the last text you dictated</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Select that</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Clear the selection on the screen</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Clear selection</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Capitalize the first letter of the word</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Caps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Capitalize all the letters of the word</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All caps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Make all the letters in the word lowercase</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No caps word</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Change the next number of words to uppercase</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Change next 10 words to uppercase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Change the next number of words to lowercase</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Change next 10 words to lowercase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Delete the previous sentence</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Delete previous sentence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Delete the next sentence</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Delete next sentence</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Delete the previous paragraph</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Delete previous paragraph</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Delete the next paragraph</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Delete next paragraph</w:t>
            </w:r>
          </w:p>
        </w:tc>
      </w:tr>
      <w:tr w:rsidR="001340AB" w:rsidRPr="00A25407" w:rsidTr="005E6223">
        <w:trPr>
          <w:cantSplit/>
          <w:trHeight w:val="288"/>
        </w:trPr>
        <w:tc>
          <w:tcPr>
            <w:tcW w:w="3428" w:type="pct"/>
            <w:hideMark/>
          </w:tcPr>
          <w:p w:rsidR="001340AB" w:rsidRPr="00A25407" w:rsidRDefault="001340AB" w:rsidP="001871BF">
            <w:pPr>
              <w:pStyle w:val="MSTablebody"/>
            </w:pPr>
            <w:r w:rsidRPr="00A25407">
              <w:t>Delete the selected or last dictated text</w:t>
            </w:r>
          </w:p>
        </w:tc>
        <w:tc>
          <w:tcPr>
            <w:tcW w:w="143" w:type="pct"/>
            <w:hideMark/>
          </w:tcPr>
          <w:p w:rsidR="001340AB" w:rsidRPr="00A25407" w:rsidRDefault="001340AB" w:rsidP="001871BF">
            <w:pPr>
              <w:pStyle w:val="MSTablebody"/>
            </w:pPr>
          </w:p>
        </w:tc>
        <w:tc>
          <w:tcPr>
            <w:tcW w:w="1428" w:type="pct"/>
            <w:hideMark/>
          </w:tcPr>
          <w:p w:rsidR="001340AB" w:rsidRPr="00A25407" w:rsidRDefault="001340AB" w:rsidP="001871BF">
            <w:pPr>
              <w:pStyle w:val="MSTablebody"/>
            </w:pPr>
            <w:r w:rsidRPr="00A25407">
              <w:t>Delete that</w:t>
            </w:r>
          </w:p>
        </w:tc>
      </w:tr>
    </w:tbl>
    <w:p w:rsidR="001340AB" w:rsidRPr="001340AB" w:rsidRDefault="001340AB" w:rsidP="0040158D">
      <w:pPr>
        <w:pStyle w:val="MSHeading3"/>
      </w:pPr>
      <w:bookmarkStart w:id="54" w:name="_Toc338326760"/>
      <w:bookmarkStart w:id="55" w:name="_Toc340423663"/>
      <w:r w:rsidRPr="001340AB">
        <w:t xml:space="preserve">Keyboard </w:t>
      </w:r>
      <w:r w:rsidR="006F0455">
        <w:t>k</w:t>
      </w:r>
      <w:r w:rsidR="00547B2D" w:rsidRPr="001340AB">
        <w:t>eys</w:t>
      </w:r>
      <w:bookmarkEnd w:id="54"/>
      <w:bookmarkEnd w:id="55"/>
      <w:r w:rsidR="00547B2D" w:rsidRPr="001340AB">
        <w:t xml:space="preserve"> </w:t>
      </w:r>
    </w:p>
    <w:tbl>
      <w:tblPr>
        <w:tblW w:w="5000"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25"/>
        <w:gridCol w:w="565"/>
        <w:gridCol w:w="6777"/>
      </w:tblGrid>
      <w:tr w:rsidR="001340AB" w:rsidRPr="00C73854" w:rsidTr="005E6223">
        <w:trPr>
          <w:cantSplit/>
          <w:trHeight w:val="288"/>
          <w:tblHeader/>
        </w:trPr>
        <w:tc>
          <w:tcPr>
            <w:tcW w:w="1389" w:type="pct"/>
            <w:shd w:val="clear" w:color="auto" w:fill="5B1C74"/>
            <w:hideMark/>
          </w:tcPr>
          <w:p w:rsidR="001340AB" w:rsidRPr="00C73854" w:rsidRDefault="001340AB" w:rsidP="001871BF">
            <w:pPr>
              <w:pStyle w:val="MSTableHeader"/>
            </w:pPr>
            <w:r w:rsidRPr="00C73854">
              <w:t>To do this</w:t>
            </w:r>
          </w:p>
        </w:tc>
        <w:tc>
          <w:tcPr>
            <w:tcW w:w="278" w:type="pct"/>
            <w:shd w:val="clear" w:color="auto" w:fill="5B1C74"/>
            <w:hideMark/>
          </w:tcPr>
          <w:p w:rsidR="001340AB" w:rsidRPr="00C73854" w:rsidRDefault="001340AB" w:rsidP="001871BF">
            <w:pPr>
              <w:pStyle w:val="MSTableHeader"/>
            </w:pPr>
          </w:p>
        </w:tc>
        <w:tc>
          <w:tcPr>
            <w:tcW w:w="3333" w:type="pct"/>
            <w:shd w:val="clear" w:color="auto" w:fill="5B1C74"/>
            <w:hideMark/>
          </w:tcPr>
          <w:p w:rsidR="001340AB" w:rsidRPr="00C73854" w:rsidRDefault="001340AB" w:rsidP="001871BF">
            <w:pPr>
              <w:pStyle w:val="MSTableHeader"/>
            </w:pPr>
            <w:r w:rsidRPr="00C73854">
              <w:t>Say this</w:t>
            </w:r>
          </w:p>
        </w:tc>
      </w:tr>
      <w:tr w:rsidR="001340AB" w:rsidRPr="00A25407" w:rsidTr="005E6223">
        <w:trPr>
          <w:trHeight w:val="288"/>
        </w:trPr>
        <w:tc>
          <w:tcPr>
            <w:tcW w:w="1389" w:type="pct"/>
            <w:hideMark/>
          </w:tcPr>
          <w:p w:rsidR="001340AB" w:rsidRPr="00A25407" w:rsidRDefault="001340AB" w:rsidP="001871BF">
            <w:pPr>
              <w:pStyle w:val="MSTablebody"/>
            </w:pPr>
            <w:r w:rsidRPr="00A25407">
              <w:t>Press any key on the keyboard</w:t>
            </w:r>
          </w:p>
        </w:tc>
        <w:tc>
          <w:tcPr>
            <w:tcW w:w="278" w:type="pct"/>
            <w:hideMark/>
          </w:tcPr>
          <w:p w:rsidR="001340AB" w:rsidRPr="00A25407" w:rsidRDefault="001340AB" w:rsidP="001871BF">
            <w:pPr>
              <w:pStyle w:val="MSTablebody"/>
            </w:pPr>
          </w:p>
        </w:tc>
        <w:tc>
          <w:tcPr>
            <w:tcW w:w="3333" w:type="pct"/>
            <w:hideMark/>
          </w:tcPr>
          <w:p w:rsidR="001340AB" w:rsidRPr="00A25407" w:rsidRDefault="001340AB" w:rsidP="001871BF">
            <w:pPr>
              <w:pStyle w:val="MSTablebody"/>
            </w:pPr>
            <w:r w:rsidRPr="00A25407">
              <w:t xml:space="preserve">Press keyboard key; Press a; Press capital b; Press Shift plus a; </w:t>
            </w:r>
            <w:r w:rsidR="005E6223">
              <w:br/>
            </w:r>
            <w:r w:rsidRPr="00A25407">
              <w:t>Press Ctrl plus a</w:t>
            </w:r>
          </w:p>
        </w:tc>
      </w:tr>
      <w:tr w:rsidR="001340AB" w:rsidRPr="00A25407" w:rsidTr="005E6223">
        <w:trPr>
          <w:trHeight w:val="288"/>
        </w:trPr>
        <w:tc>
          <w:tcPr>
            <w:tcW w:w="1389" w:type="pct"/>
            <w:hideMark/>
          </w:tcPr>
          <w:p w:rsidR="001340AB" w:rsidRPr="00A25407" w:rsidRDefault="001340AB" w:rsidP="001871BF">
            <w:pPr>
              <w:pStyle w:val="MSTablebody"/>
              <w:spacing w:after="120"/>
            </w:pPr>
            <w:r w:rsidRPr="00A25407">
              <w:t>Press certain keyboard keys without saying "press" first</w:t>
            </w:r>
          </w:p>
        </w:tc>
        <w:tc>
          <w:tcPr>
            <w:tcW w:w="278" w:type="pct"/>
            <w:hideMark/>
          </w:tcPr>
          <w:p w:rsidR="001340AB" w:rsidRPr="00A25407" w:rsidRDefault="001340AB" w:rsidP="001871BF">
            <w:pPr>
              <w:pStyle w:val="MSTablebody"/>
              <w:spacing w:after="120"/>
            </w:pPr>
          </w:p>
        </w:tc>
        <w:tc>
          <w:tcPr>
            <w:tcW w:w="3333" w:type="pct"/>
            <w:hideMark/>
          </w:tcPr>
          <w:p w:rsidR="001340AB" w:rsidRPr="00A25407" w:rsidRDefault="001340AB" w:rsidP="001871BF">
            <w:pPr>
              <w:pStyle w:val="MSTablebody"/>
              <w:spacing w:after="120"/>
            </w:pPr>
            <w:r w:rsidRPr="00A25407">
              <w:t>Delete; Backspace; Enter; Page Up; Page Down; Home; End; Tab</w:t>
            </w:r>
          </w:p>
        </w:tc>
      </w:tr>
    </w:tbl>
    <w:p w:rsidR="001340AB" w:rsidRPr="001340AB" w:rsidRDefault="00BD26FE" w:rsidP="0040158D">
      <w:pPr>
        <w:pStyle w:val="MSCalloutA"/>
        <w:spacing w:before="360"/>
      </w:pPr>
      <w:r>
        <w:t>Note:</w:t>
      </w:r>
    </w:p>
    <w:p w:rsidR="001340AB" w:rsidRPr="001340AB" w:rsidRDefault="00BD26FE" w:rsidP="00BD26FE">
      <w:pPr>
        <w:pStyle w:val="MSCalloutB"/>
        <w:tabs>
          <w:tab w:val="left" w:pos="720"/>
        </w:tabs>
      </w:pPr>
      <w:r>
        <w:rPr>
          <w:rFonts w:ascii="Arial" w:hAnsi="Arial" w:cs="Arial"/>
        </w:rPr>
        <w:t>•</w:t>
      </w:r>
      <w:r>
        <w:tab/>
      </w:r>
      <w:r w:rsidR="001340AB" w:rsidRPr="001340AB">
        <w:t xml:space="preserve">You can also use the ICAO\NATO phonetic alphabet to say the keyboard keys to press. For </w:t>
      </w:r>
      <w:r>
        <w:tab/>
      </w:r>
      <w:r w:rsidR="001340AB" w:rsidRPr="001340AB">
        <w:t>example, you can say "press alpha" to press "a" or "press bravo" to press "b."</w:t>
      </w:r>
    </w:p>
    <w:p w:rsidR="001340AB" w:rsidRPr="001340AB" w:rsidRDefault="00BD26FE" w:rsidP="00BD26FE">
      <w:pPr>
        <w:pStyle w:val="MSCalloutB"/>
        <w:tabs>
          <w:tab w:val="left" w:pos="720"/>
        </w:tabs>
        <w:spacing w:after="240"/>
      </w:pPr>
      <w:r>
        <w:rPr>
          <w:rFonts w:ascii="Arial" w:hAnsi="Arial" w:cs="Arial"/>
        </w:rPr>
        <w:t>•</w:t>
      </w:r>
      <w:r>
        <w:tab/>
      </w:r>
      <w:r w:rsidR="001340AB" w:rsidRPr="001340AB">
        <w:t xml:space="preserve">Using Speech Recognition to press keyboard keys works only with languages that use </w:t>
      </w:r>
      <w:r>
        <w:br/>
      </w:r>
      <w:r>
        <w:tab/>
      </w:r>
      <w:r w:rsidR="001340AB" w:rsidRPr="001340AB">
        <w:t>Latin alphabets.</w:t>
      </w:r>
    </w:p>
    <w:p w:rsidR="001340AB" w:rsidRPr="001340AB" w:rsidRDefault="001340AB" w:rsidP="00BD26FE">
      <w:pPr>
        <w:pStyle w:val="MSHeading3"/>
      </w:pPr>
      <w:bookmarkStart w:id="56" w:name="_Toc338326761"/>
      <w:bookmarkStart w:id="57" w:name="_Toc340423664"/>
      <w:r w:rsidRPr="001340AB">
        <w:t xml:space="preserve">Punctuation </w:t>
      </w:r>
      <w:r w:rsidR="006F0455">
        <w:t>marks and special c</w:t>
      </w:r>
      <w:r w:rsidR="00547B2D" w:rsidRPr="001340AB">
        <w:t>haracters</w:t>
      </w:r>
      <w:bookmarkEnd w:id="56"/>
      <w:bookmarkEnd w:id="57"/>
      <w:r w:rsidR="00547B2D" w:rsidRPr="001340AB">
        <w:t xml:space="preserve"> </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1"/>
        <w:gridCol w:w="288"/>
        <w:gridCol w:w="6911"/>
      </w:tblGrid>
      <w:tr w:rsidR="005E6223" w:rsidRPr="00C73854" w:rsidTr="005E6223">
        <w:trPr>
          <w:cantSplit/>
          <w:trHeight w:val="288"/>
          <w:tblHeader/>
        </w:trPr>
        <w:tc>
          <w:tcPr>
            <w:tcW w:w="1429" w:type="pct"/>
            <w:shd w:val="clear" w:color="auto" w:fill="5B1C74"/>
            <w:hideMark/>
          </w:tcPr>
          <w:p w:rsidR="001340AB" w:rsidRPr="00C73854" w:rsidRDefault="001340AB" w:rsidP="001871BF">
            <w:pPr>
              <w:pStyle w:val="MSTableHeader"/>
            </w:pPr>
            <w:r w:rsidRPr="00C73854">
              <w:t>To insert this</w:t>
            </w:r>
          </w:p>
        </w:tc>
        <w:tc>
          <w:tcPr>
            <w:tcW w:w="143" w:type="pct"/>
            <w:shd w:val="clear" w:color="auto" w:fill="5B1C74"/>
            <w:hideMark/>
          </w:tcPr>
          <w:p w:rsidR="001340AB" w:rsidRPr="00C73854" w:rsidRDefault="001340AB" w:rsidP="001871BF">
            <w:pPr>
              <w:pStyle w:val="MSTableHeader"/>
            </w:pPr>
          </w:p>
        </w:tc>
        <w:tc>
          <w:tcPr>
            <w:tcW w:w="3428" w:type="pct"/>
            <w:shd w:val="clear" w:color="auto" w:fill="5B1C74"/>
            <w:hideMark/>
          </w:tcPr>
          <w:p w:rsidR="001340AB" w:rsidRPr="00C73854" w:rsidRDefault="001340AB" w:rsidP="001871BF">
            <w:pPr>
              <w:pStyle w:val="MSTableHeader"/>
            </w:pPr>
            <w:r w:rsidRPr="00C73854">
              <w:t>Say this</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Comma</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Semicolon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Period; Dot; Decimal point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Colon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Open double quote; Open quote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Close double quote; Close quote; Close inverted commas</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Apostrophe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Open single quote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Close single quote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&gt;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Greater than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&lt;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Less than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Forward slash</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Backslash</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Tilde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At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Exclamation mark; Exclamation point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 xml:space="preserve">Question mark </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Number sign; Pound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Dollar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Percent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Caret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Open parenthesis; Open paren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Close parenthesis; Close paren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_</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Underscore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Hyphen; Minus sign; Dash</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En dash</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Em dash</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Equal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Plus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Open brace; Open curly bracket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Close brace; Close curly bracket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Open bracket; Open square bracket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Close bracket; Close square bracket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Vertical bar</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Smiley face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Frowny face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Winky face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Trademark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¾</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Three quarter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¼</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One quarter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½</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One half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Pound sterling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&amp;</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Ampersand; And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Asterisk</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Double slash</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Back quote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&lt;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Open angle bracket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&gt;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Close angle bracket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Plus or minus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Open angle quote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Close angle quote</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Multiplication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Division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Cent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Yen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Section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Copyright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Registered sign, Registered trademark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Degree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Paragraph sign</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Ellipsis; Dot dot dot</w:t>
            </w:r>
          </w:p>
        </w:tc>
      </w:tr>
      <w:tr w:rsidR="001340AB" w:rsidRPr="00A25407" w:rsidTr="005E6223">
        <w:trPr>
          <w:cantSplit/>
          <w:trHeight w:val="288"/>
        </w:trPr>
        <w:tc>
          <w:tcPr>
            <w:tcW w:w="1429" w:type="pct"/>
            <w:hideMark/>
          </w:tcPr>
          <w:p w:rsidR="001340AB" w:rsidRPr="00A25407" w:rsidRDefault="001340AB" w:rsidP="001871BF">
            <w:pPr>
              <w:pStyle w:val="MSTablebody"/>
            </w:pPr>
            <w:r w:rsidRPr="00A25407">
              <w:t>ƒ</w:t>
            </w:r>
          </w:p>
        </w:tc>
        <w:tc>
          <w:tcPr>
            <w:tcW w:w="143" w:type="pct"/>
            <w:hideMark/>
          </w:tcPr>
          <w:p w:rsidR="001340AB" w:rsidRPr="00A25407" w:rsidRDefault="001340AB" w:rsidP="001871BF">
            <w:pPr>
              <w:pStyle w:val="MSTablebody"/>
            </w:pPr>
          </w:p>
        </w:tc>
        <w:tc>
          <w:tcPr>
            <w:tcW w:w="3428" w:type="pct"/>
            <w:hideMark/>
          </w:tcPr>
          <w:p w:rsidR="001340AB" w:rsidRPr="00A25407" w:rsidRDefault="001340AB" w:rsidP="001871BF">
            <w:pPr>
              <w:pStyle w:val="MSTablebody"/>
            </w:pPr>
            <w:r w:rsidRPr="00A25407">
              <w:t>Function sign</w:t>
            </w:r>
          </w:p>
        </w:tc>
      </w:tr>
    </w:tbl>
    <w:p w:rsidR="001340AB" w:rsidRPr="001340AB" w:rsidRDefault="001340AB" w:rsidP="005E6223">
      <w:pPr>
        <w:pStyle w:val="MSHeading3"/>
      </w:pPr>
      <w:bookmarkStart w:id="58" w:name="_Toc338326762"/>
      <w:bookmarkStart w:id="59" w:name="_Toc340423665"/>
      <w:r w:rsidRPr="001340AB">
        <w:t>Controls</w:t>
      </w:r>
      <w:bookmarkEnd w:id="58"/>
      <w:bookmarkEnd w:id="59"/>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3024"/>
        <w:gridCol w:w="288"/>
        <w:gridCol w:w="6768"/>
      </w:tblGrid>
      <w:tr w:rsidR="006776A7" w:rsidRPr="00C73854" w:rsidTr="006776A7">
        <w:trPr>
          <w:cantSplit/>
          <w:trHeight w:val="288"/>
          <w:tblHeader/>
        </w:trPr>
        <w:tc>
          <w:tcPr>
            <w:tcW w:w="1500" w:type="pct"/>
            <w:shd w:val="clear" w:color="auto" w:fill="5B1C74"/>
            <w:hideMark/>
          </w:tcPr>
          <w:p w:rsidR="001340AB" w:rsidRPr="00C73854" w:rsidRDefault="001340AB" w:rsidP="001871BF">
            <w:pPr>
              <w:pStyle w:val="MSTableHeader"/>
            </w:pPr>
            <w:r w:rsidRPr="00C73854">
              <w:t>To do this</w:t>
            </w:r>
          </w:p>
        </w:tc>
        <w:tc>
          <w:tcPr>
            <w:tcW w:w="143" w:type="pct"/>
            <w:shd w:val="clear" w:color="auto" w:fill="5B1C74"/>
            <w:hideMark/>
          </w:tcPr>
          <w:p w:rsidR="001340AB" w:rsidRPr="00C73854" w:rsidRDefault="001340AB" w:rsidP="001871BF">
            <w:pPr>
              <w:pStyle w:val="MSTableHeader"/>
            </w:pPr>
          </w:p>
        </w:tc>
        <w:tc>
          <w:tcPr>
            <w:tcW w:w="3356" w:type="pct"/>
            <w:shd w:val="clear" w:color="auto" w:fill="5B1C74"/>
            <w:hideMark/>
          </w:tcPr>
          <w:p w:rsidR="001340AB" w:rsidRPr="00C73854" w:rsidRDefault="001340AB" w:rsidP="001871BF">
            <w:pPr>
              <w:pStyle w:val="MSTableHeader"/>
            </w:pPr>
            <w:r w:rsidRPr="00C73854">
              <w:t>Say this</w:t>
            </w:r>
          </w:p>
        </w:tc>
      </w:tr>
      <w:tr w:rsidR="001340AB" w:rsidRPr="00A25407" w:rsidTr="006776A7">
        <w:trPr>
          <w:trHeight w:val="288"/>
        </w:trPr>
        <w:tc>
          <w:tcPr>
            <w:tcW w:w="1500" w:type="pct"/>
            <w:hideMark/>
          </w:tcPr>
          <w:p w:rsidR="001340AB" w:rsidRPr="00A25407" w:rsidRDefault="001340AB" w:rsidP="001871BF">
            <w:pPr>
              <w:pStyle w:val="MSTablebody"/>
            </w:pPr>
            <w:r w:rsidRPr="00A25407">
              <w:t xml:space="preserve">Select any item by saying </w:t>
            </w:r>
            <w:r w:rsidR="00BD26FE">
              <w:br/>
            </w:r>
            <w:r w:rsidRPr="00A25407">
              <w:t>its name</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File; Edit; View; Save</w:t>
            </w:r>
          </w:p>
        </w:tc>
      </w:tr>
      <w:tr w:rsidR="001340AB" w:rsidRPr="00A25407" w:rsidTr="006776A7">
        <w:trPr>
          <w:trHeight w:val="288"/>
        </w:trPr>
        <w:tc>
          <w:tcPr>
            <w:tcW w:w="1500" w:type="pct"/>
            <w:hideMark/>
          </w:tcPr>
          <w:p w:rsidR="001340AB" w:rsidRPr="00A25407" w:rsidRDefault="001340AB" w:rsidP="001871BF">
            <w:pPr>
              <w:pStyle w:val="MSTablebody"/>
            </w:pPr>
            <w:r w:rsidRPr="00A25407">
              <w:t>Select any item</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Click File; Click Bold; Click Save; Click Close</w:t>
            </w:r>
          </w:p>
        </w:tc>
      </w:tr>
      <w:tr w:rsidR="001340AB" w:rsidRPr="00A25407" w:rsidTr="006776A7">
        <w:trPr>
          <w:trHeight w:val="288"/>
        </w:trPr>
        <w:tc>
          <w:tcPr>
            <w:tcW w:w="1500" w:type="pct"/>
            <w:hideMark/>
          </w:tcPr>
          <w:p w:rsidR="001340AB" w:rsidRPr="00A25407" w:rsidRDefault="001340AB" w:rsidP="001871BF">
            <w:pPr>
              <w:pStyle w:val="MSTablebody"/>
            </w:pPr>
            <w:r w:rsidRPr="00A25407">
              <w:t xml:space="preserve">Double-tap or double-click </w:t>
            </w:r>
            <w:r w:rsidR="00BD26FE">
              <w:br/>
            </w:r>
            <w:r w:rsidRPr="00A25407">
              <w:t>any item</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Double-click Computer; Double-click Recycle Bin; Double-click folder name</w:t>
            </w:r>
          </w:p>
        </w:tc>
      </w:tr>
      <w:tr w:rsidR="001340AB" w:rsidRPr="00A25407" w:rsidTr="006776A7">
        <w:trPr>
          <w:trHeight w:val="288"/>
        </w:trPr>
        <w:tc>
          <w:tcPr>
            <w:tcW w:w="1500" w:type="pct"/>
            <w:hideMark/>
          </w:tcPr>
          <w:p w:rsidR="001340AB" w:rsidRPr="00A25407" w:rsidRDefault="001340AB" w:rsidP="001871BF">
            <w:pPr>
              <w:pStyle w:val="MSTablebody"/>
            </w:pPr>
            <w:r w:rsidRPr="00A25407">
              <w:t xml:space="preserve">Press and hold or right-click </w:t>
            </w:r>
            <w:r w:rsidR="00BD26FE">
              <w:br/>
            </w:r>
            <w:r w:rsidRPr="00A25407">
              <w:t>any item</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Right-click Computer; Right-click Recycle Bin; Right-click folder name</w:t>
            </w:r>
          </w:p>
        </w:tc>
      </w:tr>
      <w:tr w:rsidR="001340AB" w:rsidRPr="00A25407" w:rsidTr="006776A7">
        <w:trPr>
          <w:trHeight w:val="288"/>
        </w:trPr>
        <w:tc>
          <w:tcPr>
            <w:tcW w:w="1500" w:type="pct"/>
            <w:hideMark/>
          </w:tcPr>
          <w:p w:rsidR="001340AB" w:rsidRPr="00A25407" w:rsidRDefault="001340AB" w:rsidP="001871BF">
            <w:pPr>
              <w:pStyle w:val="MSTablebody"/>
            </w:pPr>
            <w:r w:rsidRPr="00A25407">
              <w:t>Minimize all windows to show your desktop</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Show desktop</w:t>
            </w:r>
          </w:p>
        </w:tc>
      </w:tr>
      <w:tr w:rsidR="001340AB" w:rsidRPr="00A25407" w:rsidTr="006776A7">
        <w:trPr>
          <w:trHeight w:val="288"/>
        </w:trPr>
        <w:tc>
          <w:tcPr>
            <w:tcW w:w="1500" w:type="pct"/>
            <w:hideMark/>
          </w:tcPr>
          <w:p w:rsidR="001340AB" w:rsidRPr="00A25407" w:rsidRDefault="001340AB" w:rsidP="001871BF">
            <w:pPr>
              <w:pStyle w:val="MSTablebody"/>
            </w:pPr>
            <w:r w:rsidRPr="00A25407">
              <w:t>Select something if you don't know what it's called</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Show numbers (Numbers will appear on the screen for every item in the active window. Say an item's corresponding number to select it.)</w:t>
            </w:r>
          </w:p>
        </w:tc>
      </w:tr>
      <w:tr w:rsidR="001340AB" w:rsidRPr="00A25407" w:rsidTr="006776A7">
        <w:trPr>
          <w:trHeight w:val="288"/>
        </w:trPr>
        <w:tc>
          <w:tcPr>
            <w:tcW w:w="1500" w:type="pct"/>
            <w:hideMark/>
          </w:tcPr>
          <w:p w:rsidR="001340AB" w:rsidRPr="00A25407" w:rsidRDefault="001340AB" w:rsidP="001871BF">
            <w:pPr>
              <w:pStyle w:val="MSTablebody"/>
            </w:pPr>
            <w:r w:rsidRPr="00A25407">
              <w:t>Select a numbered item</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19 OK; 5 OK</w:t>
            </w:r>
          </w:p>
        </w:tc>
      </w:tr>
      <w:tr w:rsidR="001340AB" w:rsidRPr="00A25407" w:rsidTr="006776A7">
        <w:trPr>
          <w:trHeight w:val="288"/>
        </w:trPr>
        <w:tc>
          <w:tcPr>
            <w:tcW w:w="1500" w:type="pct"/>
            <w:hideMark/>
          </w:tcPr>
          <w:p w:rsidR="001340AB" w:rsidRPr="00A25407" w:rsidRDefault="001340AB" w:rsidP="001871BF">
            <w:pPr>
              <w:pStyle w:val="MSTablebody"/>
            </w:pPr>
            <w:r w:rsidRPr="00A25407">
              <w:t xml:space="preserve">Double-tap or double-click </w:t>
            </w:r>
            <w:r w:rsidR="00BD26FE">
              <w:br/>
            </w:r>
            <w:r w:rsidRPr="00A25407">
              <w:t>a numbered item</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Double-click 19; Double-click 5</w:t>
            </w:r>
          </w:p>
        </w:tc>
      </w:tr>
      <w:tr w:rsidR="001340AB" w:rsidRPr="00A25407" w:rsidTr="006776A7">
        <w:trPr>
          <w:trHeight w:val="288"/>
        </w:trPr>
        <w:tc>
          <w:tcPr>
            <w:tcW w:w="1500" w:type="pct"/>
            <w:hideMark/>
          </w:tcPr>
          <w:p w:rsidR="001340AB" w:rsidRPr="00A25407" w:rsidRDefault="001340AB" w:rsidP="001871BF">
            <w:pPr>
              <w:pStyle w:val="MSTablebody"/>
            </w:pPr>
            <w:r w:rsidRPr="00A25407">
              <w:t xml:space="preserve">Press and hold or right-click </w:t>
            </w:r>
            <w:r w:rsidR="00BD26FE">
              <w:br/>
            </w:r>
            <w:r w:rsidRPr="00A25407">
              <w:t>a numbered item</w:t>
            </w:r>
          </w:p>
        </w:tc>
        <w:tc>
          <w:tcPr>
            <w:tcW w:w="143" w:type="pct"/>
            <w:hideMark/>
          </w:tcPr>
          <w:p w:rsidR="001340AB" w:rsidRPr="00A25407" w:rsidRDefault="001340AB" w:rsidP="001871BF">
            <w:pPr>
              <w:pStyle w:val="MSTablebody"/>
            </w:pPr>
          </w:p>
        </w:tc>
        <w:tc>
          <w:tcPr>
            <w:tcW w:w="3356" w:type="pct"/>
            <w:hideMark/>
          </w:tcPr>
          <w:p w:rsidR="001340AB" w:rsidRPr="00A25407" w:rsidRDefault="001340AB" w:rsidP="001871BF">
            <w:pPr>
              <w:pStyle w:val="MSTablebody"/>
            </w:pPr>
            <w:r w:rsidRPr="00A25407">
              <w:t>Right-click 19; Right-click 5</w:t>
            </w:r>
          </w:p>
        </w:tc>
      </w:tr>
    </w:tbl>
    <w:p w:rsidR="001340AB" w:rsidRPr="001340AB" w:rsidRDefault="001340AB" w:rsidP="00BD26FE">
      <w:pPr>
        <w:pStyle w:val="MSHeading3"/>
      </w:pPr>
      <w:bookmarkStart w:id="60" w:name="_Toc338326763"/>
      <w:bookmarkStart w:id="61" w:name="_Toc340423666"/>
      <w:r w:rsidRPr="001340AB">
        <w:t>Windows</w:t>
      </w:r>
      <w:bookmarkEnd w:id="60"/>
      <w:bookmarkEnd w:id="61"/>
      <w:r w:rsidRPr="001340AB">
        <w:t xml:space="preserve"> </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3022"/>
        <w:gridCol w:w="288"/>
        <w:gridCol w:w="6770"/>
      </w:tblGrid>
      <w:tr w:rsidR="00B56E20" w:rsidRPr="00C73854" w:rsidTr="00B56E20">
        <w:trPr>
          <w:cantSplit/>
          <w:trHeight w:val="288"/>
          <w:tblHeader/>
        </w:trPr>
        <w:tc>
          <w:tcPr>
            <w:tcW w:w="1499" w:type="pct"/>
            <w:shd w:val="clear" w:color="auto" w:fill="5B1C74"/>
            <w:hideMark/>
          </w:tcPr>
          <w:p w:rsidR="001340AB" w:rsidRPr="00C73854" w:rsidRDefault="001340AB" w:rsidP="001871BF">
            <w:pPr>
              <w:pStyle w:val="MSTableHeader"/>
            </w:pPr>
            <w:r w:rsidRPr="00C73854">
              <w:t>To do this</w:t>
            </w:r>
          </w:p>
        </w:tc>
        <w:tc>
          <w:tcPr>
            <w:tcW w:w="143" w:type="pct"/>
            <w:shd w:val="clear" w:color="auto" w:fill="5B1C74"/>
            <w:hideMark/>
          </w:tcPr>
          <w:p w:rsidR="001340AB" w:rsidRPr="00C73854" w:rsidRDefault="001340AB" w:rsidP="001871BF">
            <w:pPr>
              <w:pStyle w:val="MSTableHeader"/>
            </w:pPr>
          </w:p>
        </w:tc>
        <w:tc>
          <w:tcPr>
            <w:tcW w:w="3358" w:type="pct"/>
            <w:shd w:val="clear" w:color="auto" w:fill="5B1C74"/>
            <w:hideMark/>
          </w:tcPr>
          <w:p w:rsidR="001340AB" w:rsidRPr="00C73854" w:rsidRDefault="001340AB" w:rsidP="001871BF">
            <w:pPr>
              <w:pStyle w:val="MSTableHeader"/>
            </w:pPr>
            <w:r w:rsidRPr="00C73854">
              <w:t>Say this</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Open an app</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Open Paint; Open WordPad; Open app name</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Switch to an open app</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Switch to Paint; Switch to WordPad; Switch to app name; Switch application</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Close an app</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Close that; Close Paint; Close Documents</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Minimize</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Minimize that; Minimize Paint; Minimize Documents</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Maximize</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Maximize that; Maximize Paint; Maximize Documents</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Restore</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Restore that; Restore Paint; Restore Documents</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Cut</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Cut that; Cut</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Copy</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Copy that; Copy</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Paste</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Paste</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Delete</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Delete that; Delete</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Undo</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Undo that; Scratch that; Undo</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Scroll in one direction</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Scroll up; Scroll down; Scroll right; Scroll left</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Scroll an exact distance in pages</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Scroll down 2 pages; Scroll up 10 pages</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 xml:space="preserve">Scroll an exact distance in </w:t>
            </w:r>
            <w:r w:rsidR="00BD26FE">
              <w:br/>
            </w:r>
            <w:r w:rsidRPr="00A25407">
              <w:t>other units</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Scroll up 5; Scroll down 7</w:t>
            </w:r>
          </w:p>
        </w:tc>
      </w:tr>
      <w:tr w:rsidR="001340AB" w:rsidRPr="00A25407" w:rsidTr="00B56E20">
        <w:trPr>
          <w:cantSplit/>
          <w:trHeight w:val="288"/>
        </w:trPr>
        <w:tc>
          <w:tcPr>
            <w:tcW w:w="1499" w:type="pct"/>
            <w:hideMark/>
          </w:tcPr>
          <w:p w:rsidR="001340AB" w:rsidRPr="00A25407" w:rsidRDefault="001340AB" w:rsidP="001871BF">
            <w:pPr>
              <w:pStyle w:val="MSTablebody"/>
            </w:pPr>
            <w:r w:rsidRPr="00A25407">
              <w:t>Go to a field in a form or an app</w:t>
            </w:r>
          </w:p>
        </w:tc>
        <w:tc>
          <w:tcPr>
            <w:tcW w:w="143" w:type="pct"/>
            <w:hideMark/>
          </w:tcPr>
          <w:p w:rsidR="001340AB" w:rsidRPr="00A25407" w:rsidRDefault="001340AB" w:rsidP="001871BF">
            <w:pPr>
              <w:pStyle w:val="MSTablebody"/>
            </w:pPr>
          </w:p>
        </w:tc>
        <w:tc>
          <w:tcPr>
            <w:tcW w:w="3358" w:type="pct"/>
            <w:hideMark/>
          </w:tcPr>
          <w:p w:rsidR="001340AB" w:rsidRPr="00A25407" w:rsidRDefault="001340AB" w:rsidP="001871BF">
            <w:pPr>
              <w:pStyle w:val="MSTablebody"/>
            </w:pPr>
            <w:r w:rsidRPr="00A25407">
              <w:t>Go to field name; Go to Subject; Go to Address; Go to cc</w:t>
            </w:r>
          </w:p>
        </w:tc>
      </w:tr>
    </w:tbl>
    <w:p w:rsidR="001340AB" w:rsidRPr="001340AB" w:rsidRDefault="001340AB" w:rsidP="00BD26FE">
      <w:pPr>
        <w:pStyle w:val="MSHeading3"/>
      </w:pPr>
      <w:bookmarkStart w:id="62" w:name="_Toc338326764"/>
      <w:bookmarkStart w:id="63" w:name="_Toc340423667"/>
      <w:r w:rsidRPr="001340AB">
        <w:t xml:space="preserve">Tap </w:t>
      </w:r>
      <w:r w:rsidR="006F0455">
        <w:t>or c</w:t>
      </w:r>
      <w:r w:rsidR="00547B2D" w:rsidRPr="001340AB">
        <w:t>lic</w:t>
      </w:r>
      <w:r w:rsidR="006F0455">
        <w:t>k anywhere on the s</w:t>
      </w:r>
      <w:r w:rsidR="00547B2D" w:rsidRPr="001340AB">
        <w:t>creen</w:t>
      </w:r>
      <w:bookmarkEnd w:id="62"/>
      <w:bookmarkEnd w:id="63"/>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4897"/>
        <w:gridCol w:w="288"/>
        <w:gridCol w:w="4895"/>
      </w:tblGrid>
      <w:tr w:rsidR="002B00E7" w:rsidRPr="00A25407" w:rsidTr="002B00E7">
        <w:trPr>
          <w:cantSplit/>
          <w:trHeight w:val="288"/>
          <w:tblHeader/>
        </w:trPr>
        <w:tc>
          <w:tcPr>
            <w:tcW w:w="2429" w:type="pct"/>
            <w:shd w:val="clear" w:color="auto" w:fill="5B1C74"/>
            <w:hideMark/>
          </w:tcPr>
          <w:p w:rsidR="001340AB" w:rsidRPr="00A25407" w:rsidRDefault="001340AB" w:rsidP="002B00E7">
            <w:pPr>
              <w:spacing w:after="0"/>
              <w:rPr>
                <w:b/>
              </w:rPr>
            </w:pPr>
            <w:r w:rsidRPr="00A25407">
              <w:rPr>
                <w:b/>
              </w:rPr>
              <w:t>To do this</w:t>
            </w:r>
          </w:p>
        </w:tc>
        <w:tc>
          <w:tcPr>
            <w:tcW w:w="143" w:type="pct"/>
            <w:shd w:val="clear" w:color="auto" w:fill="5B1C74"/>
            <w:hideMark/>
          </w:tcPr>
          <w:p w:rsidR="001340AB" w:rsidRPr="00A25407" w:rsidRDefault="001340AB" w:rsidP="002B00E7">
            <w:pPr>
              <w:spacing w:after="0"/>
              <w:rPr>
                <w:b/>
              </w:rPr>
            </w:pPr>
          </w:p>
        </w:tc>
        <w:tc>
          <w:tcPr>
            <w:tcW w:w="2429" w:type="pct"/>
            <w:shd w:val="clear" w:color="auto" w:fill="5B1C74"/>
            <w:hideMark/>
          </w:tcPr>
          <w:p w:rsidR="001340AB" w:rsidRPr="00A25407" w:rsidRDefault="001340AB" w:rsidP="002B00E7">
            <w:pPr>
              <w:spacing w:after="0"/>
              <w:rPr>
                <w:b/>
              </w:rPr>
            </w:pPr>
            <w:r w:rsidRPr="00A25407">
              <w:rPr>
                <w:b/>
              </w:rPr>
              <w:t>Say this</w:t>
            </w:r>
          </w:p>
        </w:tc>
      </w:tr>
      <w:tr w:rsidR="002B00E7" w:rsidRPr="00A25407" w:rsidTr="002B00E7">
        <w:trPr>
          <w:cantSplit/>
          <w:trHeight w:val="288"/>
        </w:trPr>
        <w:tc>
          <w:tcPr>
            <w:tcW w:w="2429" w:type="pct"/>
            <w:hideMark/>
          </w:tcPr>
          <w:p w:rsidR="001340AB" w:rsidRPr="00A25407" w:rsidRDefault="001340AB" w:rsidP="001871BF">
            <w:pPr>
              <w:pStyle w:val="MSTablebody"/>
            </w:pPr>
            <w:r w:rsidRPr="00A25407">
              <w:t>Show the mousegrid</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Mousegrid</w:t>
            </w:r>
          </w:p>
        </w:tc>
      </w:tr>
      <w:tr w:rsidR="002B00E7" w:rsidRPr="00A25407" w:rsidTr="002B00E7">
        <w:trPr>
          <w:cantSplit/>
          <w:trHeight w:val="288"/>
        </w:trPr>
        <w:tc>
          <w:tcPr>
            <w:tcW w:w="2429" w:type="pct"/>
            <w:hideMark/>
          </w:tcPr>
          <w:p w:rsidR="001340AB" w:rsidRPr="00A25407" w:rsidRDefault="001340AB" w:rsidP="001871BF">
            <w:pPr>
              <w:pStyle w:val="MSTablebody"/>
            </w:pPr>
            <w:r w:rsidRPr="00A25407">
              <w:t>Move the mouse pointer to the center of any mousegrid square</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Number of the square; 1, 7, 9</w:t>
            </w:r>
          </w:p>
        </w:tc>
      </w:tr>
      <w:tr w:rsidR="002B00E7" w:rsidRPr="00A25407" w:rsidTr="002B00E7">
        <w:trPr>
          <w:cantSplit/>
          <w:trHeight w:val="288"/>
        </w:trPr>
        <w:tc>
          <w:tcPr>
            <w:tcW w:w="2429" w:type="pct"/>
            <w:hideMark/>
          </w:tcPr>
          <w:p w:rsidR="001340AB" w:rsidRPr="00A25407" w:rsidRDefault="001340AB" w:rsidP="001871BF">
            <w:pPr>
              <w:pStyle w:val="MSTablebody"/>
            </w:pPr>
            <w:r w:rsidRPr="00A25407">
              <w:t>Tap or click any mousegrid square</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Click number of the square</w:t>
            </w:r>
          </w:p>
        </w:tc>
      </w:tr>
      <w:tr w:rsidR="002B00E7" w:rsidRPr="00A25407" w:rsidTr="002B00E7">
        <w:trPr>
          <w:cantSplit/>
          <w:trHeight w:val="288"/>
        </w:trPr>
        <w:tc>
          <w:tcPr>
            <w:tcW w:w="2429" w:type="pct"/>
            <w:hideMark/>
          </w:tcPr>
          <w:p w:rsidR="001340AB" w:rsidRPr="00A25407" w:rsidRDefault="001340AB" w:rsidP="001871BF">
            <w:pPr>
              <w:pStyle w:val="MSTablebody"/>
            </w:pPr>
            <w:r w:rsidRPr="00A25407">
              <w:t>Select an item to drag with the mousegrid</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Number of the square where the item appears; 3, 7, 9 (followed by) mark</w:t>
            </w:r>
          </w:p>
        </w:tc>
      </w:tr>
      <w:tr w:rsidR="002B00E7" w:rsidRPr="00A25407" w:rsidTr="002B00E7">
        <w:trPr>
          <w:cantSplit/>
          <w:trHeight w:val="288"/>
        </w:trPr>
        <w:tc>
          <w:tcPr>
            <w:tcW w:w="2429" w:type="pct"/>
            <w:hideMark/>
          </w:tcPr>
          <w:p w:rsidR="001340AB" w:rsidRPr="00A25407" w:rsidRDefault="001340AB" w:rsidP="001871BF">
            <w:pPr>
              <w:pStyle w:val="MSTablebody"/>
            </w:pPr>
            <w:r w:rsidRPr="00A25407">
              <w:t>Select an area in the mousegrid where you want to drag the item</w:t>
            </w:r>
          </w:p>
        </w:tc>
        <w:tc>
          <w:tcPr>
            <w:tcW w:w="143" w:type="pct"/>
            <w:hideMark/>
          </w:tcPr>
          <w:p w:rsidR="001340AB" w:rsidRPr="00A25407" w:rsidRDefault="001340AB" w:rsidP="001871BF">
            <w:pPr>
              <w:pStyle w:val="MSTablebody"/>
            </w:pPr>
          </w:p>
        </w:tc>
        <w:tc>
          <w:tcPr>
            <w:tcW w:w="2429" w:type="pct"/>
            <w:hideMark/>
          </w:tcPr>
          <w:p w:rsidR="001340AB" w:rsidRPr="00A25407" w:rsidRDefault="001340AB" w:rsidP="001871BF">
            <w:pPr>
              <w:pStyle w:val="MSTablebody"/>
            </w:pPr>
            <w:r w:rsidRPr="00A25407">
              <w:t>Number of the square where you want to drag; 4, 5, 6 (followed by) click</w:t>
            </w:r>
          </w:p>
        </w:tc>
      </w:tr>
    </w:tbl>
    <w:p w:rsidR="001340AB" w:rsidRPr="001340AB" w:rsidRDefault="001340AB" w:rsidP="00C523E9">
      <w:pPr>
        <w:pStyle w:val="MSHeading2"/>
      </w:pPr>
      <w:hyperlink r:id="rId43" w:tooltip="http://windows.microsoft.com/en-US/windows-8/use-magnifier-to-see-items/" w:history="1">
        <w:bookmarkStart w:id="64" w:name="_Toc338326765"/>
        <w:bookmarkStart w:id="65" w:name="_Toc340423668"/>
        <w:r w:rsidRPr="001340AB">
          <w:t xml:space="preserve">Use Magnifier </w:t>
        </w:r>
        <w:r w:rsidR="006F0455">
          <w:t>to see</w:t>
        </w:r>
        <w:r w:rsidR="006F0455">
          <w:t xml:space="preserve"> </w:t>
        </w:r>
        <w:r w:rsidR="006F0455">
          <w:t>i</w:t>
        </w:r>
        <w:r w:rsidR="006F0455">
          <w:t>tems on t</w:t>
        </w:r>
        <w:r w:rsidR="00547B2D" w:rsidRPr="001340AB">
          <w:t>h</w:t>
        </w:r>
        <w:r w:rsidR="006F0455">
          <w:t>e s</w:t>
        </w:r>
        <w:r w:rsidR="00547B2D" w:rsidRPr="001340AB">
          <w:t>creen</w:t>
        </w:r>
        <w:bookmarkEnd w:id="64"/>
        <w:bookmarkEnd w:id="65"/>
      </w:hyperlink>
    </w:p>
    <w:p w:rsidR="001340AB" w:rsidRPr="001340AB" w:rsidRDefault="001340AB" w:rsidP="00BD7412">
      <w:pPr>
        <w:pStyle w:val="MSBody"/>
      </w:pPr>
      <w:r w:rsidRPr="001340AB">
        <w:t>Magnifier is a useful tool that enlarges part—or all—of your screen so you can see the words and images better. It comes with a few different settings, so you can use it the way that suits you best.</w:t>
      </w:r>
    </w:p>
    <w:p w:rsidR="001340AB" w:rsidRPr="001340AB" w:rsidRDefault="00547B2D" w:rsidP="00BD26FE">
      <w:pPr>
        <w:pStyle w:val="MSHeading3"/>
      </w:pPr>
      <w:bookmarkStart w:id="66" w:name="_Toc338326766"/>
      <w:bookmarkStart w:id="67" w:name="_Toc340423669"/>
      <w:r w:rsidRPr="001340AB">
        <w:t>Using Magnifier</w:t>
      </w:r>
      <w:bookmarkEnd w:id="66"/>
      <w:bookmarkEnd w:id="67"/>
    </w:p>
    <w:p w:rsidR="001340AB" w:rsidRPr="001340AB" w:rsidRDefault="001340AB" w:rsidP="00BD7412">
      <w:pPr>
        <w:pStyle w:val="MSBody"/>
      </w:pPr>
      <w:r w:rsidRPr="001340AB">
        <w:t>You can open and close Magnifier quickly so it's handy when you need it and it's out of your way when you don't.</w:t>
      </w:r>
    </w:p>
    <w:p w:rsidR="001340AB" w:rsidRPr="001340AB" w:rsidRDefault="001340AB" w:rsidP="00A527B0">
      <w:pPr>
        <w:pStyle w:val="MSHeading4"/>
      </w:pPr>
      <w:r w:rsidRPr="001340AB">
        <w:t xml:space="preserve">To </w:t>
      </w:r>
      <w:r w:rsidR="000A0F55">
        <w:t>o</w:t>
      </w:r>
      <w:r w:rsidR="00547B2D" w:rsidRPr="001340AB">
        <w:t xml:space="preserve">pen </w:t>
      </w:r>
      <w:r w:rsidRPr="001340AB">
        <w:t>Magnifier</w:t>
      </w:r>
    </w:p>
    <w:p w:rsidR="001340AB" w:rsidRPr="001340AB" w:rsidRDefault="001340AB" w:rsidP="00001BD8">
      <w:pPr>
        <w:pStyle w:val="MSMultilevellist"/>
        <w:numPr>
          <w:ilvl w:val="0"/>
          <w:numId w:val="15"/>
        </w:numPr>
      </w:pPr>
      <w:r w:rsidRPr="001340AB">
        <w:t xml:space="preserve">Swipe in from the right edge of the screen, and then tap </w:t>
      </w:r>
      <w:r w:rsidRPr="00BD26FE">
        <w:rPr>
          <w:rStyle w:val="Strong"/>
        </w:rPr>
        <w:t>Search</w:t>
      </w:r>
      <w:r w:rsidRPr="001340AB">
        <w:t>.</w:t>
      </w:r>
      <w:r w:rsidRPr="001340AB">
        <w:br/>
        <w:t xml:space="preserve">(If you're using a mouse, point to the upper-right corner of the screen, move the mouse pointer down, and then click </w:t>
      </w:r>
      <w:r w:rsidRPr="00BD26FE">
        <w:rPr>
          <w:rStyle w:val="Strong"/>
        </w:rPr>
        <w:t>Search</w:t>
      </w:r>
      <w:r w:rsidRPr="001340AB">
        <w:t>.)</w:t>
      </w:r>
    </w:p>
    <w:p w:rsidR="001340AB" w:rsidRPr="001340AB" w:rsidRDefault="001340AB" w:rsidP="00BD26FE">
      <w:pPr>
        <w:pStyle w:val="MSMultilevellist"/>
      </w:pPr>
      <w:r w:rsidRPr="001340AB">
        <w:t xml:space="preserve">Enter </w:t>
      </w:r>
      <w:r w:rsidRPr="00BD26FE">
        <w:rPr>
          <w:rStyle w:val="Strong"/>
        </w:rPr>
        <w:t>Magnifier</w:t>
      </w:r>
      <w:r w:rsidRPr="001340AB">
        <w:t xml:space="preserve"> in the search box, tap or click </w:t>
      </w:r>
      <w:r w:rsidRPr="00BD26FE">
        <w:rPr>
          <w:rStyle w:val="Strong"/>
        </w:rPr>
        <w:t>Apps</w:t>
      </w:r>
      <w:r w:rsidRPr="001340AB">
        <w:t xml:space="preserve">, and then tap or click </w:t>
      </w:r>
      <w:r w:rsidRPr="00BD26FE">
        <w:rPr>
          <w:rStyle w:val="Strong"/>
        </w:rPr>
        <w:t>Magnifier</w:t>
      </w:r>
      <w:r w:rsidRPr="001340AB">
        <w:t>.</w:t>
      </w:r>
    </w:p>
    <w:p w:rsidR="001340AB" w:rsidRPr="001340AB" w:rsidRDefault="001340AB" w:rsidP="00BD7412">
      <w:pPr>
        <w:pStyle w:val="MSBody"/>
      </w:pPr>
      <w:r w:rsidRPr="001340AB">
        <w:t>Magnifier will open in Full-screen view unless you change the settings.</w:t>
      </w:r>
    </w:p>
    <w:p w:rsidR="001340AB" w:rsidRPr="001340AB" w:rsidRDefault="001340AB" w:rsidP="00A527B0">
      <w:pPr>
        <w:pStyle w:val="MSHeading4"/>
      </w:pPr>
      <w:r w:rsidRPr="001340AB">
        <w:t xml:space="preserve">To </w:t>
      </w:r>
      <w:r w:rsidR="000A0F55">
        <w:t>c</w:t>
      </w:r>
      <w:r w:rsidR="00547B2D" w:rsidRPr="001340AB">
        <w:t xml:space="preserve">lose </w:t>
      </w:r>
      <w:r w:rsidRPr="001340AB">
        <w:t>Magnifier</w:t>
      </w:r>
    </w:p>
    <w:p w:rsidR="001340AB" w:rsidRPr="001340AB" w:rsidRDefault="001340AB" w:rsidP="00BD26FE">
      <w:pPr>
        <w:pStyle w:val="MSBulletmain"/>
      </w:pPr>
      <w:r w:rsidRPr="001340AB">
        <w:t xml:space="preserve">To exit </w:t>
      </w:r>
      <w:r w:rsidRPr="00E87C53">
        <w:rPr>
          <w:rStyle w:val="Strong"/>
          <w:b w:val="0"/>
        </w:rPr>
        <w:t>Magnifier</w:t>
      </w:r>
      <w:r w:rsidRPr="001340AB">
        <w:t xml:space="preserve"> quickly, press the Windows logo key </w:t>
      </w:r>
      <w:r w:rsidR="000C5EEB">
        <w:rPr>
          <w:noProof/>
        </w:rPr>
        <w:drawing>
          <wp:inline distT="0" distB="0" distL="0" distR="0">
            <wp:extent cx="152400" cy="152400"/>
            <wp:effectExtent l="0" t="0" r="0" b="0"/>
            <wp:docPr id="27" name="Picture 11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Esc. You can also tap or click the magnifying glass icon </w:t>
      </w:r>
      <w:r w:rsidR="000C5EEB">
        <w:rPr>
          <w:noProof/>
        </w:rPr>
        <w:drawing>
          <wp:inline distT="0" distB="0" distL="0" distR="0">
            <wp:extent cx="152400" cy="152400"/>
            <wp:effectExtent l="0" t="0" r="0" b="0"/>
            <wp:docPr id="28" name="Picture 114" descr="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gnifying glass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and then tap or click the </w:t>
      </w:r>
      <w:r w:rsidRPr="00E87C53">
        <w:rPr>
          <w:rStyle w:val="Strong"/>
        </w:rPr>
        <w:t>Close</w:t>
      </w:r>
      <w:r w:rsidRPr="001340AB">
        <w:t xml:space="preserve"> button on the Magnifier toolbar.</w:t>
      </w:r>
    </w:p>
    <w:p w:rsidR="001340AB" w:rsidRPr="001340AB" w:rsidRDefault="002B00E7" w:rsidP="00E87C53">
      <w:pPr>
        <w:pStyle w:val="MSCalloutA"/>
      </w:pPr>
      <w:r>
        <w:t>Note</w:t>
      </w:r>
      <w:r w:rsidR="00E87C53">
        <w:t>:</w:t>
      </w:r>
    </w:p>
    <w:p w:rsidR="001340AB" w:rsidRPr="001340AB" w:rsidRDefault="00E87C53" w:rsidP="00E87C53">
      <w:pPr>
        <w:pStyle w:val="MSCalloutB"/>
        <w:tabs>
          <w:tab w:val="left" w:pos="720"/>
        </w:tabs>
      </w:pPr>
      <w:r>
        <w:rPr>
          <w:rFonts w:ascii="Arial" w:hAnsi="Arial" w:cs="Arial"/>
        </w:rPr>
        <w:t>•</w:t>
      </w:r>
      <w:r>
        <w:tab/>
      </w:r>
      <w:r w:rsidR="001340AB" w:rsidRPr="001340AB">
        <w:t xml:space="preserve">If you want to have Magnifier always at your fingertips, you can pin it to the Start screen or </w:t>
      </w:r>
      <w:r>
        <w:tab/>
      </w:r>
      <w:r w:rsidR="001340AB" w:rsidRPr="001340AB">
        <w:t xml:space="preserve">taskbar. For more info, see </w:t>
      </w:r>
      <w:hyperlink r:id="rId45" w:tooltip="http://windows.microsoft.com/en-US/windows-8/use-the-taskbar" w:history="1">
        <w:r w:rsidR="001340AB" w:rsidRPr="00E87C53">
          <w:rPr>
            <w:rStyle w:val="Hyperlink"/>
          </w:rPr>
          <w:t>How to</w:t>
        </w:r>
        <w:r w:rsidR="001340AB" w:rsidRPr="00E87C53">
          <w:rPr>
            <w:rStyle w:val="Hyperlink"/>
          </w:rPr>
          <w:t xml:space="preserve"> </w:t>
        </w:r>
        <w:r w:rsidR="001340AB" w:rsidRPr="00E87C53">
          <w:rPr>
            <w:rStyle w:val="Hyperlink"/>
          </w:rPr>
          <w:t>use</w:t>
        </w:r>
        <w:r w:rsidR="001340AB" w:rsidRPr="00E87C53">
          <w:rPr>
            <w:rStyle w:val="Hyperlink"/>
          </w:rPr>
          <w:t xml:space="preserve"> </w:t>
        </w:r>
        <w:r w:rsidR="001340AB" w:rsidRPr="00E87C53">
          <w:rPr>
            <w:rStyle w:val="Hyperlink"/>
          </w:rPr>
          <w:t>th</w:t>
        </w:r>
        <w:r w:rsidR="001340AB" w:rsidRPr="00E87C53">
          <w:rPr>
            <w:rStyle w:val="Hyperlink"/>
          </w:rPr>
          <w:t>e</w:t>
        </w:r>
        <w:r w:rsidR="001340AB" w:rsidRPr="00E87C53">
          <w:rPr>
            <w:rStyle w:val="Hyperlink"/>
          </w:rPr>
          <w:t xml:space="preserve"> taskbar</w:t>
        </w:r>
      </w:hyperlink>
      <w:r w:rsidRPr="00E87C53">
        <w:rPr>
          <w:rStyle w:val="Hyperlink"/>
        </w:rPr>
        <w:t>.</w:t>
      </w:r>
    </w:p>
    <w:p w:rsidR="001340AB" w:rsidRPr="001340AB" w:rsidRDefault="00E87C53" w:rsidP="00E87C53">
      <w:pPr>
        <w:pStyle w:val="MSCalloutB"/>
        <w:tabs>
          <w:tab w:val="left" w:pos="720"/>
        </w:tabs>
      </w:pPr>
      <w:r>
        <w:rPr>
          <w:rFonts w:ascii="Arial" w:hAnsi="Arial" w:cs="Arial"/>
        </w:rPr>
        <w:t>•</w:t>
      </w:r>
      <w:r>
        <w:tab/>
      </w:r>
      <w:r w:rsidR="001340AB" w:rsidRPr="001340AB">
        <w:t xml:space="preserve">Some people want to change the clarity or size of the words and images on the screen. If this is </w:t>
      </w:r>
      <w:r>
        <w:tab/>
      </w:r>
      <w:r w:rsidR="001340AB" w:rsidRPr="001340AB">
        <w:t xml:space="preserve">what you want to do, you can use the app to zoom in on a page or change your screen </w:t>
      </w:r>
      <w:r>
        <w:tab/>
      </w:r>
      <w:r w:rsidR="001340AB" w:rsidRPr="001340AB">
        <w:t xml:space="preserve">resolution. For more info about changing your screen resolution, see </w:t>
      </w:r>
      <w:r>
        <w:br/>
      </w:r>
      <w:r>
        <w:tab/>
      </w:r>
      <w:hyperlink r:id="rId46" w:tooltip="http://windows.microsoft.com/en-US/windows-8/get-best-display-monitor" w:history="1">
        <w:r w:rsidR="001340AB" w:rsidRPr="00E87C53">
          <w:rPr>
            <w:rStyle w:val="Hyperlink"/>
          </w:rPr>
          <w:t>Get the best</w:t>
        </w:r>
        <w:r w:rsidR="001340AB" w:rsidRPr="00E87C53">
          <w:rPr>
            <w:rStyle w:val="Hyperlink"/>
          </w:rPr>
          <w:t xml:space="preserve"> </w:t>
        </w:r>
        <w:r w:rsidR="001340AB" w:rsidRPr="00E87C53">
          <w:rPr>
            <w:rStyle w:val="Hyperlink"/>
          </w:rPr>
          <w:t>display on your</w:t>
        </w:r>
        <w:r w:rsidR="001340AB" w:rsidRPr="00E87C53">
          <w:rPr>
            <w:rStyle w:val="Hyperlink"/>
          </w:rPr>
          <w:t xml:space="preserve"> </w:t>
        </w:r>
        <w:r w:rsidR="001340AB" w:rsidRPr="00E87C53">
          <w:rPr>
            <w:rStyle w:val="Hyperlink"/>
          </w:rPr>
          <w:t>m</w:t>
        </w:r>
        <w:r w:rsidR="001340AB" w:rsidRPr="00E87C53">
          <w:rPr>
            <w:rStyle w:val="Hyperlink"/>
          </w:rPr>
          <w:t>onitor</w:t>
        </w:r>
      </w:hyperlink>
      <w:r w:rsidR="001340AB" w:rsidRPr="001340AB">
        <w:t>.</w:t>
      </w:r>
    </w:p>
    <w:p w:rsidR="001340AB" w:rsidRPr="001340AB" w:rsidRDefault="001340AB" w:rsidP="00DB4C27">
      <w:pPr>
        <w:pStyle w:val="MSHeading3"/>
      </w:pPr>
      <w:bookmarkStart w:id="68" w:name="_Toc338326767"/>
      <w:bookmarkStart w:id="69" w:name="_Toc340423670"/>
      <w:r w:rsidRPr="001340AB">
        <w:t xml:space="preserve">Changing Magnifier </w:t>
      </w:r>
      <w:r w:rsidR="006F0455">
        <w:t>v</w:t>
      </w:r>
      <w:r w:rsidR="00547B2D" w:rsidRPr="001340AB">
        <w:t>iews</w:t>
      </w:r>
      <w:bookmarkEnd w:id="68"/>
      <w:bookmarkEnd w:id="69"/>
    </w:p>
    <w:p w:rsidR="001340AB" w:rsidRPr="001340AB" w:rsidRDefault="001340AB" w:rsidP="00BD7412">
      <w:pPr>
        <w:pStyle w:val="MSBody"/>
      </w:pPr>
      <w:r w:rsidRPr="001340AB">
        <w:t>You can use Magnifier in a few ways, depending on how you like to work: Full-screen, lens, and docked. Try them all to find out which one you prefer.</w:t>
      </w:r>
    </w:p>
    <w:p w:rsidR="001340AB" w:rsidRPr="001340AB" w:rsidRDefault="001340AB" w:rsidP="00DB4C27">
      <w:pPr>
        <w:pStyle w:val="MSBulletmain"/>
      </w:pPr>
      <w:r w:rsidRPr="00DB4C27">
        <w:rPr>
          <w:rStyle w:val="Strong"/>
        </w:rPr>
        <w:t>Full-screen</w:t>
      </w:r>
      <w:r w:rsidRPr="001340AB">
        <w:t>. In this view, your entire screen is magnified. You probably won’t be able to see the whole screen at the same time when it’s magnified, but as you move around the screen, you can see everything. If you have a touchscreen, Magnifier will display white borders around the edge of your screen. Drag your finger or mouse along the borders to move around the screen.</w:t>
      </w:r>
    </w:p>
    <w:p w:rsidR="001340AB" w:rsidRPr="001340AB" w:rsidRDefault="001340AB" w:rsidP="00DB4C27">
      <w:pPr>
        <w:pStyle w:val="MSBulletmain"/>
      </w:pPr>
      <w:r w:rsidRPr="00DB4C27">
        <w:rPr>
          <w:rStyle w:val="Strong"/>
        </w:rPr>
        <w:t>Lens</w:t>
      </w:r>
      <w:r w:rsidRPr="001340AB">
        <w:t>. In this view, when you move around the screen, it’s like moving a magnifying glass around.</w:t>
      </w:r>
    </w:p>
    <w:p w:rsidR="001340AB" w:rsidRPr="001340AB" w:rsidRDefault="001340AB" w:rsidP="00DB4C27">
      <w:pPr>
        <w:pStyle w:val="MSBulletmain"/>
      </w:pPr>
      <w:r w:rsidRPr="00DB4C27">
        <w:rPr>
          <w:rStyle w:val="Strong"/>
        </w:rPr>
        <w:t>Docked</w:t>
      </w:r>
      <w:r w:rsidRPr="001340AB">
        <w:t>. Docked view works on the Windows desktop. In this view, a magnifier is docked to portion of your screen. As you move around the screen, parts of the screen appear magnified in the docking area, even though the main part of the screen is unchanged.</w:t>
      </w:r>
    </w:p>
    <w:p w:rsidR="001340AB" w:rsidRPr="001340AB" w:rsidRDefault="001340AB" w:rsidP="00DB4C27">
      <w:pPr>
        <w:pStyle w:val="MSHeading3"/>
      </w:pPr>
      <w:bookmarkStart w:id="70" w:name="_Toc338326768"/>
      <w:bookmarkStart w:id="71" w:name="_Toc340423671"/>
      <w:r w:rsidRPr="001340AB">
        <w:t>Customizing Magnifier</w:t>
      </w:r>
      <w:bookmarkEnd w:id="70"/>
      <w:bookmarkEnd w:id="71"/>
    </w:p>
    <w:p w:rsidR="00547B2D" w:rsidRPr="001340AB" w:rsidRDefault="001340AB" w:rsidP="00BD7412">
      <w:pPr>
        <w:pStyle w:val="MSBody"/>
      </w:pPr>
      <w:r w:rsidRPr="001340AB">
        <w:t xml:space="preserve">You can change the way Magnifier works. For example, you can use the zoom buttons </w:t>
      </w:r>
      <w:r w:rsidRPr="00DB4C27">
        <w:rPr>
          <w:szCs w:val="20"/>
        </w:rPr>
        <w:t>(</w:t>
      </w:r>
      <w:r w:rsidR="00DB4C27">
        <w:rPr>
          <w:szCs w:val="20"/>
        </w:rPr>
        <w:t xml:space="preserve"> </w:t>
      </w:r>
      <w:r w:rsidR="000C5EEB">
        <w:rPr>
          <w:noProof/>
        </w:rPr>
        <w:drawing>
          <wp:inline distT="0" distB="0" distL="0" distR="0">
            <wp:extent cx="152400" cy="152400"/>
            <wp:effectExtent l="0" t="0" r="0" b="0"/>
            <wp:docPr id="29" name="Picture 112" descr="zoom 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zoom in butt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B4C27">
        <w:rPr>
          <w:noProof/>
        </w:rPr>
        <w:t xml:space="preserve"> </w:t>
      </w:r>
      <w:r w:rsidRPr="001340AB">
        <w:t xml:space="preserve">and </w:t>
      </w:r>
      <w:r w:rsidR="000C5EEB">
        <w:rPr>
          <w:noProof/>
        </w:rPr>
        <w:drawing>
          <wp:inline distT="0" distB="0" distL="0" distR="0">
            <wp:extent cx="152400" cy="152400"/>
            <wp:effectExtent l="0" t="0" r="0" b="0"/>
            <wp:docPr id="30" name="Picture 111" descr="zoom o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zoom out butt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B4C27">
        <w:rPr>
          <w:noProof/>
        </w:rPr>
        <w:t xml:space="preserve"> </w:t>
      </w:r>
      <w:r w:rsidRPr="00DB4C27">
        <w:rPr>
          <w:szCs w:val="20"/>
        </w:rPr>
        <w:t>)</w:t>
      </w:r>
      <w:r w:rsidRPr="001340AB">
        <w:t xml:space="preserve"> to change how much Magnifier enlarges your screen. Pressing Windows </w:t>
      </w:r>
      <w:r w:rsidR="000C5EEB">
        <w:rPr>
          <w:noProof/>
        </w:rPr>
        <w:drawing>
          <wp:inline distT="0" distB="0" distL="0" distR="0">
            <wp:extent cx="152400" cy="152400"/>
            <wp:effectExtent l="0" t="0" r="0" b="0"/>
            <wp:docPr id="31" name="Picture 11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Plus and Windows </w:t>
      </w:r>
      <w:r w:rsidR="000C5EEB">
        <w:rPr>
          <w:noProof/>
        </w:rPr>
        <w:drawing>
          <wp:inline distT="0" distB="0" distL="0" distR="0">
            <wp:extent cx="152400" cy="152400"/>
            <wp:effectExtent l="0" t="0" r="0" b="0"/>
            <wp:docPr id="32" name="Picture 10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Minus on your keyboard is another quick way to zoom in and out. You can also open the Magnifier options button </w:t>
      </w:r>
      <w:r w:rsidR="000C5EEB">
        <w:rPr>
          <w:noProof/>
        </w:rPr>
        <w:drawing>
          <wp:inline distT="0" distB="0" distL="0" distR="0">
            <wp:extent cx="152400" cy="152400"/>
            <wp:effectExtent l="0" t="0" r="0" b="0"/>
            <wp:docPr id="33" name="Picture 108" descr="Magnifier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gnifier options 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B4C27">
        <w:rPr>
          <w:noProof/>
        </w:rPr>
        <w:t xml:space="preserve"> </w:t>
      </w:r>
      <w:r w:rsidRPr="001340AB">
        <w:t xml:space="preserve">to </w:t>
      </w:r>
      <w:r w:rsidR="00DB4C27">
        <w:br/>
      </w:r>
      <w:r w:rsidRPr="001340AB">
        <w:t>change Magnifier.</w:t>
      </w:r>
    </w:p>
    <w:p w:rsidR="001340AB" w:rsidRPr="001340AB" w:rsidRDefault="001340AB" w:rsidP="00DB4C27">
      <w:pPr>
        <w:pStyle w:val="MSCalloutA"/>
      </w:pPr>
      <w:r w:rsidRPr="001340AB">
        <w:t>Note</w:t>
      </w:r>
      <w:r w:rsidR="00DB4C27">
        <w:t>:</w:t>
      </w:r>
    </w:p>
    <w:p w:rsidR="001340AB" w:rsidRPr="001340AB" w:rsidRDefault="001340AB" w:rsidP="00DB4C27">
      <w:pPr>
        <w:pStyle w:val="MSCalloutB"/>
        <w:spacing w:after="240"/>
      </w:pPr>
      <w:r w:rsidRPr="001340AB">
        <w:t>You can set Magnifier to follow your mouse, the insertion point, or the keyboard. Follow the instructions below to customize Magnifier.</w:t>
      </w:r>
    </w:p>
    <w:p w:rsidR="001340AB" w:rsidRPr="001340AB" w:rsidRDefault="001340AB" w:rsidP="00001BD8">
      <w:pPr>
        <w:pStyle w:val="MSMultilevellist"/>
        <w:numPr>
          <w:ilvl w:val="0"/>
          <w:numId w:val="16"/>
        </w:numPr>
      </w:pPr>
      <w:r w:rsidRPr="001340AB">
        <w:t xml:space="preserve">Swipe in from the right edge of the screen, and then tap </w:t>
      </w:r>
      <w:r w:rsidRPr="00DB4C27">
        <w:rPr>
          <w:rStyle w:val="Strong"/>
        </w:rPr>
        <w:t>Search</w:t>
      </w:r>
      <w:r w:rsidRPr="001340AB">
        <w:t>.</w:t>
      </w:r>
      <w:r w:rsidRPr="001340AB">
        <w:br/>
        <w:t xml:space="preserve">(If you're using a mouse, point to the upper-right corner of the screen, move the mouse pointer down, and then click </w:t>
      </w:r>
      <w:r w:rsidRPr="00DB4C27">
        <w:rPr>
          <w:rStyle w:val="Strong"/>
        </w:rPr>
        <w:t>Search</w:t>
      </w:r>
      <w:r w:rsidRPr="001340AB">
        <w:t>.)</w:t>
      </w:r>
    </w:p>
    <w:p w:rsidR="001340AB" w:rsidRPr="001340AB" w:rsidRDefault="001340AB" w:rsidP="00DB4C27">
      <w:pPr>
        <w:pStyle w:val="MSMultilevellist"/>
      </w:pPr>
      <w:r w:rsidRPr="001340AB">
        <w:t xml:space="preserve">Enter </w:t>
      </w:r>
      <w:r w:rsidRPr="00DB4C27">
        <w:rPr>
          <w:rStyle w:val="Strong"/>
        </w:rPr>
        <w:t>Magnifier</w:t>
      </w:r>
      <w:r w:rsidRPr="001340AB">
        <w:t xml:space="preserve"> in the search box, tap or click </w:t>
      </w:r>
      <w:r w:rsidRPr="00DB4C27">
        <w:rPr>
          <w:rStyle w:val="Strong"/>
        </w:rPr>
        <w:t>Apps</w:t>
      </w:r>
      <w:r w:rsidRPr="001340AB">
        <w:t xml:space="preserve">, and then tap or click </w:t>
      </w:r>
      <w:r w:rsidRPr="00DB4C27">
        <w:rPr>
          <w:rStyle w:val="Strong"/>
        </w:rPr>
        <w:t>Magnifier</w:t>
      </w:r>
      <w:r w:rsidRPr="001340AB">
        <w:t>.</w:t>
      </w:r>
    </w:p>
    <w:p w:rsidR="001340AB" w:rsidRPr="001340AB" w:rsidRDefault="001340AB" w:rsidP="00DB4C27">
      <w:pPr>
        <w:pStyle w:val="MSMultilevellist"/>
      </w:pPr>
      <w:r w:rsidRPr="001340AB">
        <w:t xml:space="preserve">Go to the Windows Desktop and click the Magnifying glass </w:t>
      </w:r>
      <w:r w:rsidR="000C5EEB">
        <w:rPr>
          <w:noProof/>
        </w:rPr>
        <w:drawing>
          <wp:inline distT="0" distB="0" distL="0" distR="0">
            <wp:extent cx="152400" cy="152400"/>
            <wp:effectExtent l="0" t="0" r="0" b="0"/>
            <wp:docPr id="34" name="Picture 106" descr="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gnifying glass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w:t>
      </w:r>
    </w:p>
    <w:p w:rsidR="001340AB" w:rsidRPr="001340AB" w:rsidRDefault="001340AB" w:rsidP="00DB4C27">
      <w:pPr>
        <w:pStyle w:val="MSMultilevellist"/>
      </w:pPr>
      <w:r w:rsidRPr="001340AB">
        <w:t xml:space="preserve">Click the </w:t>
      </w:r>
      <w:r w:rsidRPr="00DB4C27">
        <w:rPr>
          <w:rStyle w:val="Strong"/>
        </w:rPr>
        <w:t>Options</w:t>
      </w:r>
      <w:r w:rsidRPr="001340AB">
        <w:t xml:space="preserve"> button </w:t>
      </w:r>
      <w:r w:rsidR="000C5EEB">
        <w:rPr>
          <w:noProof/>
        </w:rPr>
        <w:drawing>
          <wp:inline distT="0" distB="0" distL="0" distR="0">
            <wp:extent cx="152400" cy="152400"/>
            <wp:effectExtent l="0" t="0" r="0" b="0"/>
            <wp:docPr id="35" name="Picture 105" descr="Magnifier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gnifier options 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w:t>
      </w:r>
    </w:p>
    <w:p w:rsidR="001340AB" w:rsidRPr="001340AB" w:rsidRDefault="001340AB" w:rsidP="00DB4C27">
      <w:pPr>
        <w:pStyle w:val="MSMultilevellist"/>
      </w:pPr>
      <w:r w:rsidRPr="001340AB">
        <w:t>Do one or more of the following:</w:t>
      </w:r>
    </w:p>
    <w:p w:rsidR="001340AB" w:rsidRPr="001340AB" w:rsidRDefault="001340AB" w:rsidP="00001BD8">
      <w:pPr>
        <w:pStyle w:val="MSMultilevellist"/>
        <w:numPr>
          <w:ilvl w:val="1"/>
          <w:numId w:val="3"/>
        </w:numPr>
      </w:pPr>
      <w:r w:rsidRPr="001340AB">
        <w:t xml:space="preserve">Use the slider to choose a zoom increment. The percentage you choose here will be the increment by which Magnifier enlarges the screen when you press the zoom in button </w:t>
      </w:r>
      <w:r w:rsidR="000C5EEB">
        <w:rPr>
          <w:noProof/>
        </w:rPr>
        <w:drawing>
          <wp:inline distT="0" distB="0" distL="0" distR="0">
            <wp:extent cx="152400" cy="152400"/>
            <wp:effectExtent l="0" t="0" r="0" b="0"/>
            <wp:docPr id="36" name="Picture 104" descr="zoom 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zoom in butt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w:t>
      </w:r>
    </w:p>
    <w:p w:rsidR="001340AB" w:rsidRPr="001340AB" w:rsidRDefault="001340AB" w:rsidP="00001BD8">
      <w:pPr>
        <w:pStyle w:val="MSMultilevellist"/>
        <w:numPr>
          <w:ilvl w:val="1"/>
          <w:numId w:val="3"/>
        </w:numPr>
      </w:pPr>
      <w:r w:rsidRPr="001340AB">
        <w:t xml:space="preserve">Select the </w:t>
      </w:r>
      <w:r w:rsidRPr="00DB4C27">
        <w:rPr>
          <w:rStyle w:val="Strong"/>
        </w:rPr>
        <w:t>Turn on color inversion</w:t>
      </w:r>
      <w:r w:rsidRPr="001340AB">
        <w:t xml:space="preserve"> check box to reverse colors on the screen. Sometimes reversing colors makes text easier to read.</w:t>
      </w:r>
    </w:p>
    <w:p w:rsidR="001340AB" w:rsidRPr="001340AB" w:rsidRDefault="001340AB" w:rsidP="00001BD8">
      <w:pPr>
        <w:pStyle w:val="MSMultilevellist"/>
        <w:numPr>
          <w:ilvl w:val="1"/>
          <w:numId w:val="3"/>
        </w:numPr>
      </w:pPr>
      <w:r w:rsidRPr="001340AB">
        <w:t>Select a check box to choose how Magnifier focuses. Depending on your settings, Magnifier can follow your mouse, the insertion point, or the keyboard.</w:t>
      </w:r>
    </w:p>
    <w:p w:rsidR="001340AB" w:rsidRPr="001340AB" w:rsidRDefault="001340AB" w:rsidP="00DB4C27">
      <w:pPr>
        <w:pStyle w:val="MSCalloutA"/>
      </w:pPr>
      <w:r w:rsidRPr="001340AB">
        <w:t>Note</w:t>
      </w:r>
      <w:r w:rsidR="00DB4C27">
        <w:t>:</w:t>
      </w:r>
    </w:p>
    <w:p w:rsidR="001340AB" w:rsidRPr="001340AB" w:rsidRDefault="001340AB" w:rsidP="00DB4C27">
      <w:pPr>
        <w:pStyle w:val="MSCalloutB"/>
        <w:spacing w:after="240"/>
      </w:pPr>
      <w:r w:rsidRPr="001340AB">
        <w:t xml:space="preserve">When you open Magnifier, the Magnifier toolbar appears briefly. It quickly gets out of your way, but you can display it again by clicking the magnifying glass icon </w:t>
      </w:r>
      <w:r w:rsidR="000C5EEB">
        <w:rPr>
          <w:noProof/>
        </w:rPr>
        <w:drawing>
          <wp:inline distT="0" distB="0" distL="0" distR="0">
            <wp:extent cx="152400" cy="152400"/>
            <wp:effectExtent l="0" t="0" r="0" b="0"/>
            <wp:docPr id="37" name="Picture 102" descr="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gnifying glass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on your screen or the Magnifier icon on the taskbar.</w:t>
      </w:r>
    </w:p>
    <w:p w:rsidR="001340AB" w:rsidRPr="001340AB" w:rsidRDefault="001340AB" w:rsidP="00C523E9">
      <w:pPr>
        <w:pStyle w:val="MSHeading2"/>
      </w:pPr>
      <w:hyperlink r:id="rId50" w:history="1">
        <w:bookmarkStart w:id="72" w:name="_Toc338326769"/>
        <w:bookmarkStart w:id="73" w:name="_Toc340423672"/>
        <w:r w:rsidRPr="001340AB">
          <w:t xml:space="preserve">Use </w:t>
        </w:r>
        <w:r w:rsidR="00403C06" w:rsidRPr="001340AB">
          <w:t xml:space="preserve">the </w:t>
        </w:r>
        <w:r w:rsidRPr="001340AB">
          <w:t>On</w:t>
        </w:r>
        <w:r w:rsidR="00403C06" w:rsidRPr="001340AB">
          <w:t>-</w:t>
        </w:r>
        <w:r w:rsidRPr="001340AB">
          <w:t>Screen</w:t>
        </w:r>
        <w:r w:rsidRPr="001340AB">
          <w:t xml:space="preserve"> </w:t>
        </w:r>
        <w:r w:rsidRPr="001340AB">
          <w:t>Keyboard</w:t>
        </w:r>
        <w:r w:rsidRPr="001340AB">
          <w:t xml:space="preserve"> </w:t>
        </w:r>
        <w:r w:rsidR="00403C06">
          <w:t>(</w:t>
        </w:r>
        <w:r w:rsidR="00CF2F61">
          <w:t>OSK</w:t>
        </w:r>
        <w:r w:rsidR="00403C06">
          <w:t>)</w:t>
        </w:r>
        <w:r w:rsidR="00403C06">
          <w:t xml:space="preserve"> </w:t>
        </w:r>
        <w:r w:rsidR="00403C06">
          <w:t xml:space="preserve">to </w:t>
        </w:r>
        <w:r w:rsidR="006F0455">
          <w:t>t</w:t>
        </w:r>
        <w:r w:rsidRPr="001340AB">
          <w:t>ype</w:t>
        </w:r>
        <w:bookmarkEnd w:id="72"/>
        <w:bookmarkEnd w:id="73"/>
      </w:hyperlink>
    </w:p>
    <w:p w:rsidR="001340AB" w:rsidRPr="001340AB" w:rsidRDefault="001340AB" w:rsidP="00BD7412">
      <w:pPr>
        <w:pStyle w:val="MSBody"/>
      </w:pPr>
      <w:r w:rsidRPr="001340AB">
        <w:t xml:space="preserve">There are a few different kinds of keyboards. The most common is a physical, external keyboard that you plug into your PC. A PC with a touchscreen also has a touch keyboard. When you’re using a Windows 8 or Windows RT PC with a touchscreen, tap in a text field or other area where you can type and the touch keyboard appears. For more info about the touch keyboard, see </w:t>
      </w:r>
      <w:hyperlink r:id="rId51" w:tooltip="http://windows.microsoft.com/en-US/windows-8/using-touch-keyboard/" w:history="1">
        <w:r w:rsidRPr="00CF2F61">
          <w:rPr>
            <w:rStyle w:val="Hyperlink"/>
          </w:rPr>
          <w:t>How to use the t</w:t>
        </w:r>
        <w:r w:rsidRPr="00CF2F61">
          <w:rPr>
            <w:rStyle w:val="Hyperlink"/>
          </w:rPr>
          <w:t>o</w:t>
        </w:r>
        <w:r w:rsidRPr="00CF2F61">
          <w:rPr>
            <w:rStyle w:val="Hyperlink"/>
          </w:rPr>
          <w:t>u</w:t>
        </w:r>
        <w:r w:rsidRPr="00CF2F61">
          <w:rPr>
            <w:rStyle w:val="Hyperlink"/>
          </w:rPr>
          <w:t>ch keyboard</w:t>
        </w:r>
      </w:hyperlink>
      <w:r w:rsidRPr="001340AB">
        <w:t>.</w:t>
      </w:r>
    </w:p>
    <w:p w:rsidR="001340AB" w:rsidRPr="001340AB" w:rsidRDefault="001340AB" w:rsidP="00BD7412">
      <w:pPr>
        <w:pStyle w:val="MSBody"/>
      </w:pPr>
      <w:r w:rsidRPr="001340AB">
        <w:t>Windows also has On-Screen Keyboard (OSK), an Ease of Access tool. You can use OSK instead of relying on the physical keyboard to type and enter data. You don’t need a touchscreen to use On-Screen Keyboard. OSK displays a visual keyboard with all the standard keys. You can select keys using the mouse or another pointing device, or you can use a physical single key or group of keys to cycle through the keys on the screen.</w:t>
      </w:r>
    </w:p>
    <w:p w:rsidR="001340AB" w:rsidRPr="001340AB" w:rsidRDefault="001340AB" w:rsidP="00CF2F61">
      <w:pPr>
        <w:pStyle w:val="MSHeading3"/>
      </w:pPr>
      <w:bookmarkStart w:id="74" w:name="_Toc340423673"/>
      <w:r w:rsidRPr="001340AB">
        <w:t xml:space="preserve">To </w:t>
      </w:r>
      <w:r w:rsidR="006F0455">
        <w:t>o</w:t>
      </w:r>
      <w:r w:rsidR="00403C06" w:rsidRPr="001340AB">
        <w:t xml:space="preserve">pen </w:t>
      </w:r>
      <w:r w:rsidRPr="001340AB">
        <w:t>On</w:t>
      </w:r>
      <w:r w:rsidR="00403C06" w:rsidRPr="001340AB">
        <w:t>-</w:t>
      </w:r>
      <w:r w:rsidRPr="001340AB">
        <w:t>Screen Keyboard</w:t>
      </w:r>
      <w:bookmarkEnd w:id="74"/>
    </w:p>
    <w:p w:rsidR="001340AB" w:rsidRPr="001340AB" w:rsidRDefault="001340AB" w:rsidP="00001BD8">
      <w:pPr>
        <w:pStyle w:val="MSMultilevellist"/>
        <w:numPr>
          <w:ilvl w:val="0"/>
          <w:numId w:val="17"/>
        </w:numPr>
      </w:pPr>
      <w:r w:rsidRPr="001340AB">
        <w:t xml:space="preserve">Swipe in from the right edge of the screen, and then tap </w:t>
      </w:r>
      <w:r w:rsidRPr="00CF2F61">
        <w:rPr>
          <w:rStyle w:val="Strong"/>
        </w:rPr>
        <w:t>Search</w:t>
      </w:r>
      <w:r w:rsidRPr="001340AB">
        <w:t>.</w:t>
      </w:r>
      <w:r w:rsidRPr="001340AB">
        <w:br/>
        <w:t xml:space="preserve">(If you're using a mouse, point to the upper-right corner of the screen, move the mouse pointer down, and then click </w:t>
      </w:r>
      <w:r w:rsidRPr="00CF2F61">
        <w:rPr>
          <w:rStyle w:val="Strong"/>
        </w:rPr>
        <w:t>Search</w:t>
      </w:r>
      <w:r w:rsidRPr="001340AB">
        <w:t>.)</w:t>
      </w:r>
    </w:p>
    <w:p w:rsidR="001340AB" w:rsidRPr="001340AB" w:rsidRDefault="001340AB" w:rsidP="00CF2F61">
      <w:pPr>
        <w:pStyle w:val="MSMultilevellist"/>
      </w:pPr>
      <w:r w:rsidRPr="001340AB">
        <w:t xml:space="preserve">In the search box, enter </w:t>
      </w:r>
      <w:r w:rsidRPr="00CF2F61">
        <w:rPr>
          <w:rStyle w:val="Strong"/>
        </w:rPr>
        <w:t>On-Screen Keyboard</w:t>
      </w:r>
      <w:r w:rsidRPr="001340AB">
        <w:t xml:space="preserve">, tap or click </w:t>
      </w:r>
      <w:r w:rsidRPr="00CF2F61">
        <w:rPr>
          <w:rStyle w:val="Strong"/>
        </w:rPr>
        <w:t>Apps</w:t>
      </w:r>
      <w:r w:rsidRPr="001340AB">
        <w:t xml:space="preserve">, and then tap or click </w:t>
      </w:r>
      <w:r w:rsidRPr="00CF2F61">
        <w:rPr>
          <w:rStyle w:val="Strong"/>
        </w:rPr>
        <w:t>On-Screen Keyboard</w:t>
      </w:r>
      <w:r w:rsidRPr="001340AB">
        <w:t>.</w:t>
      </w:r>
    </w:p>
    <w:p w:rsidR="001340AB" w:rsidRPr="001340AB" w:rsidRDefault="001340AB" w:rsidP="00DB4C27">
      <w:pPr>
        <w:pStyle w:val="MSCalloutA"/>
      </w:pPr>
      <w:r w:rsidRPr="001340AB">
        <w:t>Note</w:t>
      </w:r>
      <w:r w:rsidR="00CF2F61">
        <w:t>:</w:t>
      </w:r>
    </w:p>
    <w:p w:rsidR="001340AB" w:rsidRPr="001340AB" w:rsidRDefault="001340AB" w:rsidP="00DB4C27">
      <w:pPr>
        <w:pStyle w:val="MSCalloutB"/>
        <w:spacing w:after="240"/>
      </w:pPr>
      <w:r w:rsidRPr="001340AB">
        <w:t xml:space="preserve">You can also open OSK from the sign-in screen. Click the Ease of Access button </w:t>
      </w:r>
      <w:r w:rsidR="000C5EEB">
        <w:rPr>
          <w:noProof/>
        </w:rPr>
        <w:drawing>
          <wp:inline distT="0" distB="0" distL="0" distR="0">
            <wp:extent cx="152400" cy="152400"/>
            <wp:effectExtent l="0" t="0" r="0" b="0"/>
            <wp:docPr id="38" name="Picture 26" descr="Ease of Acces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se of Access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B4C27">
        <w:rPr>
          <w:noProof/>
        </w:rPr>
        <w:t xml:space="preserve"> </w:t>
      </w:r>
      <w:r w:rsidRPr="001340AB">
        <w:t>in the lower-left corner to choose to have OSK open automatically every time you turn on your PC.</w:t>
      </w:r>
    </w:p>
    <w:p w:rsidR="001340AB" w:rsidRPr="001340AB" w:rsidRDefault="001340AB" w:rsidP="00BD7412">
      <w:pPr>
        <w:pStyle w:val="MSBody"/>
      </w:pPr>
      <w:r w:rsidRPr="001340AB">
        <w:t>To change how information is entered into On-Screen Keyboard</w:t>
      </w:r>
    </w:p>
    <w:p w:rsidR="001340AB" w:rsidRPr="001340AB" w:rsidRDefault="001340AB" w:rsidP="00CF2F61">
      <w:pPr>
        <w:pStyle w:val="MSBulletmain"/>
      </w:pPr>
      <w:r w:rsidRPr="001340AB">
        <w:t xml:space="preserve">With OSK open, tap or click the OSK </w:t>
      </w:r>
      <w:r w:rsidRPr="00CF2F61">
        <w:rPr>
          <w:rStyle w:val="Strong"/>
        </w:rPr>
        <w:t>Options</w:t>
      </w:r>
      <w:r w:rsidRPr="001340AB">
        <w:t xml:space="preserve"> key, and then select the options you want:</w:t>
      </w:r>
    </w:p>
    <w:p w:rsidR="001340AB" w:rsidRPr="001340AB" w:rsidRDefault="001340AB" w:rsidP="00001BD8">
      <w:pPr>
        <w:pStyle w:val="MSBulletmain"/>
        <w:numPr>
          <w:ilvl w:val="1"/>
          <w:numId w:val="18"/>
        </w:numPr>
      </w:pPr>
      <w:r w:rsidRPr="00CF2F61">
        <w:rPr>
          <w:rStyle w:val="Strong"/>
        </w:rPr>
        <w:t>Use click sound</w:t>
      </w:r>
      <w:r w:rsidRPr="001340AB">
        <w:t>. Use this option if you want to hear a sound when you press a key.</w:t>
      </w:r>
    </w:p>
    <w:p w:rsidR="001340AB" w:rsidRPr="001340AB" w:rsidRDefault="001340AB" w:rsidP="00001BD8">
      <w:pPr>
        <w:pStyle w:val="MSBulletmain"/>
        <w:numPr>
          <w:ilvl w:val="1"/>
          <w:numId w:val="18"/>
        </w:numPr>
      </w:pPr>
      <w:r w:rsidRPr="00CF2F61">
        <w:rPr>
          <w:rStyle w:val="Strong"/>
        </w:rPr>
        <w:t>Show keys to make it easier to move around the screen</w:t>
      </w:r>
      <w:r w:rsidRPr="001340AB">
        <w:t>. Use this option if you want the keys to light up as you type.</w:t>
      </w:r>
    </w:p>
    <w:p w:rsidR="001340AB" w:rsidRPr="001340AB" w:rsidRDefault="001340AB" w:rsidP="001871BF">
      <w:pPr>
        <w:pStyle w:val="MSBody"/>
      </w:pPr>
      <w:r w:rsidRPr="00CF2F61">
        <w:rPr>
          <w:rStyle w:val="Strong"/>
        </w:rPr>
        <w:t>Turn on numeric keypad</w:t>
      </w:r>
      <w:r w:rsidRPr="001340AB">
        <w:t>. Use this option to expand OSK to show a numeric keypad.</w:t>
      </w:r>
    </w:p>
    <w:p w:rsidR="001340AB" w:rsidRPr="001340AB" w:rsidRDefault="001340AB" w:rsidP="001871BF">
      <w:pPr>
        <w:pStyle w:val="MSBody"/>
      </w:pPr>
      <w:r w:rsidRPr="00CF2F61">
        <w:rPr>
          <w:rStyle w:val="Strong"/>
        </w:rPr>
        <w:t>Click on keys</w:t>
      </w:r>
      <w:r w:rsidRPr="001340AB">
        <w:t>. Use this mode if you prefer to click or tap the on-screen keys to enter text.</w:t>
      </w:r>
    </w:p>
    <w:p w:rsidR="001340AB" w:rsidRPr="001340AB" w:rsidRDefault="001340AB" w:rsidP="001871BF">
      <w:pPr>
        <w:pStyle w:val="MSBody"/>
      </w:pPr>
      <w:r w:rsidRPr="00CF2F61">
        <w:rPr>
          <w:rStyle w:val="Strong"/>
        </w:rPr>
        <w:t>Hover over keys</w:t>
      </w:r>
      <w:r w:rsidRPr="001340AB">
        <w:t xml:space="preserve">. Use this mode if you use a mouse or joystick to point to a key. The characters you point to are entered automatically when you point to them for a specified time. You can set the time in the </w:t>
      </w:r>
      <w:r w:rsidRPr="00CF2F61">
        <w:rPr>
          <w:rStyle w:val="Strong"/>
        </w:rPr>
        <w:t>Options</w:t>
      </w:r>
      <w:r w:rsidRPr="001340AB">
        <w:t xml:space="preserve"> </w:t>
      </w:r>
      <w:r w:rsidR="000A0F55">
        <w:br/>
      </w:r>
      <w:r w:rsidRPr="001340AB">
        <w:t>dialog box.</w:t>
      </w:r>
    </w:p>
    <w:p w:rsidR="001340AB" w:rsidRPr="001340AB" w:rsidRDefault="001340AB" w:rsidP="001871BF">
      <w:pPr>
        <w:pStyle w:val="MSBody"/>
      </w:pPr>
      <w:r w:rsidRPr="00CF2F61">
        <w:rPr>
          <w:rStyle w:val="Strong"/>
        </w:rPr>
        <w:t>Scan through keys</w:t>
      </w:r>
      <w:r w:rsidRPr="001340AB">
        <w:t>. Use this mode if you want OSK to continually scan the keyboard. Scan mode highlights areas where you can type keyboard characters by pressing a keyboard shortcut, using a switch input device, or using a device that simulates a mouse click.</w:t>
      </w:r>
    </w:p>
    <w:p w:rsidR="001340AB" w:rsidRPr="001340AB" w:rsidRDefault="001340AB" w:rsidP="001871BF">
      <w:pPr>
        <w:pStyle w:val="MSBody"/>
      </w:pPr>
      <w:r w:rsidRPr="00CF2F61">
        <w:rPr>
          <w:rStyle w:val="Strong"/>
        </w:rPr>
        <w:t>Use Text Prediction</w:t>
      </w:r>
      <w:r w:rsidRPr="001340AB">
        <w:t>. Use this option if you want OSK to suggest words for you as you type so you don't need to type each complete word.</w:t>
      </w:r>
    </w:p>
    <w:p w:rsidR="001340AB" w:rsidRPr="001340AB" w:rsidRDefault="00403C06" w:rsidP="00CF2F61">
      <w:pPr>
        <w:pStyle w:val="MSCalloutA"/>
      </w:pPr>
      <w:r>
        <w:t>Note</w:t>
      </w:r>
      <w:r w:rsidR="00CF2F61">
        <w:t>:</w:t>
      </w:r>
    </w:p>
    <w:p w:rsidR="001340AB" w:rsidRPr="001340AB" w:rsidRDefault="00CF2F61" w:rsidP="00CF2F61">
      <w:pPr>
        <w:pStyle w:val="MSCalloutB"/>
        <w:tabs>
          <w:tab w:val="left" w:pos="720"/>
        </w:tabs>
      </w:pPr>
      <w:r>
        <w:rPr>
          <w:rFonts w:ascii="Arial" w:hAnsi="Arial" w:cs="Arial"/>
        </w:rPr>
        <w:t>•</w:t>
      </w:r>
      <w:r>
        <w:tab/>
      </w:r>
      <w:r w:rsidR="001340AB" w:rsidRPr="001340AB">
        <w:t xml:space="preserve">Text prediction is available in English, French, Italian, German, and Spanish. To use text </w:t>
      </w:r>
      <w:r>
        <w:tab/>
      </w:r>
      <w:r w:rsidR="001340AB" w:rsidRPr="001340AB">
        <w:t xml:space="preserve">prediction in a specific language, first install additional language files for that language. </w:t>
      </w:r>
    </w:p>
    <w:p w:rsidR="001340AB" w:rsidRPr="001340AB" w:rsidRDefault="00CF2F61" w:rsidP="00CF2F61">
      <w:pPr>
        <w:pStyle w:val="MSCalloutB"/>
        <w:tabs>
          <w:tab w:val="left" w:pos="720"/>
        </w:tabs>
      </w:pPr>
      <w:r>
        <w:rPr>
          <w:rFonts w:ascii="Arial" w:hAnsi="Arial" w:cs="Arial"/>
        </w:rPr>
        <w:t>•</w:t>
      </w:r>
      <w:r>
        <w:tab/>
      </w:r>
      <w:r w:rsidR="001340AB" w:rsidRPr="001340AB">
        <w:t xml:space="preserve">If you're using either hovering mode or scanning mode and accidently minimize On-Screen </w:t>
      </w:r>
      <w:r>
        <w:tab/>
      </w:r>
      <w:r w:rsidR="001340AB" w:rsidRPr="001340AB">
        <w:t xml:space="preserve">Keyboard, you can restore it by pointing to it in the taskbar (for hovering mode) or by pressing </w:t>
      </w:r>
      <w:r>
        <w:tab/>
      </w:r>
      <w:r w:rsidR="001340AB" w:rsidRPr="001340AB">
        <w:t>the scan key (for scanning mode).</w:t>
      </w:r>
    </w:p>
    <w:p w:rsidR="001340AB" w:rsidRPr="001340AB" w:rsidRDefault="00CF2F61" w:rsidP="00CF2F61">
      <w:pPr>
        <w:pStyle w:val="MSCalloutB"/>
        <w:tabs>
          <w:tab w:val="left" w:pos="720"/>
        </w:tabs>
        <w:spacing w:after="240"/>
      </w:pPr>
      <w:r>
        <w:rPr>
          <w:rFonts w:ascii="Arial" w:hAnsi="Arial" w:cs="Arial"/>
        </w:rPr>
        <w:t>•</w:t>
      </w:r>
      <w:r>
        <w:tab/>
      </w:r>
      <w:r w:rsidR="001340AB" w:rsidRPr="001340AB">
        <w:t xml:space="preserve">If you minimize OSK and switch to the Start screen or a full-screen app, you won't be able to get </w:t>
      </w:r>
      <w:r>
        <w:tab/>
      </w:r>
      <w:r w:rsidR="001340AB" w:rsidRPr="001340AB">
        <w:t>to OSK. Open OSK first, and then go to the Start screen or app.</w:t>
      </w:r>
    </w:p>
    <w:p w:rsidR="001340AB" w:rsidRPr="001340AB" w:rsidRDefault="000A0F55" w:rsidP="00C523E9">
      <w:pPr>
        <w:pStyle w:val="MSHeading2"/>
      </w:pPr>
      <w:r>
        <w:br w:type="page"/>
      </w:r>
      <w:hyperlink r:id="rId52" w:history="1">
        <w:bookmarkStart w:id="75" w:name="_Toc338326770"/>
        <w:bookmarkStart w:id="76" w:name="_Toc340423674"/>
        <w:r w:rsidR="001340AB" w:rsidRPr="001340AB">
          <w:t xml:space="preserve">Use </w:t>
        </w:r>
        <w:r w:rsidR="006F0455">
          <w:t>text or visual a</w:t>
        </w:r>
        <w:r w:rsidR="00403C06" w:rsidRPr="001340AB">
          <w:t>lte</w:t>
        </w:r>
        <w:r w:rsidR="00403C06" w:rsidRPr="001340AB">
          <w:t>r</w:t>
        </w:r>
        <w:r w:rsidR="00403C06" w:rsidRPr="001340AB">
          <w:t>natives</w:t>
        </w:r>
        <w:r w:rsidR="00403C06" w:rsidRPr="001340AB">
          <w:t xml:space="preserve"> </w:t>
        </w:r>
        <w:r w:rsidR="00403C06" w:rsidRPr="001340AB">
          <w:t>t</w:t>
        </w:r>
        <w:r w:rsidR="006F0455">
          <w:t>o s</w:t>
        </w:r>
        <w:r w:rsidR="00403C06" w:rsidRPr="001340AB">
          <w:t>ound</w:t>
        </w:r>
      </w:hyperlink>
      <w:r w:rsidR="00403C06" w:rsidRPr="001340AB">
        <w:t>s</w:t>
      </w:r>
      <w:bookmarkEnd w:id="75"/>
      <w:bookmarkEnd w:id="76"/>
    </w:p>
    <w:p w:rsidR="001340AB" w:rsidRPr="001340AB" w:rsidRDefault="001340AB" w:rsidP="00BD7412">
      <w:pPr>
        <w:pStyle w:val="MSBody"/>
      </w:pPr>
      <w:r w:rsidRPr="001340AB">
        <w:t>You can use visual cues rather than sounds in many apps by changing your PC settings.</w:t>
      </w:r>
    </w:p>
    <w:p w:rsidR="001340AB" w:rsidRPr="001340AB" w:rsidRDefault="001340AB" w:rsidP="00CF2F61">
      <w:pPr>
        <w:pStyle w:val="MSHeading3"/>
      </w:pPr>
      <w:bookmarkStart w:id="77" w:name="_Toc338326771"/>
      <w:bookmarkStart w:id="78" w:name="_Toc340423675"/>
      <w:r w:rsidRPr="001340AB">
        <w:t>To change your settings</w:t>
      </w:r>
      <w:bookmarkEnd w:id="77"/>
      <w:bookmarkEnd w:id="78"/>
    </w:p>
    <w:p w:rsidR="001340AB" w:rsidRPr="001340AB" w:rsidRDefault="001340AB" w:rsidP="00001BD8">
      <w:pPr>
        <w:pStyle w:val="MSMultilevellist"/>
        <w:numPr>
          <w:ilvl w:val="0"/>
          <w:numId w:val="19"/>
        </w:numPr>
      </w:pPr>
      <w:r w:rsidRPr="001340AB">
        <w:t xml:space="preserve">Swipe in from the right edge of the screen, and then tap </w:t>
      </w:r>
      <w:r w:rsidRPr="00E32637">
        <w:rPr>
          <w:rStyle w:val="Strong"/>
        </w:rPr>
        <w:t>Search</w:t>
      </w:r>
      <w:r w:rsidRPr="001340AB">
        <w:t>.</w:t>
      </w:r>
      <w:r w:rsidRPr="001340AB">
        <w:br/>
        <w:t xml:space="preserve">(If you're using a mouse, point to the upper-right corner of the screen, move the mouse pointer down, and then click </w:t>
      </w:r>
      <w:r w:rsidRPr="00E32637">
        <w:rPr>
          <w:rStyle w:val="Strong"/>
        </w:rPr>
        <w:t>Search</w:t>
      </w:r>
      <w:r w:rsidRPr="001340AB">
        <w:t>.)</w:t>
      </w:r>
    </w:p>
    <w:p w:rsidR="001340AB" w:rsidRPr="001340AB" w:rsidRDefault="001340AB" w:rsidP="00E32637">
      <w:pPr>
        <w:pStyle w:val="MSMultilevellist"/>
      </w:pPr>
      <w:r w:rsidRPr="001340AB">
        <w:t xml:space="preserve">In the search box, enter </w:t>
      </w:r>
      <w:r w:rsidRPr="00E32637">
        <w:rPr>
          <w:rStyle w:val="Strong"/>
        </w:rPr>
        <w:t>Replace sounds with visual cues</w:t>
      </w:r>
      <w:r w:rsidRPr="001340AB">
        <w:t xml:space="preserve">, tap or click </w:t>
      </w:r>
      <w:r w:rsidRPr="00E32637">
        <w:rPr>
          <w:rStyle w:val="Strong"/>
        </w:rPr>
        <w:t>Settings</w:t>
      </w:r>
      <w:r w:rsidRPr="001340AB">
        <w:t xml:space="preserve">, and then tap or click </w:t>
      </w:r>
      <w:r w:rsidRPr="00E32637">
        <w:rPr>
          <w:rStyle w:val="Strong"/>
        </w:rPr>
        <w:t>Replace sounds with visual cues</w:t>
      </w:r>
      <w:r w:rsidRPr="001340AB">
        <w:t>.</w:t>
      </w:r>
    </w:p>
    <w:p w:rsidR="001340AB" w:rsidRPr="001340AB" w:rsidRDefault="001340AB" w:rsidP="00E32637">
      <w:pPr>
        <w:pStyle w:val="MSMultilevellist"/>
      </w:pPr>
      <w:r w:rsidRPr="001340AB">
        <w:t>Select the options that you want to use:</w:t>
      </w:r>
    </w:p>
    <w:p w:rsidR="001340AB" w:rsidRPr="001340AB" w:rsidRDefault="001340AB" w:rsidP="00001BD8">
      <w:pPr>
        <w:pStyle w:val="MSMultilevellist"/>
        <w:numPr>
          <w:ilvl w:val="1"/>
          <w:numId w:val="3"/>
        </w:numPr>
      </w:pPr>
      <w:r w:rsidRPr="00E32637">
        <w:rPr>
          <w:rStyle w:val="Strong"/>
        </w:rPr>
        <w:t>Turn on visual notifications for sounds</w:t>
      </w:r>
      <w:r w:rsidRPr="001340AB">
        <w:t>. This option replaces system sounds with visual cues, such as a flash on the screen, so you can see notifications even when they're not heard. You can also choose how you want sound notifications to warn you.</w:t>
      </w:r>
    </w:p>
    <w:p w:rsidR="001340AB" w:rsidRDefault="001340AB" w:rsidP="00001BD8">
      <w:pPr>
        <w:pStyle w:val="MSMultilevellist"/>
        <w:numPr>
          <w:ilvl w:val="1"/>
          <w:numId w:val="3"/>
        </w:numPr>
      </w:pPr>
      <w:r w:rsidRPr="00E32637">
        <w:rPr>
          <w:rStyle w:val="Strong"/>
        </w:rPr>
        <w:t>Turn on text captions for spoken dialog</w:t>
      </w:r>
      <w:r w:rsidRPr="001340AB">
        <w:t>. With this option, Windows will display text captions in place of sounds to indicate that activity is happening on your PC (for example, when a document starts or finishes printing).</w:t>
      </w:r>
    </w:p>
    <w:p w:rsidR="00E32637" w:rsidRPr="001340AB" w:rsidRDefault="00E32637" w:rsidP="00BD7412">
      <w:pPr>
        <w:pStyle w:val="MSBody"/>
      </w:pPr>
    </w:p>
    <w:p w:rsidR="00E32637" w:rsidRDefault="00E32637" w:rsidP="00BD7412">
      <w:pPr>
        <w:pStyle w:val="MSBody"/>
        <w:sectPr w:rsidR="00E32637" w:rsidSect="00CA308D">
          <w:headerReference w:type="default" r:id="rId53"/>
          <w:footerReference w:type="default" r:id="rId54"/>
          <w:pgSz w:w="12240" w:h="15840"/>
          <w:pgMar w:top="2160" w:right="1080" w:bottom="1440" w:left="1080" w:header="720" w:footer="576" w:gutter="0"/>
          <w:cols w:space="720"/>
          <w:docGrid w:linePitch="360"/>
        </w:sectPr>
      </w:pPr>
    </w:p>
    <w:p w:rsidR="001340AB" w:rsidRPr="001340AB" w:rsidRDefault="001340AB" w:rsidP="00E32637">
      <w:pPr>
        <w:pStyle w:val="MSHeading1"/>
      </w:pPr>
      <w:bookmarkStart w:id="79" w:name="_Toc338326772"/>
      <w:bookmarkStart w:id="80" w:name="_Toc340423676"/>
      <w:r w:rsidRPr="001340AB">
        <w:t>Persona</w:t>
      </w:r>
      <w:r w:rsidRPr="001340AB">
        <w:t>l</w:t>
      </w:r>
      <w:r w:rsidRPr="001340AB">
        <w:t>i</w:t>
      </w:r>
      <w:r w:rsidRPr="001340AB">
        <w:t>z</w:t>
      </w:r>
      <w:r w:rsidRPr="001340AB">
        <w:t>at</w:t>
      </w:r>
      <w:r w:rsidRPr="001340AB">
        <w:t>i</w:t>
      </w:r>
      <w:r w:rsidRPr="001340AB">
        <w:t>on</w:t>
      </w:r>
      <w:bookmarkEnd w:id="79"/>
      <w:bookmarkEnd w:id="80"/>
    </w:p>
    <w:p w:rsidR="00564986" w:rsidRPr="004B2309" w:rsidRDefault="004B2309" w:rsidP="00C523E9">
      <w:pPr>
        <w:pStyle w:val="MSHeading2"/>
      </w:pPr>
      <w:hyperlink r:id="rId55" w:history="1">
        <w:bookmarkStart w:id="81" w:name="_Toc340423677"/>
        <w:r w:rsidR="00564986" w:rsidRPr="00C523E9">
          <w:t>Personali</w:t>
        </w:r>
        <w:r w:rsidR="00564986" w:rsidRPr="00C523E9">
          <w:t>z</w:t>
        </w:r>
        <w:r w:rsidR="006F0455" w:rsidRPr="00C523E9">
          <w:t>e y</w:t>
        </w:r>
        <w:r w:rsidR="00564986" w:rsidRPr="00C523E9">
          <w:t>ou</w:t>
        </w:r>
        <w:r w:rsidR="00564986" w:rsidRPr="00C523E9">
          <w:t>r</w:t>
        </w:r>
        <w:r w:rsidR="00564986" w:rsidRPr="00C523E9">
          <w:t xml:space="preserve"> PC</w:t>
        </w:r>
        <w:bookmarkEnd w:id="81"/>
      </w:hyperlink>
    </w:p>
    <w:p w:rsidR="001340AB" w:rsidRPr="00564986" w:rsidRDefault="001340AB" w:rsidP="001871BF">
      <w:pPr>
        <w:pStyle w:val="MSBody"/>
      </w:pPr>
      <w:r w:rsidRPr="00564986">
        <w:t>If you spend a lot of time using your PC, you can make it reflect who you are and what you care about. Make yourself at home on the Start screen and arrange it to your liking. Create tiles for your favorite people or websites and drag them anywhere you want—or put similar tiles in their own group. Pin your favorite apps to the Start screen and remove the ones you don't use. You can even change the background and color on your Start screen to match your mood.</w:t>
      </w:r>
    </w:p>
    <w:p w:rsidR="001340AB" w:rsidRPr="00564986" w:rsidRDefault="001340AB" w:rsidP="001871BF">
      <w:pPr>
        <w:pStyle w:val="MSBody"/>
      </w:pPr>
      <w:r w:rsidRPr="00564986">
        <w:t>With Windows, you can make your PC your own.</w:t>
      </w:r>
    </w:p>
    <w:p w:rsidR="001340AB" w:rsidRPr="001340AB" w:rsidRDefault="000C5EEB" w:rsidP="00564986">
      <w:pPr>
        <w:pStyle w:val="MSImages"/>
      </w:pPr>
      <w:r>
        <w:rPr>
          <w:noProof/>
        </w:rPr>
        <w:drawing>
          <wp:inline distT="0" distB="0" distL="0" distR="0">
            <wp:extent cx="6400800" cy="3600450"/>
            <wp:effectExtent l="0" t="0" r="0" b="0"/>
            <wp:docPr id="39" name="Picture 117" descr="Screen shot of PC settings How-to topic: Personalize your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creen shot of PC settings How-to topic: Personalize your P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1340AB" w:rsidRPr="001340AB" w:rsidRDefault="001340AB" w:rsidP="00C523E9">
      <w:pPr>
        <w:pStyle w:val="MSHeading2"/>
      </w:pPr>
      <w:hyperlink r:id="rId57" w:anchor="1TC=t1" w:history="1">
        <w:bookmarkStart w:id="82" w:name="_Toc338326774"/>
        <w:bookmarkStart w:id="83" w:name="_Toc340423678"/>
        <w:r w:rsidRPr="001340AB">
          <w:t xml:space="preserve">Change </w:t>
        </w:r>
        <w:r w:rsidR="006F0455">
          <w:t>your b</w:t>
        </w:r>
        <w:r w:rsidR="00564986" w:rsidRPr="001340AB">
          <w:t>ac</w:t>
        </w:r>
        <w:r w:rsidR="00564986" w:rsidRPr="001340AB">
          <w:t>k</w:t>
        </w:r>
        <w:r w:rsidR="00564986" w:rsidRPr="001340AB">
          <w:t>g</w:t>
        </w:r>
        <w:r w:rsidR="00564986" w:rsidRPr="001340AB">
          <w:t>r</w:t>
        </w:r>
        <w:r w:rsidR="006F0455">
          <w:t>oun</w:t>
        </w:r>
        <w:r w:rsidR="006F0455">
          <w:t>d</w:t>
        </w:r>
        <w:r w:rsidR="006F0455">
          <w:t>, c</w:t>
        </w:r>
        <w:r w:rsidR="00564986" w:rsidRPr="001340AB">
          <w:t>olo</w:t>
        </w:r>
        <w:r w:rsidR="00564986" w:rsidRPr="001340AB">
          <w:t>r</w:t>
        </w:r>
        <w:r w:rsidR="00564986" w:rsidRPr="001340AB">
          <w:t>s</w:t>
        </w:r>
        <w:r w:rsidR="00564986" w:rsidRPr="001340AB">
          <w:t>,</w:t>
        </w:r>
        <w:r w:rsidR="00564986" w:rsidRPr="001340AB">
          <w:t xml:space="preserve"> </w:t>
        </w:r>
        <w:r w:rsidR="00564986" w:rsidRPr="001340AB">
          <w:t>a</w:t>
        </w:r>
        <w:r w:rsidR="006F0455">
          <w:t>nd account p</w:t>
        </w:r>
        <w:r w:rsidR="00564986" w:rsidRPr="001340AB">
          <w:t>icture</w:t>
        </w:r>
        <w:bookmarkEnd w:id="82"/>
        <w:bookmarkEnd w:id="83"/>
      </w:hyperlink>
    </w:p>
    <w:p w:rsidR="001340AB" w:rsidRPr="001340AB" w:rsidRDefault="001340AB" w:rsidP="00BD7412">
      <w:pPr>
        <w:pStyle w:val="MSBody"/>
      </w:pPr>
      <w:r w:rsidRPr="001340AB">
        <w:t>In Windows 8 and Windows RT, there are a few new places to show your favorite pictures and colors. On the Start screen, you can change the background and color. The background shows up only on Start, but the color you pick shows up in a few other places too, like the charms and the sign-in screen. You can also make sure there's a favorite photo waiting to greet you on your lock screen, and choose a few apps to show you info and updates you might have missed while your PC was locked. And you can add some excitement to your account picture — if you have a webcam, you can create a video clip to use instead of a photo. Or if you have photo editing apps, you can use them to add some finishing touches to a photo.</w:t>
      </w:r>
    </w:p>
    <w:p w:rsidR="001340AB" w:rsidRPr="001340AB" w:rsidRDefault="00564986" w:rsidP="00BD7412">
      <w:pPr>
        <w:pStyle w:val="MSBody"/>
      </w:pPr>
      <w:r>
        <w:br w:type="page"/>
      </w:r>
      <w:r w:rsidR="001340AB" w:rsidRPr="001340AB">
        <w:t xml:space="preserve">Here's how to try out these new picture and color options: </w:t>
      </w:r>
    </w:p>
    <w:p w:rsidR="001340AB" w:rsidRPr="001340AB" w:rsidRDefault="001340AB" w:rsidP="00001BD8">
      <w:pPr>
        <w:pStyle w:val="MSMultilevellist"/>
        <w:numPr>
          <w:ilvl w:val="0"/>
          <w:numId w:val="20"/>
        </w:numPr>
      </w:pPr>
      <w:r w:rsidRPr="001340AB">
        <w:t xml:space="preserve">Open the </w:t>
      </w:r>
      <w:hyperlink r:id="rId58" w:anchor="1TC=t1" w:tooltip="http://windows.microsoft.com/en-US/windows-8/charms#1TC=t1" w:history="1">
        <w:r w:rsidRPr="00564986">
          <w:rPr>
            <w:rStyle w:val="Hyperlink"/>
          </w:rPr>
          <w:t>Sett</w:t>
        </w:r>
        <w:r w:rsidRPr="00564986">
          <w:rPr>
            <w:rStyle w:val="Hyperlink"/>
          </w:rPr>
          <w:t>i</w:t>
        </w:r>
        <w:r w:rsidRPr="00564986">
          <w:rPr>
            <w:rStyle w:val="Hyperlink"/>
          </w:rPr>
          <w:t>ngs</w:t>
        </w:r>
        <w:r w:rsidRPr="00564986">
          <w:rPr>
            <w:rStyle w:val="Hyperlink"/>
          </w:rPr>
          <w:t xml:space="preserve"> </w:t>
        </w:r>
        <w:r w:rsidRPr="00564986">
          <w:rPr>
            <w:rStyle w:val="Hyperlink"/>
          </w:rPr>
          <w:t>c</w:t>
        </w:r>
        <w:r w:rsidRPr="00564986">
          <w:rPr>
            <w:rStyle w:val="Hyperlink"/>
          </w:rPr>
          <w:t>h</w:t>
        </w:r>
        <w:r w:rsidRPr="00564986">
          <w:rPr>
            <w:rStyle w:val="Hyperlink"/>
          </w:rPr>
          <w:t>a</w:t>
        </w:r>
        <w:r w:rsidRPr="00564986">
          <w:rPr>
            <w:rStyle w:val="Hyperlink"/>
          </w:rPr>
          <w:t>rm</w:t>
        </w:r>
      </w:hyperlink>
      <w:r w:rsidRPr="001340AB">
        <w:t xml:space="preserve">, and then tap or click </w:t>
      </w:r>
      <w:r w:rsidRPr="00564986">
        <w:rPr>
          <w:rStyle w:val="Strong"/>
        </w:rPr>
        <w:t>Change PC settings</w:t>
      </w:r>
      <w:r w:rsidRPr="001340AB">
        <w:t xml:space="preserve">. </w:t>
      </w:r>
    </w:p>
    <w:p w:rsidR="001340AB" w:rsidRPr="001340AB" w:rsidRDefault="001340AB" w:rsidP="00564986">
      <w:pPr>
        <w:pStyle w:val="MSMultilevellist"/>
      </w:pPr>
      <w:r w:rsidRPr="001340AB">
        <w:t xml:space="preserve">Tap or click </w:t>
      </w:r>
      <w:r w:rsidRPr="00564986">
        <w:rPr>
          <w:rStyle w:val="Strong"/>
        </w:rPr>
        <w:t>Personalize</w:t>
      </w:r>
      <w:r w:rsidRPr="001340AB">
        <w:t>, and then change the options you want.</w:t>
      </w:r>
    </w:p>
    <w:p w:rsidR="001340AB" w:rsidRPr="001340AB" w:rsidRDefault="001340AB" w:rsidP="00564986">
      <w:pPr>
        <w:pStyle w:val="MSHeading3"/>
      </w:pPr>
      <w:bookmarkStart w:id="84" w:name="_Toc338326775"/>
      <w:bookmarkStart w:id="85" w:name="_Toc340423679"/>
      <w:r w:rsidRPr="001340AB">
        <w:t xml:space="preserve">Themes </w:t>
      </w:r>
      <w:r w:rsidR="006F0455">
        <w:t>and desktop b</w:t>
      </w:r>
      <w:r w:rsidR="00564986" w:rsidRPr="001340AB">
        <w:t>ackgrounds</w:t>
      </w:r>
      <w:bookmarkEnd w:id="84"/>
      <w:bookmarkEnd w:id="85"/>
    </w:p>
    <w:p w:rsidR="001340AB" w:rsidRPr="001340AB" w:rsidRDefault="001340AB" w:rsidP="00BD7412">
      <w:pPr>
        <w:pStyle w:val="MSBody"/>
      </w:pPr>
      <w:r w:rsidRPr="001340AB">
        <w:t>All of the personalization settings you know and love are still here too, and you can still use them to personalize your desktop.</w:t>
      </w:r>
    </w:p>
    <w:p w:rsidR="001340AB" w:rsidRPr="001340AB" w:rsidRDefault="001340AB" w:rsidP="00BD7412">
      <w:pPr>
        <w:pStyle w:val="MSBody"/>
      </w:pPr>
      <w:r w:rsidRPr="001340AB">
        <w:t xml:space="preserve">Here's how to check out the brand </w:t>
      </w:r>
      <w:hyperlink r:id="rId59" w:tooltip="http://windows.microsoft.com/en-US/windows/personalization-gallery" w:history="1">
        <w:r w:rsidRPr="00564986">
          <w:rPr>
            <w:rStyle w:val="Hyperlink"/>
          </w:rPr>
          <w:t>new t</w:t>
        </w:r>
        <w:r w:rsidRPr="00564986">
          <w:rPr>
            <w:rStyle w:val="Hyperlink"/>
          </w:rPr>
          <w:t>h</w:t>
        </w:r>
        <w:r w:rsidRPr="00564986">
          <w:rPr>
            <w:rStyle w:val="Hyperlink"/>
          </w:rPr>
          <w:t>emes</w:t>
        </w:r>
        <w:r w:rsidRPr="00564986">
          <w:rPr>
            <w:rStyle w:val="Hyperlink"/>
          </w:rPr>
          <w:t xml:space="preserve"> </w:t>
        </w:r>
        <w:r w:rsidRPr="00564986">
          <w:rPr>
            <w:rStyle w:val="Hyperlink"/>
          </w:rPr>
          <w:t>and de</w:t>
        </w:r>
        <w:r w:rsidRPr="00564986">
          <w:rPr>
            <w:rStyle w:val="Hyperlink"/>
          </w:rPr>
          <w:t>s</w:t>
        </w:r>
        <w:r w:rsidRPr="00564986">
          <w:rPr>
            <w:rStyle w:val="Hyperlink"/>
          </w:rPr>
          <w:t>ktop backgrounds</w:t>
        </w:r>
      </w:hyperlink>
      <w:r w:rsidRPr="001340AB">
        <w:t>:</w:t>
      </w:r>
    </w:p>
    <w:p w:rsidR="001340AB" w:rsidRPr="001340AB" w:rsidRDefault="001340AB" w:rsidP="00564986">
      <w:pPr>
        <w:pStyle w:val="MSBulletmain"/>
      </w:pPr>
      <w:r w:rsidRPr="001340AB">
        <w:t xml:space="preserve">Open the </w:t>
      </w:r>
      <w:hyperlink r:id="rId60" w:tooltip="http://windows.microsoft.com/en-US/windows-8/charms/" w:history="1">
        <w:r w:rsidRPr="00564986">
          <w:rPr>
            <w:rStyle w:val="Hyperlink"/>
          </w:rPr>
          <w:t>Search c</w:t>
        </w:r>
        <w:r w:rsidRPr="00564986">
          <w:rPr>
            <w:rStyle w:val="Hyperlink"/>
          </w:rPr>
          <w:t>h</w:t>
        </w:r>
        <w:r w:rsidRPr="00564986">
          <w:rPr>
            <w:rStyle w:val="Hyperlink"/>
          </w:rPr>
          <w:t>a</w:t>
        </w:r>
        <w:r w:rsidRPr="00564986">
          <w:rPr>
            <w:rStyle w:val="Hyperlink"/>
          </w:rPr>
          <w:t>r</w:t>
        </w:r>
        <w:r w:rsidRPr="00564986">
          <w:rPr>
            <w:rStyle w:val="Hyperlink"/>
          </w:rPr>
          <w:t>m</w:t>
        </w:r>
      </w:hyperlink>
      <w:r w:rsidRPr="001340AB">
        <w:t xml:space="preserve">, enter </w:t>
      </w:r>
      <w:r w:rsidRPr="00564986">
        <w:rPr>
          <w:rStyle w:val="Strong"/>
        </w:rPr>
        <w:t>personalization</w:t>
      </w:r>
      <w:r w:rsidRPr="001340AB">
        <w:t xml:space="preserve">, and then tap or click </w:t>
      </w:r>
      <w:r w:rsidRPr="00564986">
        <w:rPr>
          <w:rStyle w:val="Strong"/>
        </w:rPr>
        <w:t>Settings</w:t>
      </w:r>
      <w:r w:rsidRPr="001340AB">
        <w:t>.</w:t>
      </w:r>
    </w:p>
    <w:p w:rsidR="001340AB" w:rsidRPr="001340AB" w:rsidRDefault="001340AB" w:rsidP="00564986">
      <w:pPr>
        <w:pStyle w:val="MSBulletmain"/>
      </w:pPr>
      <w:r w:rsidRPr="001340AB">
        <w:t xml:space="preserve">Tap or click </w:t>
      </w:r>
      <w:r w:rsidRPr="00564986">
        <w:rPr>
          <w:rStyle w:val="Strong"/>
        </w:rPr>
        <w:t>Personalization</w:t>
      </w:r>
      <w:r w:rsidRPr="001340AB">
        <w:t xml:space="preserve">. </w:t>
      </w:r>
    </w:p>
    <w:p w:rsidR="001340AB" w:rsidRPr="001340AB" w:rsidRDefault="001340AB" w:rsidP="00564986">
      <w:pPr>
        <w:pStyle w:val="MSBulletmain"/>
      </w:pPr>
      <w:r w:rsidRPr="001340AB">
        <w:t xml:space="preserve">If you don't see something you like, you can download more themes, or even </w:t>
      </w:r>
      <w:hyperlink r:id="rId61" w:tooltip="http://windows.microsoft.com/en-US/windows-8/get-started-with-themes" w:history="1">
        <w:r w:rsidRPr="00564986">
          <w:rPr>
            <w:rStyle w:val="Hyperlink"/>
          </w:rPr>
          <w:t>creat</w:t>
        </w:r>
        <w:r w:rsidRPr="00564986">
          <w:rPr>
            <w:rStyle w:val="Hyperlink"/>
          </w:rPr>
          <w:t>e</w:t>
        </w:r>
        <w:r w:rsidRPr="00564986">
          <w:rPr>
            <w:rStyle w:val="Hyperlink"/>
          </w:rPr>
          <w:t xml:space="preserve"> </w:t>
        </w:r>
        <w:r w:rsidRPr="00564986">
          <w:rPr>
            <w:rStyle w:val="Hyperlink"/>
          </w:rPr>
          <w:t>y</w:t>
        </w:r>
        <w:r w:rsidRPr="00564986">
          <w:rPr>
            <w:rStyle w:val="Hyperlink"/>
          </w:rPr>
          <w:t>o</w:t>
        </w:r>
        <w:r w:rsidRPr="00564986">
          <w:rPr>
            <w:rStyle w:val="Hyperlink"/>
          </w:rPr>
          <w:t>ur own</w:t>
        </w:r>
      </w:hyperlink>
      <w:r w:rsidRPr="001340AB">
        <w:t xml:space="preserve">, from this </w:t>
      </w:r>
      <w:r w:rsidR="00564986">
        <w:br/>
      </w:r>
      <w:r w:rsidRPr="001340AB">
        <w:t>same place.</w:t>
      </w:r>
    </w:p>
    <w:bookmarkStart w:id="86" w:name="_Toc338326776"/>
    <w:p w:rsidR="001340AB" w:rsidRPr="00F52B90" w:rsidRDefault="0040709F" w:rsidP="001871BF">
      <w:pPr>
        <w:pStyle w:val="MSHeading2"/>
      </w:pPr>
      <w:r w:rsidRPr="00F52B90">
        <w:fldChar w:fldCharType="begin"/>
      </w:r>
      <w:r w:rsidRPr="00F52B90">
        <w:instrText xml:space="preserve"> HYPERLINK "http://windows.microsoft.com/en-US/windows-8/shared-start-screen" \l "1TC=t1" </w:instrText>
      </w:r>
      <w:r w:rsidRPr="00F52B90">
        <w:fldChar w:fldCharType="separate"/>
      </w:r>
      <w:bookmarkStart w:id="87" w:name="_Toc340423680"/>
      <w:r w:rsidR="001340AB" w:rsidRPr="00F52B90">
        <w:t>Customize the</w:t>
      </w:r>
      <w:r w:rsidR="001340AB" w:rsidRPr="00F52B90">
        <w:t xml:space="preserve"> </w:t>
      </w:r>
      <w:r w:rsidR="001340AB" w:rsidRPr="00F52B90">
        <w:t>S</w:t>
      </w:r>
      <w:r w:rsidR="001340AB" w:rsidRPr="00F52B90">
        <w:t>t</w:t>
      </w:r>
      <w:r w:rsidR="001340AB" w:rsidRPr="00F52B90">
        <w:t>art</w:t>
      </w:r>
      <w:r w:rsidR="001340AB" w:rsidRPr="00F52B90">
        <w:t xml:space="preserve"> </w:t>
      </w:r>
      <w:r w:rsidR="006F0455" w:rsidRPr="00F52B90">
        <w:t>s</w:t>
      </w:r>
      <w:r w:rsidR="001340AB" w:rsidRPr="00F52B90">
        <w:t>c</w:t>
      </w:r>
      <w:r w:rsidR="001340AB" w:rsidRPr="00F52B90">
        <w:t>reen</w:t>
      </w:r>
      <w:bookmarkEnd w:id="86"/>
      <w:bookmarkEnd w:id="87"/>
    </w:p>
    <w:p w:rsidR="001340AB" w:rsidRPr="00F52B90" w:rsidRDefault="0040709F" w:rsidP="001871BF">
      <w:pPr>
        <w:pStyle w:val="MSBody"/>
      </w:pPr>
      <w:r w:rsidRPr="00F52B90">
        <w:fldChar w:fldCharType="end"/>
      </w:r>
      <w:r w:rsidR="001340AB" w:rsidRPr="00F52B90">
        <w:t>Just like you had a Start menu in Windows 7, you have a Start screen in Windows 8 and Windows RT. It has all of the info you care about in one place. You can just glance at the tiles to get the latest headlines, real-time updates, and info, or you can open apps, websites, contacts, and folders.</w:t>
      </w:r>
    </w:p>
    <w:p w:rsidR="001340AB" w:rsidRPr="00F52B90" w:rsidRDefault="001340AB" w:rsidP="00F52B90">
      <w:pPr>
        <w:pStyle w:val="MSBody"/>
      </w:pPr>
      <w:r w:rsidRPr="00F52B90">
        <w:t>Here are the quickest ways to get to Start:</w:t>
      </w:r>
    </w:p>
    <w:p w:rsidR="001340AB" w:rsidRPr="001340AB" w:rsidRDefault="001340AB" w:rsidP="00CB3D06">
      <w:pPr>
        <w:pStyle w:val="MSBulletmain"/>
      </w:pPr>
      <w:r w:rsidRPr="00CB3D06">
        <w:rPr>
          <w:rStyle w:val="Strong"/>
        </w:rPr>
        <w:t>With touch</w:t>
      </w:r>
      <w:r w:rsidRPr="001340AB">
        <w:t xml:space="preserve">, swipe in from the right edge of your screen, and then tap </w:t>
      </w:r>
      <w:r w:rsidRPr="00CB3D06">
        <w:rPr>
          <w:rStyle w:val="Strong"/>
        </w:rPr>
        <w:t>Start</w:t>
      </w:r>
      <w:r w:rsidRPr="001340AB">
        <w:t>.</w:t>
      </w:r>
    </w:p>
    <w:p w:rsidR="001340AB" w:rsidRPr="001340AB" w:rsidRDefault="001340AB" w:rsidP="00CB3D06">
      <w:pPr>
        <w:pStyle w:val="MSBulletmain"/>
      </w:pPr>
      <w:r w:rsidRPr="00CB3D06">
        <w:rPr>
          <w:rStyle w:val="Strong"/>
        </w:rPr>
        <w:t>With a mouse</w:t>
      </w:r>
      <w:r w:rsidRPr="001340AB">
        <w:t xml:space="preserve">, move your pointer to the upper-right or lower-right corner, and then move it up or down and click </w:t>
      </w:r>
      <w:r w:rsidRPr="00CB3D06">
        <w:rPr>
          <w:rStyle w:val="Strong"/>
        </w:rPr>
        <w:t>Start</w:t>
      </w:r>
      <w:r w:rsidRPr="001340AB">
        <w:t xml:space="preserve">. (Or, point to the lower-left corner, and click Start when it appears.) </w:t>
      </w:r>
    </w:p>
    <w:p w:rsidR="001340AB" w:rsidRPr="001340AB" w:rsidRDefault="001340AB" w:rsidP="00CB3D06">
      <w:pPr>
        <w:pStyle w:val="MSBulletmain"/>
      </w:pPr>
      <w:r w:rsidRPr="00CB3D06">
        <w:rPr>
          <w:rStyle w:val="Strong"/>
        </w:rPr>
        <w:t>With a keyboard</w:t>
      </w:r>
      <w:r w:rsidRPr="001340AB">
        <w:t xml:space="preserve">, press the Windows logo key </w:t>
      </w:r>
      <w:r w:rsidR="000C5EEB">
        <w:rPr>
          <w:noProof/>
        </w:rPr>
        <w:drawing>
          <wp:inline distT="0" distB="0" distL="0" distR="0">
            <wp:extent cx="152400" cy="152400"/>
            <wp:effectExtent l="0" t="0" r="0" b="0"/>
            <wp:docPr id="40" name="Picture 12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w:t>
      </w:r>
    </w:p>
    <w:p w:rsidR="001340AB" w:rsidRPr="001340AB" w:rsidRDefault="001340AB" w:rsidP="00BD7412">
      <w:pPr>
        <w:pStyle w:val="MSBody"/>
      </w:pPr>
      <w:r w:rsidRPr="001340AB">
        <w:t xml:space="preserve">So arrange Start any way you want it, and put your favorite apps, people, and websites front and center. Here are a few options you can try. </w:t>
      </w:r>
    </w:p>
    <w:p w:rsidR="001340AB" w:rsidRPr="001340AB" w:rsidRDefault="001340AB" w:rsidP="00CB3D06">
      <w:pPr>
        <w:pStyle w:val="MSHeading3"/>
      </w:pPr>
      <w:bookmarkStart w:id="88" w:name="_Toc338326777"/>
      <w:bookmarkStart w:id="89" w:name="_Toc340423681"/>
      <w:r w:rsidRPr="001340AB">
        <w:t xml:space="preserve">Create </w:t>
      </w:r>
      <w:r w:rsidR="006F0455">
        <w:t>tiles for your favorite people and p</w:t>
      </w:r>
      <w:r w:rsidR="00CB3D06" w:rsidRPr="001340AB">
        <w:t>laces</w:t>
      </w:r>
      <w:bookmarkEnd w:id="88"/>
      <w:bookmarkEnd w:id="89"/>
    </w:p>
    <w:p w:rsidR="001340AB" w:rsidRPr="001340AB" w:rsidRDefault="001340AB" w:rsidP="00BD7412">
      <w:pPr>
        <w:pStyle w:val="MSBody"/>
      </w:pPr>
      <w:r w:rsidRPr="001340AB">
        <w:t xml:space="preserve">A tile is an app or content (like a website, contact, or folder) that you can open from the Start screen. So if you have a website that you visit every day or people that you chat with all the time, you might want to create tiles for them on Start so you can get to them quickly. </w:t>
      </w:r>
    </w:p>
    <w:p w:rsidR="001340AB" w:rsidRPr="001340AB" w:rsidRDefault="001340AB" w:rsidP="00BD7412">
      <w:pPr>
        <w:pStyle w:val="MSBody"/>
      </w:pPr>
      <w:r w:rsidRPr="001340AB">
        <w:t>When you come across a website, contact, or folder that you want to add to Start, here's how:</w:t>
      </w:r>
    </w:p>
    <w:p w:rsidR="001340AB" w:rsidRPr="001340AB" w:rsidRDefault="001340AB" w:rsidP="00CB3D06">
      <w:pPr>
        <w:pStyle w:val="MSBulletmain"/>
      </w:pPr>
      <w:r w:rsidRPr="001340AB">
        <w:t xml:space="preserve">To pin a website or contact from an app, open the </w:t>
      </w:r>
      <w:hyperlink r:id="rId62" w:tooltip="http://windows.microsoft.com/en-US/windows-8/app-commands" w:history="1">
        <w:r w:rsidRPr="00CB3D06">
          <w:rPr>
            <w:rStyle w:val="Hyperlink"/>
          </w:rPr>
          <w:t>app c</w:t>
        </w:r>
        <w:r w:rsidRPr="00CB3D06">
          <w:rPr>
            <w:rStyle w:val="Hyperlink"/>
          </w:rPr>
          <w:t>o</w:t>
        </w:r>
        <w:r w:rsidRPr="00CB3D06">
          <w:rPr>
            <w:rStyle w:val="Hyperlink"/>
          </w:rPr>
          <w:t>m</w:t>
        </w:r>
        <w:r w:rsidRPr="00CB3D06">
          <w:rPr>
            <w:rStyle w:val="Hyperlink"/>
          </w:rPr>
          <w:t>m</w:t>
        </w:r>
        <w:r w:rsidRPr="00CB3D06">
          <w:rPr>
            <w:rStyle w:val="Hyperlink"/>
          </w:rPr>
          <w:t>ands</w:t>
        </w:r>
      </w:hyperlink>
      <w:r w:rsidRPr="001340AB">
        <w:t xml:space="preserve"> and tap or click </w:t>
      </w:r>
      <w:r w:rsidRPr="00CB3D06">
        <w:rPr>
          <w:rStyle w:val="Strong"/>
        </w:rPr>
        <w:t>Pin to Start</w:t>
      </w:r>
      <w:r w:rsidRPr="001340AB">
        <w:t xml:space="preserve">. </w:t>
      </w:r>
    </w:p>
    <w:p w:rsidR="001340AB" w:rsidRPr="001340AB" w:rsidRDefault="001340AB" w:rsidP="00CB3D06">
      <w:pPr>
        <w:pStyle w:val="MSBulletmain"/>
      </w:pPr>
      <w:r w:rsidRPr="001340AB">
        <w:t xml:space="preserve">To pin a folder, open it in </w:t>
      </w:r>
      <w:hyperlink r:id="rId63" w:tooltip="http://windows.microsoft.com/en-US/windows-8/files-folders-windows-explorer/" w:history="1">
        <w:r w:rsidRPr="00CB3D06">
          <w:rPr>
            <w:rStyle w:val="Hyperlink"/>
          </w:rPr>
          <w:t>File E</w:t>
        </w:r>
        <w:r w:rsidRPr="00CB3D06">
          <w:rPr>
            <w:rStyle w:val="Hyperlink"/>
          </w:rPr>
          <w:t>x</w:t>
        </w:r>
        <w:r w:rsidRPr="00CB3D06">
          <w:rPr>
            <w:rStyle w:val="Hyperlink"/>
          </w:rPr>
          <w:t>p</w:t>
        </w:r>
        <w:r w:rsidRPr="00CB3D06">
          <w:rPr>
            <w:rStyle w:val="Hyperlink"/>
          </w:rPr>
          <w:t>l</w:t>
        </w:r>
        <w:r w:rsidRPr="00CB3D06">
          <w:rPr>
            <w:rStyle w:val="Hyperlink"/>
          </w:rPr>
          <w:t>o</w:t>
        </w:r>
        <w:r w:rsidRPr="00CB3D06">
          <w:rPr>
            <w:rStyle w:val="Hyperlink"/>
          </w:rPr>
          <w:t>rer</w:t>
        </w:r>
      </w:hyperlink>
      <w:r w:rsidRPr="00CB3D06">
        <w:rPr>
          <w:rStyle w:val="Hyperlink"/>
        </w:rPr>
        <w:t>,</w:t>
      </w:r>
      <w:r w:rsidRPr="001340AB">
        <w:t xml:space="preserve"> press and hold or right-click it, and then tap or click </w:t>
      </w:r>
      <w:r w:rsidRPr="00CB3D06">
        <w:rPr>
          <w:rStyle w:val="Strong"/>
        </w:rPr>
        <w:t>Pin to Start</w:t>
      </w:r>
      <w:r w:rsidRPr="001340AB">
        <w:t xml:space="preserve">. </w:t>
      </w:r>
    </w:p>
    <w:p w:rsidR="001340AB" w:rsidRPr="001340AB" w:rsidRDefault="001340AB" w:rsidP="00CB3D06">
      <w:pPr>
        <w:pStyle w:val="MSHeading3"/>
      </w:pPr>
      <w:bookmarkStart w:id="90" w:name="_Toc338326778"/>
      <w:bookmarkStart w:id="91" w:name="_Toc340423682"/>
      <w:r w:rsidRPr="001340AB">
        <w:t xml:space="preserve">Pin </w:t>
      </w:r>
      <w:r w:rsidR="0040709F">
        <w:t>or unpin a</w:t>
      </w:r>
      <w:r w:rsidR="00CB3D06" w:rsidRPr="001340AB">
        <w:t>pps</w:t>
      </w:r>
      <w:bookmarkEnd w:id="90"/>
      <w:bookmarkEnd w:id="91"/>
    </w:p>
    <w:p w:rsidR="001340AB" w:rsidRPr="001340AB" w:rsidRDefault="001340AB" w:rsidP="00BD7412">
      <w:pPr>
        <w:pStyle w:val="MSBody"/>
      </w:pPr>
      <w:r w:rsidRPr="001340AB">
        <w:t xml:space="preserve">Some apps that are installed on your PC might not be pinned to Start. But you can always pin them if you want them there. On the Start screen, open the </w:t>
      </w:r>
      <w:hyperlink r:id="rId64" w:tooltip="http://windows.microsoft.com/en-US/windows-8/charms/" w:history="1">
        <w:r w:rsidRPr="006C4638">
          <w:rPr>
            <w:rStyle w:val="Hyperlink"/>
          </w:rPr>
          <w:t>Se</w:t>
        </w:r>
        <w:r w:rsidRPr="006C4638">
          <w:rPr>
            <w:rStyle w:val="Hyperlink"/>
          </w:rPr>
          <w:t>a</w:t>
        </w:r>
        <w:r w:rsidRPr="006C4638">
          <w:rPr>
            <w:rStyle w:val="Hyperlink"/>
          </w:rPr>
          <w:t>rch</w:t>
        </w:r>
        <w:r w:rsidRPr="006C4638">
          <w:rPr>
            <w:rStyle w:val="Hyperlink"/>
          </w:rPr>
          <w:t xml:space="preserve"> </w:t>
        </w:r>
        <w:r w:rsidRPr="006C4638">
          <w:rPr>
            <w:rStyle w:val="Hyperlink"/>
          </w:rPr>
          <w:t>c</w:t>
        </w:r>
        <w:r w:rsidRPr="006C4638">
          <w:rPr>
            <w:rStyle w:val="Hyperlink"/>
          </w:rPr>
          <w:t>harm</w:t>
        </w:r>
      </w:hyperlink>
      <w:r w:rsidRPr="001340AB">
        <w:t xml:space="preserve">, select the app you want to pin to open its </w:t>
      </w:r>
      <w:hyperlink r:id="rId65" w:tooltip="http://windows.microsoft.com/en-US/windows-8/app-commands/" w:history="1">
        <w:r w:rsidRPr="006C4638">
          <w:rPr>
            <w:rStyle w:val="Hyperlink"/>
          </w:rPr>
          <w:t>c</w:t>
        </w:r>
        <w:r w:rsidRPr="006C4638">
          <w:rPr>
            <w:rStyle w:val="Hyperlink"/>
          </w:rPr>
          <w:t>o</w:t>
        </w:r>
        <w:r w:rsidRPr="006C4638">
          <w:rPr>
            <w:rStyle w:val="Hyperlink"/>
          </w:rPr>
          <w:t>m</w:t>
        </w:r>
        <w:r w:rsidRPr="006C4638">
          <w:rPr>
            <w:rStyle w:val="Hyperlink"/>
          </w:rPr>
          <w:t>mands</w:t>
        </w:r>
      </w:hyperlink>
      <w:r w:rsidRPr="001340AB">
        <w:t xml:space="preserve">, and then tap or click </w:t>
      </w:r>
      <w:r w:rsidRPr="006C4638">
        <w:rPr>
          <w:rStyle w:val="Strong"/>
        </w:rPr>
        <w:t>Pin to Start</w:t>
      </w:r>
      <w:r w:rsidRPr="001340AB">
        <w:t xml:space="preserve">. </w:t>
      </w:r>
    </w:p>
    <w:p w:rsidR="001340AB" w:rsidRPr="001340AB" w:rsidRDefault="001340AB" w:rsidP="00BD7412">
      <w:pPr>
        <w:pStyle w:val="MSBody"/>
      </w:pPr>
      <w:r w:rsidRPr="001340AB">
        <w:t xml:space="preserve">And if there are apps you don't use, you can unpin them from Start. On the Start screen, select an app to open its </w:t>
      </w:r>
      <w:hyperlink r:id="rId66" w:tooltip="http://windows.microsoft.com/en-US/windows-8/app-commands/" w:history="1">
        <w:r w:rsidRPr="00B6746F">
          <w:rPr>
            <w:rStyle w:val="Hyperlink"/>
          </w:rPr>
          <w:t>com</w:t>
        </w:r>
        <w:r w:rsidRPr="00B6746F">
          <w:rPr>
            <w:rStyle w:val="Hyperlink"/>
          </w:rPr>
          <w:t>m</w:t>
        </w:r>
        <w:r w:rsidRPr="00B6746F">
          <w:rPr>
            <w:rStyle w:val="Hyperlink"/>
          </w:rPr>
          <w:t>ands</w:t>
        </w:r>
      </w:hyperlink>
      <w:r w:rsidRPr="001340AB">
        <w:t xml:space="preserve">, and then tap or click </w:t>
      </w:r>
      <w:r w:rsidRPr="00B6746F">
        <w:rPr>
          <w:rStyle w:val="Strong"/>
        </w:rPr>
        <w:t>Unpin from Start</w:t>
      </w:r>
      <w:r w:rsidRPr="001340AB">
        <w:t xml:space="preserve">. If you unpin an app, it's still installed on your PC, so you can always find it again with the Search charm. </w:t>
      </w:r>
    </w:p>
    <w:p w:rsidR="001340AB" w:rsidRPr="001340AB" w:rsidRDefault="001340AB" w:rsidP="00B6746F">
      <w:pPr>
        <w:pStyle w:val="MSHeading3"/>
      </w:pPr>
      <w:bookmarkStart w:id="92" w:name="_Toc338326779"/>
      <w:bookmarkStart w:id="93" w:name="_Toc340423683"/>
      <w:r w:rsidRPr="001340AB">
        <w:t xml:space="preserve">Rearrange </w:t>
      </w:r>
      <w:r w:rsidR="0040709F">
        <w:t>and resize t</w:t>
      </w:r>
      <w:r w:rsidR="00B6746F" w:rsidRPr="001340AB">
        <w:t>iles</w:t>
      </w:r>
      <w:bookmarkEnd w:id="92"/>
      <w:bookmarkEnd w:id="93"/>
    </w:p>
    <w:p w:rsidR="001340AB" w:rsidRPr="001340AB" w:rsidRDefault="001340AB" w:rsidP="00BD7412">
      <w:pPr>
        <w:pStyle w:val="MSBody"/>
      </w:pPr>
      <w:r w:rsidRPr="001340AB">
        <w:t xml:space="preserve">To move a tile, drag it up or down, and then drag it anywhere you want it. (You don't need to press and hold.) You can arrange the tiles any way you want. Put similar tiles together, group all your favorites, or create a "Work" group for the apps for your job. </w:t>
      </w:r>
    </w:p>
    <w:p w:rsidR="001340AB" w:rsidRPr="001340AB" w:rsidRDefault="001340AB" w:rsidP="00BD7412">
      <w:pPr>
        <w:pStyle w:val="MSBody"/>
      </w:pPr>
      <w:r w:rsidRPr="001340AB">
        <w:t>Here's how to name a group of tiles:</w:t>
      </w:r>
    </w:p>
    <w:p w:rsidR="001340AB" w:rsidRPr="001340AB" w:rsidRDefault="001340AB" w:rsidP="00B6746F">
      <w:pPr>
        <w:pStyle w:val="MSBulletmain"/>
      </w:pPr>
      <w:r w:rsidRPr="001340AB">
        <w:t xml:space="preserve">Touch the Start screen with two or more fingers, and then pinch them toward each other to zoom out. (If you're using a mouse, click the </w:t>
      </w:r>
      <w:r w:rsidRPr="00B6746F">
        <w:rPr>
          <w:rStyle w:val="Strong"/>
        </w:rPr>
        <w:t>Zoom</w:t>
      </w:r>
      <w:r w:rsidRPr="001340AB">
        <w:t xml:space="preserve"> button </w:t>
      </w:r>
      <w:r w:rsidR="000C5EEB">
        <w:rPr>
          <w:noProof/>
        </w:rPr>
        <w:drawing>
          <wp:inline distT="0" distB="0" distL="0" distR="0">
            <wp:extent cx="152400" cy="152400"/>
            <wp:effectExtent l="0" t="0" r="0" b="0"/>
            <wp:docPr id="41" name="Picture 120" descr="The Zoo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Zoom butt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 xml:space="preserve">.) </w:t>
      </w:r>
    </w:p>
    <w:p w:rsidR="001340AB" w:rsidRPr="001340AB" w:rsidRDefault="001340AB" w:rsidP="00B6746F">
      <w:pPr>
        <w:pStyle w:val="MSBulletmain"/>
      </w:pPr>
      <w:r w:rsidRPr="001340AB">
        <w:t xml:space="preserve">Select the group of tiles you want to name, and then tap or click </w:t>
      </w:r>
      <w:r w:rsidRPr="00B6746F">
        <w:rPr>
          <w:rStyle w:val="Strong"/>
        </w:rPr>
        <w:t>Name Group</w:t>
      </w:r>
      <w:r w:rsidRPr="001340AB">
        <w:t xml:space="preserve">. </w:t>
      </w:r>
    </w:p>
    <w:p w:rsidR="001340AB" w:rsidRPr="001340AB" w:rsidRDefault="001340AB" w:rsidP="00B6746F">
      <w:pPr>
        <w:pStyle w:val="MSBulletmain"/>
      </w:pPr>
      <w:r w:rsidRPr="001340AB">
        <w:t xml:space="preserve">If a tile isn't fitting in the spot you want, you can make it larger or smaller. Just select the tile on the Start screen to open the </w:t>
      </w:r>
      <w:hyperlink r:id="rId68" w:anchor="1TC=t1" w:tooltip="http://windows.microsoft.com/en-US/windows-8/app-commands#1TC=t1" w:history="1">
        <w:r w:rsidRPr="00B6746F">
          <w:rPr>
            <w:rStyle w:val="Hyperlink"/>
          </w:rPr>
          <w:t>app com</w:t>
        </w:r>
        <w:r w:rsidRPr="00B6746F">
          <w:rPr>
            <w:rStyle w:val="Hyperlink"/>
          </w:rPr>
          <w:t>m</w:t>
        </w:r>
        <w:r w:rsidRPr="00B6746F">
          <w:rPr>
            <w:rStyle w:val="Hyperlink"/>
          </w:rPr>
          <w:t>a</w:t>
        </w:r>
        <w:r w:rsidRPr="00B6746F">
          <w:rPr>
            <w:rStyle w:val="Hyperlink"/>
          </w:rPr>
          <w:t>nds</w:t>
        </w:r>
      </w:hyperlink>
      <w:r w:rsidRPr="001340AB">
        <w:t xml:space="preserve"> and then tap or click </w:t>
      </w:r>
      <w:r w:rsidRPr="00B6746F">
        <w:rPr>
          <w:rStyle w:val="Strong"/>
        </w:rPr>
        <w:t>Larger</w:t>
      </w:r>
      <w:r w:rsidRPr="001340AB">
        <w:t xml:space="preserve"> or </w:t>
      </w:r>
      <w:r w:rsidRPr="00B6746F">
        <w:rPr>
          <w:rStyle w:val="Strong"/>
        </w:rPr>
        <w:t>Smaller</w:t>
      </w:r>
      <w:r w:rsidRPr="001340AB">
        <w:t>. (Some tiles can't be resized.)</w:t>
      </w:r>
    </w:p>
    <w:p w:rsidR="001340AB" w:rsidRPr="001340AB" w:rsidRDefault="001340AB" w:rsidP="00C523E9">
      <w:pPr>
        <w:pStyle w:val="MSHeading2"/>
      </w:pPr>
      <w:hyperlink r:id="rId69" w:history="1">
        <w:bookmarkStart w:id="94" w:name="_Toc338326780"/>
        <w:bookmarkStart w:id="95" w:name="_Toc340423684"/>
        <w:r w:rsidRPr="001340AB">
          <w:t xml:space="preserve">Rearranging </w:t>
        </w:r>
        <w:r w:rsidR="00894BA1">
          <w:t>t</w:t>
        </w:r>
        <w:r w:rsidR="00B6746F" w:rsidRPr="001340AB">
          <w:t>ile</w:t>
        </w:r>
        <w:r w:rsidR="00B6746F" w:rsidRPr="001340AB">
          <w:t>s</w:t>
        </w:r>
        <w:r w:rsidR="00B6746F" w:rsidRPr="001340AB">
          <w:t xml:space="preserve"> </w:t>
        </w:r>
        <w:r w:rsidR="00B6746F" w:rsidRPr="001340AB">
          <w:t>o</w:t>
        </w:r>
        <w:r w:rsidR="00B6746F" w:rsidRPr="001340AB">
          <w:t>n</w:t>
        </w:r>
        <w:r w:rsidR="00B6746F" w:rsidRPr="001340AB">
          <w:t xml:space="preserve"> </w:t>
        </w:r>
        <w:r w:rsidRPr="001340AB">
          <w:t>S</w:t>
        </w:r>
        <w:r w:rsidRPr="001340AB">
          <w:t>t</w:t>
        </w:r>
        <w:r w:rsidRPr="001340AB">
          <w:t>art</w:t>
        </w:r>
        <w:bookmarkEnd w:id="94"/>
        <w:bookmarkEnd w:id="95"/>
      </w:hyperlink>
    </w:p>
    <w:p w:rsidR="001340AB" w:rsidRPr="001340AB" w:rsidRDefault="001340AB" w:rsidP="00BD7412">
      <w:pPr>
        <w:pStyle w:val="MSBody"/>
      </w:pPr>
      <w:r w:rsidRPr="001340AB">
        <w:t>In Windows 8 and Windows RT, you have lots of options to help you set up Start in a way that's right for you. You can create groups, show updates on tiles, and move tiles around for better access to your favorite people, websites, and more. Or, you can create a simple Start with just a few choices. Take a few minutes to move and resize tiles to see what works best for you.</w:t>
      </w:r>
    </w:p>
    <w:tbl>
      <w:tblPr>
        <w:tblW w:w="4986"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591"/>
        <w:gridCol w:w="288"/>
        <w:gridCol w:w="7260"/>
      </w:tblGrid>
      <w:tr w:rsidR="007F3C1C" w:rsidRPr="00C73854" w:rsidTr="00A527B0">
        <w:trPr>
          <w:cantSplit/>
          <w:trHeight w:val="288"/>
          <w:tblHeader/>
        </w:trPr>
        <w:tc>
          <w:tcPr>
            <w:tcW w:w="1278" w:type="pct"/>
            <w:shd w:val="clear" w:color="auto" w:fill="5B1C74"/>
            <w:hideMark/>
          </w:tcPr>
          <w:p w:rsidR="001340AB" w:rsidRPr="00C73854" w:rsidRDefault="001340AB" w:rsidP="00A527B0">
            <w:pPr>
              <w:pStyle w:val="MSTableHeader"/>
            </w:pPr>
            <w:r w:rsidRPr="00C73854">
              <w:t>What you can do</w:t>
            </w:r>
          </w:p>
        </w:tc>
        <w:tc>
          <w:tcPr>
            <w:tcW w:w="142" w:type="pct"/>
            <w:shd w:val="clear" w:color="auto" w:fill="5B1C74"/>
            <w:hideMark/>
          </w:tcPr>
          <w:p w:rsidR="001340AB" w:rsidRPr="00C73854" w:rsidRDefault="001340AB" w:rsidP="00A527B0">
            <w:pPr>
              <w:pStyle w:val="MSTableHeader"/>
            </w:pPr>
          </w:p>
        </w:tc>
        <w:tc>
          <w:tcPr>
            <w:tcW w:w="3580" w:type="pct"/>
            <w:shd w:val="clear" w:color="auto" w:fill="5B1C74"/>
            <w:hideMark/>
          </w:tcPr>
          <w:p w:rsidR="001340AB" w:rsidRPr="00C73854" w:rsidRDefault="001340AB" w:rsidP="00A527B0">
            <w:pPr>
              <w:pStyle w:val="MSTableHeader"/>
            </w:pPr>
            <w:r w:rsidRPr="00C73854">
              <w:t>How to do it</w:t>
            </w:r>
          </w:p>
        </w:tc>
      </w:tr>
      <w:tr w:rsidR="007F3C1C" w:rsidRPr="00A25407" w:rsidTr="00A527B0">
        <w:trPr>
          <w:cantSplit/>
          <w:trHeight w:val="288"/>
        </w:trPr>
        <w:tc>
          <w:tcPr>
            <w:tcW w:w="1278" w:type="pct"/>
            <w:hideMark/>
          </w:tcPr>
          <w:p w:rsidR="001340AB" w:rsidRPr="00A25407" w:rsidRDefault="001340AB" w:rsidP="00A527B0">
            <w:pPr>
              <w:pStyle w:val="MSTablebody"/>
            </w:pPr>
            <w:r w:rsidRPr="00A25407">
              <w:t>Rearrange tiles</w:t>
            </w:r>
          </w:p>
        </w:tc>
        <w:tc>
          <w:tcPr>
            <w:tcW w:w="142" w:type="pct"/>
            <w:hideMark/>
          </w:tcPr>
          <w:p w:rsidR="001340AB" w:rsidRPr="00A25407" w:rsidRDefault="001340AB" w:rsidP="00B91731">
            <w:pPr>
              <w:spacing w:after="0"/>
            </w:pPr>
          </w:p>
        </w:tc>
        <w:tc>
          <w:tcPr>
            <w:tcW w:w="3580" w:type="pct"/>
            <w:hideMark/>
          </w:tcPr>
          <w:p w:rsidR="001340AB" w:rsidRPr="00A25407" w:rsidRDefault="001340AB" w:rsidP="00001BD8">
            <w:pPr>
              <w:pStyle w:val="MSMultilevellist"/>
              <w:numPr>
                <w:ilvl w:val="0"/>
                <w:numId w:val="21"/>
              </w:numPr>
            </w:pPr>
            <w:r w:rsidRPr="00A25407">
              <w:t>Slide the tile you want to change either up or down, and then drag it to a new position.</w:t>
            </w:r>
          </w:p>
          <w:p w:rsidR="001340AB" w:rsidRPr="00A25407" w:rsidRDefault="001340AB" w:rsidP="00B6746F">
            <w:pPr>
              <w:pStyle w:val="MSMultilevellist"/>
            </w:pPr>
            <w:r w:rsidRPr="00A25407">
              <w:t xml:space="preserve">(If you're using a mouse, click and drag the tile in any direction to a </w:t>
            </w:r>
            <w:r w:rsidR="00403C06">
              <w:br/>
            </w:r>
            <w:r w:rsidRPr="00A25407">
              <w:t>new position.)</w:t>
            </w:r>
          </w:p>
          <w:p w:rsidR="001340AB" w:rsidRPr="00A25407" w:rsidRDefault="001340AB" w:rsidP="00B6746F">
            <w:pPr>
              <w:pStyle w:val="MSMultilevellist"/>
            </w:pPr>
            <w:r w:rsidRPr="00A25407">
              <w:t>If you want to quickly move it from one end of Start to the other, drag the tile down to the bottom of the screen. This shows all the tiles at once and makes it easy to move tiles longer distances.</w:t>
            </w:r>
          </w:p>
        </w:tc>
      </w:tr>
      <w:tr w:rsidR="007F3C1C" w:rsidRPr="00A25407" w:rsidTr="00A527B0">
        <w:trPr>
          <w:cantSplit/>
          <w:trHeight w:val="288"/>
        </w:trPr>
        <w:tc>
          <w:tcPr>
            <w:tcW w:w="1278" w:type="pct"/>
            <w:hideMark/>
          </w:tcPr>
          <w:p w:rsidR="001340AB" w:rsidRPr="00A25407" w:rsidRDefault="001340AB" w:rsidP="00A527B0">
            <w:pPr>
              <w:pStyle w:val="MSTablebody"/>
            </w:pPr>
            <w:r w:rsidRPr="00A25407">
              <w:t>Group tiles together</w:t>
            </w:r>
          </w:p>
        </w:tc>
        <w:tc>
          <w:tcPr>
            <w:tcW w:w="142" w:type="pct"/>
            <w:hideMark/>
          </w:tcPr>
          <w:p w:rsidR="001340AB" w:rsidRPr="00A25407" w:rsidRDefault="001340AB" w:rsidP="00B91731">
            <w:pPr>
              <w:spacing w:after="0"/>
            </w:pPr>
          </w:p>
        </w:tc>
        <w:tc>
          <w:tcPr>
            <w:tcW w:w="3580" w:type="pct"/>
            <w:hideMark/>
          </w:tcPr>
          <w:p w:rsidR="001340AB" w:rsidRPr="00A25407" w:rsidRDefault="001340AB" w:rsidP="00001BD8">
            <w:pPr>
              <w:pStyle w:val="MSMultilevellist"/>
              <w:numPr>
                <w:ilvl w:val="0"/>
                <w:numId w:val="22"/>
              </w:numPr>
            </w:pPr>
            <w:r w:rsidRPr="00A25407">
              <w:t>To start a new group, drag a tile to an open space. When a gray bar appears, release the tile.</w:t>
            </w:r>
          </w:p>
          <w:p w:rsidR="001340AB" w:rsidRPr="00A25407" w:rsidRDefault="001340AB" w:rsidP="00B6746F">
            <w:pPr>
              <w:pStyle w:val="MSMultilevellist"/>
            </w:pPr>
            <w:r w:rsidRPr="00A25407">
              <w:t>Slide and drag or click and drag more tiles next to the first tile.</w:t>
            </w:r>
          </w:p>
        </w:tc>
      </w:tr>
      <w:tr w:rsidR="007F3C1C" w:rsidRPr="00A25407" w:rsidTr="00A527B0">
        <w:trPr>
          <w:cantSplit/>
          <w:trHeight w:val="288"/>
        </w:trPr>
        <w:tc>
          <w:tcPr>
            <w:tcW w:w="1278" w:type="pct"/>
            <w:hideMark/>
          </w:tcPr>
          <w:p w:rsidR="001340AB" w:rsidRPr="00A25407" w:rsidRDefault="001340AB" w:rsidP="00A527B0">
            <w:pPr>
              <w:pStyle w:val="MSTablebody"/>
            </w:pPr>
            <w:r w:rsidRPr="00A25407">
              <w:t>Name groups</w:t>
            </w:r>
          </w:p>
        </w:tc>
        <w:tc>
          <w:tcPr>
            <w:tcW w:w="142" w:type="pct"/>
            <w:hideMark/>
          </w:tcPr>
          <w:p w:rsidR="001340AB" w:rsidRPr="00A25407" w:rsidRDefault="001340AB" w:rsidP="00B91731">
            <w:pPr>
              <w:spacing w:after="0"/>
            </w:pPr>
          </w:p>
        </w:tc>
        <w:tc>
          <w:tcPr>
            <w:tcW w:w="3580" w:type="pct"/>
            <w:hideMark/>
          </w:tcPr>
          <w:p w:rsidR="001340AB" w:rsidRPr="00A25407" w:rsidRDefault="001340AB" w:rsidP="00001BD8">
            <w:pPr>
              <w:pStyle w:val="MSMultilevellist"/>
              <w:numPr>
                <w:ilvl w:val="0"/>
                <w:numId w:val="23"/>
              </w:numPr>
            </w:pPr>
            <w:r w:rsidRPr="00A25407">
              <w:t>Pinch your fingers together on the Start screen or click the icon in the lower-right corner to zoom out and see all the tiles.</w:t>
            </w:r>
          </w:p>
          <w:p w:rsidR="001340AB" w:rsidRPr="00A25407" w:rsidRDefault="001340AB" w:rsidP="00B6746F">
            <w:pPr>
              <w:pStyle w:val="MSMultilevellist"/>
            </w:pPr>
            <w:r w:rsidRPr="00A25407">
              <w:t>To rearrange the groups, press and hold or click and drag the group, and then move it to a new position.</w:t>
            </w:r>
          </w:p>
          <w:p w:rsidR="001340AB" w:rsidRPr="00A25407" w:rsidRDefault="001340AB" w:rsidP="00B6746F">
            <w:pPr>
              <w:pStyle w:val="MSMultilevellist"/>
            </w:pPr>
            <w:r w:rsidRPr="00A25407">
              <w:t xml:space="preserve">Tap or right-click the group you want to name, and then tap or click </w:t>
            </w:r>
            <w:r w:rsidR="00B6746F">
              <w:br/>
            </w:r>
            <w:r w:rsidRPr="00B6746F">
              <w:rPr>
                <w:rStyle w:val="Strong"/>
              </w:rPr>
              <w:t>Name group</w:t>
            </w:r>
            <w:r w:rsidRPr="00A25407">
              <w:t>.</w:t>
            </w:r>
          </w:p>
          <w:p w:rsidR="001340AB" w:rsidRPr="00A25407" w:rsidRDefault="001340AB" w:rsidP="00B6746F">
            <w:pPr>
              <w:pStyle w:val="MSMultilevellist"/>
            </w:pPr>
            <w:r w:rsidRPr="00A25407">
              <w:t xml:space="preserve">Enter a name, and then tap or click </w:t>
            </w:r>
            <w:r w:rsidRPr="00B6746F">
              <w:rPr>
                <w:rStyle w:val="Strong"/>
              </w:rPr>
              <w:t>Name</w:t>
            </w:r>
            <w:r w:rsidRPr="00A25407">
              <w:t>.</w:t>
            </w:r>
          </w:p>
        </w:tc>
      </w:tr>
      <w:tr w:rsidR="007F3C1C" w:rsidRPr="00A25407" w:rsidTr="00A527B0">
        <w:trPr>
          <w:cantSplit/>
          <w:trHeight w:val="288"/>
        </w:trPr>
        <w:tc>
          <w:tcPr>
            <w:tcW w:w="1278" w:type="pct"/>
            <w:hideMark/>
          </w:tcPr>
          <w:p w:rsidR="001340AB" w:rsidRPr="00A25407" w:rsidRDefault="001340AB" w:rsidP="00A527B0">
            <w:pPr>
              <w:pStyle w:val="MSTablebody"/>
            </w:pPr>
            <w:r w:rsidRPr="00A25407">
              <w:t>Resize tiles (only available on some tiles)</w:t>
            </w:r>
          </w:p>
        </w:tc>
        <w:tc>
          <w:tcPr>
            <w:tcW w:w="142" w:type="pct"/>
            <w:hideMark/>
          </w:tcPr>
          <w:p w:rsidR="001340AB" w:rsidRPr="00A25407" w:rsidRDefault="001340AB" w:rsidP="00B91731">
            <w:pPr>
              <w:spacing w:after="0"/>
            </w:pPr>
          </w:p>
        </w:tc>
        <w:tc>
          <w:tcPr>
            <w:tcW w:w="3580" w:type="pct"/>
            <w:hideMark/>
          </w:tcPr>
          <w:p w:rsidR="001340AB" w:rsidRPr="00A25407" w:rsidRDefault="001340AB" w:rsidP="00001BD8">
            <w:pPr>
              <w:pStyle w:val="MSMultilevellist"/>
              <w:numPr>
                <w:ilvl w:val="0"/>
                <w:numId w:val="24"/>
              </w:numPr>
            </w:pPr>
            <w:r w:rsidRPr="00A25407">
              <w:t>Swipe down on or right-click the tile you want to change.</w:t>
            </w:r>
          </w:p>
          <w:p w:rsidR="001340AB" w:rsidRPr="00A25407" w:rsidRDefault="001340AB" w:rsidP="00B6746F">
            <w:pPr>
              <w:pStyle w:val="MSMultilevellist"/>
            </w:pPr>
            <w:r w:rsidRPr="00A25407">
              <w:t xml:space="preserve">Tap or click </w:t>
            </w:r>
            <w:r w:rsidRPr="00B6746F">
              <w:rPr>
                <w:rStyle w:val="Strong"/>
              </w:rPr>
              <w:t>Smaller</w:t>
            </w:r>
            <w:r w:rsidRPr="00A25407">
              <w:t xml:space="preserve"> or </w:t>
            </w:r>
            <w:r w:rsidRPr="00B6746F">
              <w:rPr>
                <w:rStyle w:val="Strong"/>
              </w:rPr>
              <w:t>Larger</w:t>
            </w:r>
            <w:r w:rsidRPr="00A25407">
              <w:t xml:space="preserve"> to change its size. (A tile's color and font can't be changed.)</w:t>
            </w:r>
          </w:p>
        </w:tc>
      </w:tr>
      <w:tr w:rsidR="007F3C1C" w:rsidRPr="00A25407" w:rsidTr="00A527B0">
        <w:trPr>
          <w:cantSplit/>
          <w:trHeight w:val="288"/>
        </w:trPr>
        <w:tc>
          <w:tcPr>
            <w:tcW w:w="1278" w:type="pct"/>
            <w:hideMark/>
          </w:tcPr>
          <w:p w:rsidR="001340AB" w:rsidRPr="00A25407" w:rsidRDefault="001340AB" w:rsidP="00A527B0">
            <w:pPr>
              <w:pStyle w:val="MSTablebody"/>
            </w:pPr>
            <w:r w:rsidRPr="00A25407">
              <w:t xml:space="preserve">Turn tile updates on or off (only available on </w:t>
            </w:r>
            <w:r w:rsidR="00B6746F">
              <w:br/>
            </w:r>
            <w:r w:rsidRPr="00A25407">
              <w:t>some tiles)</w:t>
            </w:r>
          </w:p>
        </w:tc>
        <w:tc>
          <w:tcPr>
            <w:tcW w:w="142" w:type="pct"/>
            <w:hideMark/>
          </w:tcPr>
          <w:p w:rsidR="001340AB" w:rsidRPr="00A25407" w:rsidRDefault="001340AB" w:rsidP="00B91731">
            <w:pPr>
              <w:spacing w:after="0"/>
            </w:pPr>
          </w:p>
        </w:tc>
        <w:tc>
          <w:tcPr>
            <w:tcW w:w="3580" w:type="pct"/>
            <w:hideMark/>
          </w:tcPr>
          <w:p w:rsidR="001340AB" w:rsidRPr="00A25407" w:rsidRDefault="001340AB" w:rsidP="00001BD8">
            <w:pPr>
              <w:pStyle w:val="MSMultilevellist"/>
              <w:numPr>
                <w:ilvl w:val="0"/>
                <w:numId w:val="25"/>
              </w:numPr>
            </w:pPr>
            <w:r w:rsidRPr="00A25407">
              <w:t>Swipe down on or right-click the tile you want to change.</w:t>
            </w:r>
          </w:p>
          <w:p w:rsidR="001340AB" w:rsidRPr="00A25407" w:rsidRDefault="001340AB" w:rsidP="00B6746F">
            <w:pPr>
              <w:pStyle w:val="MSMultilevellist"/>
            </w:pPr>
            <w:r w:rsidRPr="00A25407">
              <w:t xml:space="preserve">Tap or click </w:t>
            </w:r>
            <w:r w:rsidRPr="00B6746F">
              <w:rPr>
                <w:rStyle w:val="Strong"/>
              </w:rPr>
              <w:t>Turn live tile on</w:t>
            </w:r>
            <w:r w:rsidRPr="00A25407">
              <w:t xml:space="preserve"> </w:t>
            </w:r>
            <w:r w:rsidRPr="00B6746F">
              <w:rPr>
                <w:rStyle w:val="Strong"/>
              </w:rPr>
              <w:t>or Turn live tile off</w:t>
            </w:r>
            <w:r w:rsidRPr="00A25407">
              <w:t xml:space="preserve"> to change its setting.</w:t>
            </w:r>
          </w:p>
        </w:tc>
      </w:tr>
    </w:tbl>
    <w:p w:rsidR="001340AB" w:rsidRPr="001340AB" w:rsidRDefault="001340AB" w:rsidP="00C523E9">
      <w:pPr>
        <w:pStyle w:val="MSHeading2"/>
      </w:pPr>
      <w:hyperlink r:id="rId70" w:tooltip="http://windows.microsoft.com/en-US/windows-8/get-started-with-themes/" w:history="1">
        <w:bookmarkStart w:id="96" w:name="_Toc338326781"/>
        <w:bookmarkStart w:id="97" w:name="_Toc340423685"/>
        <w:r w:rsidRPr="001340AB">
          <w:t xml:space="preserve">Get </w:t>
        </w:r>
        <w:r w:rsidR="00894BA1">
          <w:t>s</w:t>
        </w:r>
        <w:r w:rsidR="00403C06" w:rsidRPr="001340AB">
          <w:t xml:space="preserve">tarted </w:t>
        </w:r>
        <w:r w:rsidR="00894BA1">
          <w:t>w</w:t>
        </w:r>
        <w:r w:rsidR="00403C06" w:rsidRPr="001340AB">
          <w:t>it</w:t>
        </w:r>
        <w:r w:rsidR="00403C06" w:rsidRPr="001340AB">
          <w:t>h</w:t>
        </w:r>
        <w:r w:rsidR="00403C06" w:rsidRPr="001340AB">
          <w:t xml:space="preserve"> </w:t>
        </w:r>
        <w:r w:rsidR="00894BA1">
          <w:t>t</w:t>
        </w:r>
        <w:r w:rsidR="00403C06" w:rsidRPr="001340AB">
          <w:t>h</w:t>
        </w:r>
        <w:r w:rsidR="00403C06" w:rsidRPr="001340AB">
          <w:t>e</w:t>
        </w:r>
        <w:r w:rsidR="00403C06" w:rsidRPr="001340AB">
          <w:t>mes</w:t>
        </w:r>
        <w:bookmarkEnd w:id="96"/>
        <w:bookmarkEnd w:id="97"/>
      </w:hyperlink>
    </w:p>
    <w:p w:rsidR="001340AB" w:rsidRPr="001340AB" w:rsidRDefault="001340AB" w:rsidP="00BD7412">
      <w:pPr>
        <w:pStyle w:val="MSBody"/>
      </w:pPr>
      <w:r w:rsidRPr="001340AB">
        <w:t xml:space="preserve">In Windows, you can use themes to help make your desktop feel a little more like your own. Themes change the desktop background, window border color, sounds, and screen saver on your PC all at once, and you can switch between themes as often as you like. You can also create your own themes, and share them with friends </w:t>
      </w:r>
      <w:r w:rsidR="00B6746F">
        <w:br/>
      </w:r>
      <w:r w:rsidRPr="001340AB">
        <w:t>and family.</w:t>
      </w:r>
    </w:p>
    <w:p w:rsidR="001340AB" w:rsidRPr="001340AB" w:rsidRDefault="001340AB" w:rsidP="00B6746F">
      <w:pPr>
        <w:pStyle w:val="MSHeading3"/>
      </w:pPr>
      <w:bookmarkStart w:id="98" w:name="_Toc338326782"/>
      <w:bookmarkStart w:id="99" w:name="_Toc340423686"/>
      <w:r w:rsidRPr="001340AB">
        <w:t xml:space="preserve">What's </w:t>
      </w:r>
      <w:r w:rsidR="00403C06">
        <w:t>a</w:t>
      </w:r>
      <w:r w:rsidR="00894BA1">
        <w:t xml:space="preserve"> t</w:t>
      </w:r>
      <w:r w:rsidR="00403C06" w:rsidRPr="001340AB">
        <w:t>heme?</w:t>
      </w:r>
      <w:bookmarkEnd w:id="98"/>
      <w:bookmarkEnd w:id="99"/>
    </w:p>
    <w:p w:rsidR="001340AB" w:rsidRPr="001340AB" w:rsidRDefault="001340AB" w:rsidP="00BD7412">
      <w:pPr>
        <w:pStyle w:val="MSBody"/>
      </w:pPr>
      <w:r w:rsidRPr="001340AB">
        <w:t>A theme is a combination of pictures, colors, and sounds. Themes include:</w:t>
      </w:r>
    </w:p>
    <w:p w:rsidR="00BD7412" w:rsidRDefault="000C5EEB" w:rsidP="00BD7412">
      <w:pPr>
        <w:pStyle w:val="MSImages"/>
      </w:pPr>
      <w:r>
        <w:rPr>
          <w:noProof/>
        </w:rPr>
        <w:drawing>
          <wp:inline distT="0" distB="0" distL="0" distR="0">
            <wp:extent cx="3943350" cy="714375"/>
            <wp:effectExtent l="0" t="0" r="0" b="9525"/>
            <wp:docPr id="42" name="Picture 13" descr="The parts of a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parts of a them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43350" cy="714375"/>
                    </a:xfrm>
                    <a:prstGeom prst="rect">
                      <a:avLst/>
                    </a:prstGeom>
                    <a:noFill/>
                    <a:ln>
                      <a:noFill/>
                    </a:ln>
                  </pic:spPr>
                </pic:pic>
              </a:graphicData>
            </a:graphic>
          </wp:inline>
        </w:drawing>
      </w:r>
    </w:p>
    <w:p w:rsidR="001340AB" w:rsidRPr="001340AB" w:rsidRDefault="001340AB" w:rsidP="00403C06">
      <w:pPr>
        <w:pStyle w:val="MSTipsbody"/>
      </w:pPr>
      <w:r w:rsidRPr="001340AB">
        <w:t>Parts of a theme</w:t>
      </w:r>
    </w:p>
    <w:p w:rsidR="001340AB" w:rsidRPr="001340AB" w:rsidRDefault="001340AB" w:rsidP="00B6746F">
      <w:pPr>
        <w:pStyle w:val="MSBulletmain"/>
      </w:pPr>
      <w:r w:rsidRPr="00B6746F">
        <w:rPr>
          <w:rStyle w:val="Strong"/>
        </w:rPr>
        <w:t>A desktop background</w:t>
      </w:r>
      <w:r w:rsidRPr="001340AB">
        <w:t xml:space="preserve">. A picture, color, or design that acts as a backdrop to the open windows on your desktop. The desktop background can be a single picture or a slide show. You can choose from the desktop background pictures that come with Windows, or you can use your own pictures. </w:t>
      </w:r>
    </w:p>
    <w:p w:rsidR="001340AB" w:rsidRPr="001340AB" w:rsidRDefault="001340AB" w:rsidP="00B6746F">
      <w:pPr>
        <w:pStyle w:val="MSBulletmain"/>
      </w:pPr>
      <w:r w:rsidRPr="005B18D0">
        <w:rPr>
          <w:rStyle w:val="Strong"/>
        </w:rPr>
        <w:t>A window border color</w:t>
      </w:r>
      <w:r w:rsidRPr="001340AB">
        <w:t xml:space="preserve">. The color of your window borders and taskbar. A theme can include one specific window border color, or a color can be chosen automatically based on the colors in the desktop </w:t>
      </w:r>
      <w:r w:rsidR="00403C06">
        <w:br/>
      </w:r>
      <w:r w:rsidRPr="001340AB">
        <w:t>background picture.</w:t>
      </w:r>
    </w:p>
    <w:p w:rsidR="001340AB" w:rsidRPr="001340AB" w:rsidRDefault="001340AB" w:rsidP="00B6746F">
      <w:pPr>
        <w:pStyle w:val="MSBulletmain"/>
      </w:pPr>
      <w:r w:rsidRPr="005B18D0">
        <w:rPr>
          <w:rStyle w:val="Strong"/>
        </w:rPr>
        <w:t>Sounds</w:t>
      </w:r>
      <w:r w:rsidRPr="001340AB">
        <w:t xml:space="preserve">. A collection of related sounds that you hear when events happen on your PC. An event can be an action that you do, like signing in to your PC, or something that your PC does, like letting you know when you get a new email. </w:t>
      </w:r>
    </w:p>
    <w:p w:rsidR="001340AB" w:rsidRPr="001340AB" w:rsidRDefault="001340AB" w:rsidP="00B6746F">
      <w:pPr>
        <w:pStyle w:val="MSBulletmain"/>
      </w:pPr>
      <w:r w:rsidRPr="005B18D0">
        <w:rPr>
          <w:rStyle w:val="Strong"/>
        </w:rPr>
        <w:t>A screen saver</w:t>
      </w:r>
      <w:r w:rsidRPr="001340AB">
        <w:t xml:space="preserve">. A moving picture or pattern that appears on your PC screen when you haven’t used the mouse or keyboard for a certain period of time. The screen saver is turned off in the themes that come with Windows, but you can turn it on and add one to a theme. For more info about screen savers, see </w:t>
      </w:r>
      <w:hyperlink r:id="rId72" w:tooltip="http://windows.microsoft.com/en-US/windows-8/using-screen-savers/" w:history="1">
        <w:r w:rsidRPr="005B18D0">
          <w:rPr>
            <w:rStyle w:val="Hyperlink"/>
          </w:rPr>
          <w:t>Ho</w:t>
        </w:r>
        <w:r w:rsidRPr="005B18D0">
          <w:rPr>
            <w:rStyle w:val="Hyperlink"/>
          </w:rPr>
          <w:t>w</w:t>
        </w:r>
        <w:r w:rsidRPr="005B18D0">
          <w:rPr>
            <w:rStyle w:val="Hyperlink"/>
          </w:rPr>
          <w:t xml:space="preserve"> to use screen </w:t>
        </w:r>
        <w:r w:rsidRPr="005B18D0">
          <w:rPr>
            <w:rStyle w:val="Hyperlink"/>
          </w:rPr>
          <w:t>s</w:t>
        </w:r>
        <w:r w:rsidRPr="005B18D0">
          <w:rPr>
            <w:rStyle w:val="Hyperlink"/>
          </w:rPr>
          <w:t>avers</w:t>
        </w:r>
      </w:hyperlink>
      <w:r w:rsidRPr="001340AB">
        <w:t>.</w:t>
      </w:r>
    </w:p>
    <w:p w:rsidR="001340AB" w:rsidRPr="001340AB" w:rsidRDefault="001340AB" w:rsidP="00BD7412">
      <w:pPr>
        <w:pStyle w:val="MSBody"/>
      </w:pPr>
      <w:r w:rsidRPr="001340AB">
        <w:t xml:space="preserve">You can find all of your themes in Personalization in Control Panel. Tap or click any theme to apply it to </w:t>
      </w:r>
      <w:r w:rsidR="00403C06">
        <w:br/>
      </w:r>
      <w:r w:rsidRPr="001340AB">
        <w:t>your desktop.</w:t>
      </w:r>
    </w:p>
    <w:p w:rsidR="001340AB" w:rsidRPr="001340AB" w:rsidRDefault="001340AB" w:rsidP="00BD7412">
      <w:pPr>
        <w:pStyle w:val="MSBody"/>
      </w:pPr>
      <w:r w:rsidRPr="001340AB">
        <w:t xml:space="preserve">Open Personalization by swiping in from the right edge of the screen, tapping </w:t>
      </w:r>
      <w:r w:rsidRPr="005B18D0">
        <w:rPr>
          <w:rStyle w:val="Strong"/>
        </w:rPr>
        <w:t>Search</w:t>
      </w:r>
      <w:r w:rsidRPr="001340AB">
        <w:t xml:space="preserve"> (or if you're using a mouse, pointing to the upper-right corner of the screen, moving the mouse pointer down, and then clicking </w:t>
      </w:r>
      <w:r w:rsidRPr="005B18D0">
        <w:rPr>
          <w:rStyle w:val="Strong"/>
        </w:rPr>
        <w:t>Search</w:t>
      </w:r>
      <w:r w:rsidRPr="001340AB">
        <w:t xml:space="preserve">), entering </w:t>
      </w:r>
      <w:r w:rsidRPr="005B18D0">
        <w:rPr>
          <w:rStyle w:val="Strong"/>
        </w:rPr>
        <w:t>Personalization</w:t>
      </w:r>
      <w:r w:rsidRPr="001340AB">
        <w:t xml:space="preserve"> in the search box, tapping or clicking </w:t>
      </w:r>
      <w:r w:rsidRPr="005B18D0">
        <w:rPr>
          <w:rStyle w:val="Strong"/>
        </w:rPr>
        <w:t>Settings</w:t>
      </w:r>
      <w:r w:rsidRPr="001340AB">
        <w:t xml:space="preserve">, and then tapping or clicking </w:t>
      </w:r>
      <w:r w:rsidRPr="005B18D0">
        <w:rPr>
          <w:rStyle w:val="Strong"/>
        </w:rPr>
        <w:t>Personalization</w:t>
      </w:r>
      <w:r w:rsidRPr="001340AB">
        <w:t>.</w:t>
      </w:r>
    </w:p>
    <w:p w:rsidR="001340AB" w:rsidRPr="001340AB" w:rsidRDefault="001340AB" w:rsidP="00BD7412">
      <w:pPr>
        <w:pStyle w:val="MSBody"/>
      </w:pPr>
      <w:r w:rsidRPr="001340AB">
        <w:t>In Personalization in Control Panel, there are four types of themes.</w:t>
      </w:r>
    </w:p>
    <w:p w:rsidR="001340AB" w:rsidRPr="001340AB" w:rsidRDefault="001340AB" w:rsidP="005B18D0">
      <w:pPr>
        <w:pStyle w:val="MSBulletmain"/>
      </w:pPr>
      <w:r w:rsidRPr="005B18D0">
        <w:rPr>
          <w:rStyle w:val="Strong"/>
        </w:rPr>
        <w:t>My Themes</w:t>
      </w:r>
      <w:r w:rsidRPr="001340AB">
        <w:t>. Themes that you've created, made changes to, saved, or downloaded. Any time you change a theme, the new settings appear here as an unsaved theme.</w:t>
      </w:r>
    </w:p>
    <w:p w:rsidR="001340AB" w:rsidRPr="001340AB" w:rsidRDefault="001340AB" w:rsidP="005B18D0">
      <w:pPr>
        <w:pStyle w:val="MSBulletmain"/>
      </w:pPr>
      <w:r w:rsidRPr="005B18D0">
        <w:rPr>
          <w:rStyle w:val="Strong"/>
        </w:rPr>
        <w:t>Windows Default Themes</w:t>
      </w:r>
      <w:r w:rsidRPr="001340AB">
        <w:t>. Windows themes you can use to personalize your PC. Most of them include a desktop background slide show.</w:t>
      </w:r>
    </w:p>
    <w:p w:rsidR="001340AB" w:rsidRPr="001340AB" w:rsidRDefault="001340AB" w:rsidP="005B18D0">
      <w:pPr>
        <w:pStyle w:val="MSBulletmain"/>
      </w:pPr>
      <w:r w:rsidRPr="005B18D0">
        <w:rPr>
          <w:rStyle w:val="Strong"/>
        </w:rPr>
        <w:t>Installed Themes</w:t>
      </w:r>
      <w:r w:rsidRPr="001340AB">
        <w:t>. Themes that were created by your PC manufacturer or other non-Microsoft providers.</w:t>
      </w:r>
    </w:p>
    <w:p w:rsidR="001340AB" w:rsidRPr="001340AB" w:rsidRDefault="001340AB" w:rsidP="005B18D0">
      <w:pPr>
        <w:pStyle w:val="MSBulletmain"/>
      </w:pPr>
      <w:r w:rsidRPr="005B18D0">
        <w:rPr>
          <w:rStyle w:val="Strong"/>
        </w:rPr>
        <w:t>High Contrast Themes</w:t>
      </w:r>
      <w:r w:rsidRPr="001340AB">
        <w:t>. Themes that make items on your screen easier to see. The High Contrast themes don't include automatic window border colors or desktop background slide shows.</w:t>
      </w:r>
    </w:p>
    <w:p w:rsidR="001340AB" w:rsidRPr="001340AB" w:rsidRDefault="001340AB" w:rsidP="005B18D0">
      <w:pPr>
        <w:pStyle w:val="MSHeading3"/>
      </w:pPr>
      <w:bookmarkStart w:id="100" w:name="_Toc338326783"/>
      <w:bookmarkStart w:id="101" w:name="_Toc340423687"/>
      <w:r w:rsidRPr="001340AB">
        <w:t xml:space="preserve">Creating </w:t>
      </w:r>
      <w:r w:rsidR="00894BA1">
        <w:t>t</w:t>
      </w:r>
      <w:r w:rsidR="005B18D0" w:rsidRPr="001340AB">
        <w:t>hemes</w:t>
      </w:r>
      <w:bookmarkEnd w:id="100"/>
      <w:bookmarkEnd w:id="101"/>
    </w:p>
    <w:p w:rsidR="001340AB" w:rsidRPr="001340AB" w:rsidRDefault="001340AB" w:rsidP="00BD7412">
      <w:pPr>
        <w:pStyle w:val="MSBody"/>
      </w:pPr>
      <w:r w:rsidRPr="001340AB">
        <w:t>You’re not limited to the themes that come with Windows—you can create customized themes using your own pictures and screen savers, and choose the colors and sounds that go along with them. To get started, tap or click any theme to apply it to your desktop. Then change each part of the theme until the desktop background, window border color, sounds, and screen saver are just how you want them to be. All of your changes will be saved under My Themes as an unsaved theme.</w:t>
      </w:r>
    </w:p>
    <w:p w:rsidR="00BD7412" w:rsidRDefault="000C5EEB" w:rsidP="00BD7412">
      <w:pPr>
        <w:pStyle w:val="MSImages"/>
      </w:pPr>
      <w:r>
        <w:rPr>
          <w:noProof/>
        </w:rPr>
        <w:drawing>
          <wp:inline distT="0" distB="0" distL="0" distR="0">
            <wp:extent cx="1562100" cy="1466850"/>
            <wp:effectExtent l="0" t="0" r="0" b="0"/>
            <wp:docPr id="43" name="Picture 12" descr="An unsaved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saved them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2100" cy="1466850"/>
                    </a:xfrm>
                    <a:prstGeom prst="rect">
                      <a:avLst/>
                    </a:prstGeom>
                    <a:noFill/>
                    <a:ln>
                      <a:noFill/>
                    </a:ln>
                  </pic:spPr>
                </pic:pic>
              </a:graphicData>
            </a:graphic>
          </wp:inline>
        </w:drawing>
      </w:r>
    </w:p>
    <w:p w:rsidR="001340AB" w:rsidRPr="001340AB" w:rsidRDefault="001340AB" w:rsidP="00403C06">
      <w:pPr>
        <w:pStyle w:val="MSTipsbody"/>
      </w:pPr>
      <w:r w:rsidRPr="001340AB">
        <w:t>An unsaved theme</w:t>
      </w:r>
    </w:p>
    <w:p w:rsidR="001340AB" w:rsidRPr="001340AB" w:rsidRDefault="001340AB" w:rsidP="00A527B0">
      <w:pPr>
        <w:pStyle w:val="MSHeading4"/>
      </w:pPr>
      <w:r w:rsidRPr="001340AB">
        <w:t xml:space="preserve">To </w:t>
      </w:r>
      <w:r w:rsidR="00894BA1">
        <w:t>create a t</w:t>
      </w:r>
      <w:r w:rsidR="00403C06" w:rsidRPr="001340AB">
        <w:t>heme</w:t>
      </w:r>
    </w:p>
    <w:p w:rsidR="001340AB" w:rsidRPr="001340AB" w:rsidRDefault="001340AB" w:rsidP="00001BD8">
      <w:pPr>
        <w:pStyle w:val="MSMultilevellist"/>
        <w:numPr>
          <w:ilvl w:val="0"/>
          <w:numId w:val="26"/>
        </w:numPr>
      </w:pPr>
      <w:r w:rsidRPr="001340AB">
        <w:t xml:space="preserve">Open Personalization by swiping in from the right edge of the screen, tapping </w:t>
      </w:r>
      <w:r w:rsidRPr="00925F58">
        <w:rPr>
          <w:rStyle w:val="Strong"/>
        </w:rPr>
        <w:t>Search</w:t>
      </w:r>
      <w:r w:rsidRPr="001340AB">
        <w:t xml:space="preserve"> (or if you're using a mouse, pointing to the upper-right corner of the screen, moving the mouse pointer down, and then clicking </w:t>
      </w:r>
      <w:r w:rsidRPr="00925F58">
        <w:rPr>
          <w:rStyle w:val="Strong"/>
        </w:rPr>
        <w:t>Search</w:t>
      </w:r>
      <w:r w:rsidRPr="001340AB">
        <w:t xml:space="preserve">), entering </w:t>
      </w:r>
      <w:r w:rsidRPr="00925F58">
        <w:rPr>
          <w:rStyle w:val="Strong"/>
        </w:rPr>
        <w:t>Personalization</w:t>
      </w:r>
      <w:r w:rsidRPr="001340AB">
        <w:t xml:space="preserve"> in the search box, tapping or clicking </w:t>
      </w:r>
      <w:r w:rsidRPr="00925F58">
        <w:rPr>
          <w:rStyle w:val="Strong"/>
        </w:rPr>
        <w:t>Settings</w:t>
      </w:r>
      <w:r w:rsidRPr="001340AB">
        <w:t xml:space="preserve">, and then tapping or clicking </w:t>
      </w:r>
      <w:r w:rsidRPr="00925F58">
        <w:rPr>
          <w:rStyle w:val="Strong"/>
        </w:rPr>
        <w:t>Personalization</w:t>
      </w:r>
      <w:r w:rsidRPr="001340AB">
        <w:t>.</w:t>
      </w:r>
    </w:p>
    <w:p w:rsidR="001340AB" w:rsidRPr="001340AB" w:rsidRDefault="001340AB" w:rsidP="00925F58">
      <w:pPr>
        <w:pStyle w:val="MSMultilevellist"/>
      </w:pPr>
      <w:r w:rsidRPr="001340AB">
        <w:t xml:space="preserve">To change the desktop background, tap or click </w:t>
      </w:r>
      <w:r w:rsidRPr="00925F58">
        <w:rPr>
          <w:rStyle w:val="Strong"/>
        </w:rPr>
        <w:t>Desktop Background</w:t>
      </w:r>
      <w:r w:rsidRPr="001340AB">
        <w:t xml:space="preserve">, browse to the pictures you want to use, select the check boxes for the pictures that you want to include in your slide show, and then tap or click </w:t>
      </w:r>
      <w:r w:rsidRPr="00925F58">
        <w:rPr>
          <w:rStyle w:val="Strong"/>
        </w:rPr>
        <w:t>Save changes</w:t>
      </w:r>
      <w:r w:rsidRPr="001340AB">
        <w:t xml:space="preserve">. </w:t>
      </w:r>
    </w:p>
    <w:p w:rsidR="001340AB" w:rsidRPr="001340AB" w:rsidRDefault="001340AB" w:rsidP="00925F58">
      <w:pPr>
        <w:pStyle w:val="MSMultilevellist"/>
      </w:pPr>
      <w:r w:rsidRPr="001340AB">
        <w:t xml:space="preserve">To change the color of your window borders and taskbar, tap or click </w:t>
      </w:r>
      <w:r w:rsidRPr="00925F58">
        <w:rPr>
          <w:rStyle w:val="Strong"/>
        </w:rPr>
        <w:t>Window Color</w:t>
      </w:r>
      <w:r w:rsidRPr="001340AB">
        <w:t xml:space="preserve">, and then do one of </w:t>
      </w:r>
      <w:r w:rsidR="00403C06">
        <w:br/>
      </w:r>
      <w:r w:rsidRPr="001340AB">
        <w:t>the following:</w:t>
      </w:r>
    </w:p>
    <w:p w:rsidR="001340AB" w:rsidRPr="001340AB" w:rsidRDefault="001340AB" w:rsidP="00BD7412">
      <w:pPr>
        <w:pStyle w:val="MSBody"/>
      </w:pPr>
      <w:r w:rsidRPr="001340AB">
        <w:t xml:space="preserve">Tap or click </w:t>
      </w:r>
      <w:r w:rsidRPr="00925F58">
        <w:rPr>
          <w:rStyle w:val="Strong"/>
        </w:rPr>
        <w:t>Automatic</w:t>
      </w:r>
      <w:r w:rsidRPr="001340AB">
        <w:t xml:space="preserve"> to let Windows choose a color automatically based on the colors in your desktop background picture, and then tap or click </w:t>
      </w:r>
      <w:r w:rsidRPr="00925F58">
        <w:rPr>
          <w:rStyle w:val="Strong"/>
        </w:rPr>
        <w:t>Save changes</w:t>
      </w:r>
      <w:r w:rsidRPr="001340AB">
        <w:br/>
        <w:t>– or –</w:t>
      </w:r>
      <w:r w:rsidRPr="001340AB">
        <w:br/>
        <w:t xml:space="preserve">Tap or click the color that you want to use, and then tap or click </w:t>
      </w:r>
      <w:r w:rsidRPr="00925F58">
        <w:rPr>
          <w:rStyle w:val="Strong"/>
        </w:rPr>
        <w:t>Save changes</w:t>
      </w:r>
      <w:r w:rsidRPr="001340AB">
        <w:t>.</w:t>
      </w:r>
    </w:p>
    <w:p w:rsidR="00925F58" w:rsidRPr="00925F58" w:rsidRDefault="000C5EEB" w:rsidP="00925F58">
      <w:pPr>
        <w:pStyle w:val="MSImages"/>
      </w:pPr>
      <w:r>
        <w:rPr>
          <w:noProof/>
        </w:rPr>
        <w:drawing>
          <wp:inline distT="0" distB="0" distL="0" distR="0">
            <wp:extent cx="790575" cy="809625"/>
            <wp:effectExtent l="0" t="0" r="9525" b="9525"/>
            <wp:docPr id="44" name="Picture 11" descr="The Automatic color option in Person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Automatic color option in Personaliz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90575" cy="809625"/>
                    </a:xfrm>
                    <a:prstGeom prst="rect">
                      <a:avLst/>
                    </a:prstGeom>
                    <a:noFill/>
                    <a:ln>
                      <a:noFill/>
                    </a:ln>
                  </pic:spPr>
                </pic:pic>
              </a:graphicData>
            </a:graphic>
          </wp:inline>
        </w:drawing>
      </w:r>
    </w:p>
    <w:p w:rsidR="001340AB" w:rsidRPr="001340AB" w:rsidRDefault="001340AB" w:rsidP="00925F58">
      <w:pPr>
        <w:pStyle w:val="MSTipsbody"/>
      </w:pPr>
      <w:r w:rsidRPr="001340AB">
        <w:t xml:space="preserve">The </w:t>
      </w:r>
      <w:r w:rsidR="00403C06">
        <w:t>a</w:t>
      </w:r>
      <w:r w:rsidRPr="001340AB">
        <w:t>utomatic window color option</w:t>
      </w:r>
    </w:p>
    <w:p w:rsidR="001340AB" w:rsidRPr="001340AB" w:rsidRDefault="001340AB" w:rsidP="00925F58">
      <w:pPr>
        <w:pStyle w:val="MSMultilevellist"/>
      </w:pPr>
      <w:r w:rsidRPr="001340AB">
        <w:t xml:space="preserve">To change the sounds you hear when something happens on your computer, tap or click Sounds, tap or click an item in the </w:t>
      </w:r>
      <w:r w:rsidRPr="00925F58">
        <w:rPr>
          <w:rStyle w:val="Strong"/>
        </w:rPr>
        <w:t>Sound Scheme list</w:t>
      </w:r>
      <w:r w:rsidRPr="001340AB">
        <w:t xml:space="preserve">, and then tap or click </w:t>
      </w:r>
      <w:r w:rsidRPr="00925F58">
        <w:rPr>
          <w:rStyle w:val="Strong"/>
        </w:rPr>
        <w:t>OK</w:t>
      </w:r>
      <w:r w:rsidRPr="001340AB">
        <w:t xml:space="preserve">. </w:t>
      </w:r>
    </w:p>
    <w:p w:rsidR="001340AB" w:rsidRPr="001340AB" w:rsidRDefault="001340AB" w:rsidP="00925F58">
      <w:pPr>
        <w:pStyle w:val="MSMultilevellist"/>
      </w:pPr>
      <w:r w:rsidRPr="001340AB">
        <w:t xml:space="preserve">To add or change a screen saver, tap or click </w:t>
      </w:r>
      <w:r w:rsidRPr="00925F58">
        <w:rPr>
          <w:rStyle w:val="Strong"/>
        </w:rPr>
        <w:t>Screen Saver</w:t>
      </w:r>
      <w:r w:rsidRPr="001340AB">
        <w:t xml:space="preserve">, tap or click an item in the </w:t>
      </w:r>
      <w:r w:rsidRPr="00925F58">
        <w:rPr>
          <w:rStyle w:val="Strong"/>
        </w:rPr>
        <w:t>Screen saver</w:t>
      </w:r>
      <w:r w:rsidRPr="001340AB">
        <w:t xml:space="preserve"> list, change any settings to suit your preference, and then tap or click </w:t>
      </w:r>
      <w:r w:rsidRPr="00925F58">
        <w:rPr>
          <w:rStyle w:val="Strong"/>
        </w:rPr>
        <w:t>OK</w:t>
      </w:r>
      <w:r w:rsidRPr="001340AB">
        <w:t xml:space="preserve">. </w:t>
      </w:r>
    </w:p>
    <w:p w:rsidR="001340AB" w:rsidRPr="001340AB" w:rsidRDefault="001340AB" w:rsidP="00BD7412">
      <w:pPr>
        <w:pStyle w:val="MSBody"/>
      </w:pPr>
      <w:r w:rsidRPr="001340AB">
        <w:t>Once you're happy with the way your new theme looks and sounds, save it so you can use it any time.</w:t>
      </w:r>
    </w:p>
    <w:p w:rsidR="001340AB" w:rsidRPr="00A527B0" w:rsidRDefault="001340AB" w:rsidP="00A527B0">
      <w:pPr>
        <w:pStyle w:val="MSHeading4"/>
      </w:pPr>
      <w:r w:rsidRPr="00A527B0">
        <w:t xml:space="preserve">To </w:t>
      </w:r>
      <w:r w:rsidR="00894BA1" w:rsidRPr="00A527B0">
        <w:t>save a t</w:t>
      </w:r>
      <w:r w:rsidR="00925F58" w:rsidRPr="00A527B0">
        <w:t>heme</w:t>
      </w:r>
    </w:p>
    <w:p w:rsidR="001340AB" w:rsidRPr="001340AB" w:rsidRDefault="001340AB" w:rsidP="00001BD8">
      <w:pPr>
        <w:pStyle w:val="MSMultilevellist"/>
        <w:numPr>
          <w:ilvl w:val="0"/>
          <w:numId w:val="27"/>
        </w:numPr>
      </w:pPr>
      <w:r w:rsidRPr="001340AB">
        <w:t xml:space="preserve">Open Personalization by swiping in from the right edge of the screen, tapping </w:t>
      </w:r>
      <w:r w:rsidRPr="00925F58">
        <w:rPr>
          <w:rStyle w:val="Strong"/>
        </w:rPr>
        <w:t>Search</w:t>
      </w:r>
      <w:r w:rsidRPr="001340AB">
        <w:t xml:space="preserve"> (or if you're using a mouse, pointing to the upper-right corner of the screen, moving the mouse pointer down, and then clicking </w:t>
      </w:r>
      <w:r w:rsidRPr="00925F58">
        <w:rPr>
          <w:rStyle w:val="Strong"/>
        </w:rPr>
        <w:t>Search</w:t>
      </w:r>
      <w:r w:rsidRPr="001340AB">
        <w:t xml:space="preserve">), entering </w:t>
      </w:r>
      <w:r w:rsidRPr="00925F58">
        <w:rPr>
          <w:rStyle w:val="Strong"/>
        </w:rPr>
        <w:t>Personalization</w:t>
      </w:r>
      <w:r w:rsidRPr="001340AB">
        <w:t xml:space="preserve"> in the search box, tapping or clicking </w:t>
      </w:r>
      <w:r w:rsidRPr="00925F58">
        <w:rPr>
          <w:rStyle w:val="Strong"/>
        </w:rPr>
        <w:t>Settings</w:t>
      </w:r>
      <w:r w:rsidRPr="001340AB">
        <w:t xml:space="preserve">, and then tapping or clicking </w:t>
      </w:r>
      <w:r w:rsidRPr="00925F58">
        <w:rPr>
          <w:rStyle w:val="Strong"/>
        </w:rPr>
        <w:t>Personalization</w:t>
      </w:r>
      <w:r w:rsidRPr="001340AB">
        <w:t>.</w:t>
      </w:r>
    </w:p>
    <w:p w:rsidR="001340AB" w:rsidRPr="001340AB" w:rsidRDefault="001340AB" w:rsidP="00925F58">
      <w:pPr>
        <w:pStyle w:val="MSMultilevellist"/>
      </w:pPr>
      <w:r w:rsidRPr="001340AB">
        <w:t xml:space="preserve">Under </w:t>
      </w:r>
      <w:r w:rsidRPr="00925F58">
        <w:rPr>
          <w:rStyle w:val="Strong"/>
        </w:rPr>
        <w:t>My Themes</w:t>
      </w:r>
      <w:r w:rsidRPr="001340AB">
        <w:t>, tap or click your unsaved theme to apply it to the desktop.</w:t>
      </w:r>
    </w:p>
    <w:p w:rsidR="001340AB" w:rsidRPr="001340AB" w:rsidRDefault="001340AB" w:rsidP="00925F58">
      <w:pPr>
        <w:pStyle w:val="MSMultilevellist"/>
      </w:pPr>
      <w:r w:rsidRPr="001340AB">
        <w:t xml:space="preserve">Tap or click </w:t>
      </w:r>
      <w:r w:rsidRPr="00925F58">
        <w:rPr>
          <w:rStyle w:val="Strong"/>
        </w:rPr>
        <w:t>Save theme</w:t>
      </w:r>
      <w:r w:rsidRPr="001340AB">
        <w:t>.</w:t>
      </w:r>
    </w:p>
    <w:p w:rsidR="001340AB" w:rsidRPr="001340AB" w:rsidRDefault="001340AB" w:rsidP="00403C06">
      <w:pPr>
        <w:pStyle w:val="MSMultilevellist"/>
        <w:spacing w:after="120"/>
      </w:pPr>
      <w:r w:rsidRPr="001340AB">
        <w:t xml:space="preserve">Enter a name for your theme, and then tap or click </w:t>
      </w:r>
      <w:r w:rsidRPr="00925F58">
        <w:rPr>
          <w:rStyle w:val="Strong"/>
        </w:rPr>
        <w:t>Save</w:t>
      </w:r>
      <w:r w:rsidRPr="001340AB">
        <w:t>.</w:t>
      </w:r>
    </w:p>
    <w:p w:rsidR="001340AB" w:rsidRPr="001340AB" w:rsidRDefault="001340AB" w:rsidP="00BD7412">
      <w:pPr>
        <w:pStyle w:val="MSBody"/>
      </w:pPr>
      <w:r w:rsidRPr="001340AB">
        <w:t>The new theme name will appear under My Themes.</w:t>
      </w:r>
    </w:p>
    <w:p w:rsidR="001340AB" w:rsidRPr="00A527B0" w:rsidRDefault="001340AB" w:rsidP="00A527B0">
      <w:pPr>
        <w:pStyle w:val="MSHeading4"/>
      </w:pPr>
      <w:r w:rsidRPr="00A527B0">
        <w:t xml:space="preserve">Sharing </w:t>
      </w:r>
      <w:r w:rsidR="00894BA1" w:rsidRPr="00A527B0">
        <w:t>t</w:t>
      </w:r>
      <w:r w:rsidR="00925F58" w:rsidRPr="00A527B0">
        <w:t>hemes</w:t>
      </w:r>
    </w:p>
    <w:p w:rsidR="001340AB" w:rsidRPr="001340AB" w:rsidRDefault="001340AB" w:rsidP="00BD7412">
      <w:pPr>
        <w:pStyle w:val="MSBody"/>
      </w:pPr>
      <w:r w:rsidRPr="001340AB">
        <w:t xml:space="preserve">Once you've saved a theme, you can share it with your friends and family. To send your theme to other people, first you'll need to save it in a file format that can be shared, called a .themepack file. </w:t>
      </w:r>
    </w:p>
    <w:p w:rsidR="001340AB" w:rsidRPr="001340AB" w:rsidRDefault="001340AB" w:rsidP="00001BD8">
      <w:pPr>
        <w:pStyle w:val="MSMultilevellist"/>
        <w:numPr>
          <w:ilvl w:val="0"/>
          <w:numId w:val="28"/>
        </w:numPr>
      </w:pPr>
      <w:r w:rsidRPr="001340AB">
        <w:t xml:space="preserve">Open Personalization by swiping in from the right edge of the screen, tapping </w:t>
      </w:r>
      <w:r w:rsidRPr="00925F58">
        <w:rPr>
          <w:rStyle w:val="Strong"/>
        </w:rPr>
        <w:t>Search</w:t>
      </w:r>
      <w:r w:rsidRPr="001340AB">
        <w:t xml:space="preserve"> (or if you're using a mouse, pointing to the upper-right corner of the screen, moving the mouse pointer down, and then clicking </w:t>
      </w:r>
      <w:r w:rsidRPr="00925F58">
        <w:rPr>
          <w:rStyle w:val="Strong"/>
        </w:rPr>
        <w:t>Search</w:t>
      </w:r>
      <w:r w:rsidRPr="001340AB">
        <w:t xml:space="preserve">), entering </w:t>
      </w:r>
      <w:r w:rsidRPr="00925F58">
        <w:rPr>
          <w:rStyle w:val="Strong"/>
        </w:rPr>
        <w:t>Personalization</w:t>
      </w:r>
      <w:r w:rsidRPr="001340AB">
        <w:t xml:space="preserve"> in the search box, tapping or clicking </w:t>
      </w:r>
      <w:r w:rsidRPr="00925F58">
        <w:rPr>
          <w:rStyle w:val="Strong"/>
        </w:rPr>
        <w:t>Settings</w:t>
      </w:r>
      <w:r w:rsidRPr="001340AB">
        <w:t xml:space="preserve">, and then tapping or clicking </w:t>
      </w:r>
      <w:r w:rsidRPr="00925F58">
        <w:rPr>
          <w:rStyle w:val="Strong"/>
        </w:rPr>
        <w:t>Personalization</w:t>
      </w:r>
      <w:r w:rsidRPr="001340AB">
        <w:t>.</w:t>
      </w:r>
    </w:p>
    <w:p w:rsidR="001340AB" w:rsidRPr="001340AB" w:rsidRDefault="001340AB" w:rsidP="00925F58">
      <w:pPr>
        <w:pStyle w:val="MSMultilevellist"/>
      </w:pPr>
      <w:r w:rsidRPr="001340AB">
        <w:t>Tap or click your customized theme to apply it to the desktop.</w:t>
      </w:r>
    </w:p>
    <w:p w:rsidR="001340AB" w:rsidRPr="001340AB" w:rsidRDefault="001340AB" w:rsidP="00925F58">
      <w:pPr>
        <w:pStyle w:val="MSMultilevellist"/>
      </w:pPr>
      <w:r w:rsidRPr="001340AB">
        <w:t xml:space="preserve">Press and hold or right-click the theme, and then tap or click </w:t>
      </w:r>
      <w:r w:rsidRPr="00925F58">
        <w:rPr>
          <w:rStyle w:val="Strong"/>
        </w:rPr>
        <w:t>Save theme for sharing</w:t>
      </w:r>
      <w:r w:rsidRPr="001340AB">
        <w:t>.</w:t>
      </w:r>
    </w:p>
    <w:p w:rsidR="00BD7412" w:rsidRDefault="000C5EEB" w:rsidP="00BD7412">
      <w:pPr>
        <w:pStyle w:val="MSImages"/>
      </w:pPr>
      <w:r>
        <w:rPr>
          <w:noProof/>
        </w:rPr>
        <w:drawing>
          <wp:inline distT="0" distB="0" distL="0" distR="0">
            <wp:extent cx="2305050" cy="1495425"/>
            <wp:effectExtent l="0" t="0" r="0" b="9525"/>
            <wp:docPr id="45" name="Picture 10" descr="Right-clicking a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ght-clicking a them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05050" cy="1495425"/>
                    </a:xfrm>
                    <a:prstGeom prst="rect">
                      <a:avLst/>
                    </a:prstGeom>
                    <a:noFill/>
                    <a:ln>
                      <a:noFill/>
                    </a:ln>
                  </pic:spPr>
                </pic:pic>
              </a:graphicData>
            </a:graphic>
          </wp:inline>
        </w:drawing>
      </w:r>
    </w:p>
    <w:p w:rsidR="001340AB" w:rsidRPr="00A527B0" w:rsidRDefault="001340AB" w:rsidP="00A527B0">
      <w:pPr>
        <w:pStyle w:val="MSTipsbody"/>
      </w:pPr>
      <w:r w:rsidRPr="00A527B0">
        <w:t>Saving a theme</w:t>
      </w:r>
    </w:p>
    <w:p w:rsidR="001340AB" w:rsidRPr="001340AB" w:rsidRDefault="001340AB" w:rsidP="00925F58">
      <w:pPr>
        <w:pStyle w:val="MSMultilevellist"/>
      </w:pPr>
      <w:r w:rsidRPr="001340AB">
        <w:t xml:space="preserve">In the </w:t>
      </w:r>
      <w:r w:rsidRPr="00925F58">
        <w:rPr>
          <w:rStyle w:val="Strong"/>
        </w:rPr>
        <w:t>File name</w:t>
      </w:r>
      <w:r w:rsidRPr="001340AB">
        <w:t xml:space="preserve"> box, enter a name for your theme, and then tap or click </w:t>
      </w:r>
      <w:r w:rsidRPr="00925F58">
        <w:rPr>
          <w:rStyle w:val="Strong"/>
        </w:rPr>
        <w:t>Save</w:t>
      </w:r>
      <w:r w:rsidRPr="001340AB">
        <w:t>.</w:t>
      </w:r>
    </w:p>
    <w:p w:rsidR="001340AB" w:rsidRPr="001340AB" w:rsidRDefault="001340AB" w:rsidP="00BD7412">
      <w:pPr>
        <w:pStyle w:val="MSBody"/>
      </w:pPr>
      <w:r w:rsidRPr="001340AB">
        <w:t>You can share your theme using email, a network, or an external drive.</w:t>
      </w:r>
    </w:p>
    <w:p w:rsidR="001340AB" w:rsidRPr="001340AB" w:rsidRDefault="001340AB" w:rsidP="00A527B0">
      <w:pPr>
        <w:pStyle w:val="MSHeading4"/>
      </w:pPr>
      <w:r w:rsidRPr="001340AB">
        <w:t xml:space="preserve">Deleting </w:t>
      </w:r>
      <w:r w:rsidR="00894BA1">
        <w:t>t</w:t>
      </w:r>
      <w:r w:rsidR="00925F58" w:rsidRPr="001340AB">
        <w:t>hemes</w:t>
      </w:r>
    </w:p>
    <w:p w:rsidR="001340AB" w:rsidRPr="001340AB" w:rsidRDefault="001340AB" w:rsidP="00BD7412">
      <w:pPr>
        <w:pStyle w:val="MSBody"/>
      </w:pPr>
      <w:r w:rsidRPr="001340AB">
        <w:t>If you're no longer using a theme you've created or downloaded, you can delete it from your PC to save on disk space. (The themes that come with Windows can't be deleted.)</w:t>
      </w:r>
    </w:p>
    <w:p w:rsidR="001340AB" w:rsidRPr="001340AB" w:rsidRDefault="001340AB" w:rsidP="00001BD8">
      <w:pPr>
        <w:pStyle w:val="MSMultilevellist"/>
        <w:numPr>
          <w:ilvl w:val="0"/>
          <w:numId w:val="29"/>
        </w:numPr>
      </w:pPr>
      <w:r w:rsidRPr="001340AB">
        <w:t>Tap or click a different theme to apply it to the desktop. You can't delete a theme while it's being used.</w:t>
      </w:r>
    </w:p>
    <w:p w:rsidR="001340AB" w:rsidRPr="001340AB" w:rsidRDefault="001340AB" w:rsidP="00925F58">
      <w:pPr>
        <w:pStyle w:val="MSMultilevellist"/>
      </w:pPr>
      <w:r w:rsidRPr="001340AB">
        <w:t>Press and hold or right-click th</w:t>
      </w:r>
      <w:r w:rsidR="00925F58">
        <w:t>e theme that you want to delete,</w:t>
      </w:r>
      <w:r w:rsidRPr="001340AB">
        <w:t xml:space="preserve"> and then tap or click </w:t>
      </w:r>
      <w:r w:rsidRPr="00925F58">
        <w:rPr>
          <w:rStyle w:val="Strong"/>
        </w:rPr>
        <w:t>Delete theme</w:t>
      </w:r>
      <w:r w:rsidRPr="001340AB">
        <w:t xml:space="preserve">. </w:t>
      </w:r>
    </w:p>
    <w:p w:rsidR="001340AB" w:rsidRPr="001340AB" w:rsidRDefault="001340AB" w:rsidP="00A527B0">
      <w:pPr>
        <w:pStyle w:val="MSHeading4"/>
      </w:pPr>
      <w:r w:rsidRPr="001340AB">
        <w:t xml:space="preserve">Get </w:t>
      </w:r>
      <w:r w:rsidR="00894BA1">
        <w:t>more t</w:t>
      </w:r>
      <w:r w:rsidR="00925F58" w:rsidRPr="001340AB">
        <w:t>hemes</w:t>
      </w:r>
    </w:p>
    <w:p w:rsidR="001340AB" w:rsidRPr="001340AB" w:rsidRDefault="001340AB" w:rsidP="00BD7412">
      <w:pPr>
        <w:pStyle w:val="MSBody"/>
      </w:pPr>
      <w:r w:rsidRPr="001340AB">
        <w:t xml:space="preserve">You can find more themes to add to your collection in the </w:t>
      </w:r>
      <w:r w:rsidRPr="00555A28">
        <w:rPr>
          <w:b/>
        </w:rPr>
        <w:t>Perso</w:t>
      </w:r>
      <w:r w:rsidRPr="00555A28">
        <w:rPr>
          <w:b/>
        </w:rPr>
        <w:t>n</w:t>
      </w:r>
      <w:r w:rsidRPr="00555A28">
        <w:rPr>
          <w:b/>
        </w:rPr>
        <w:t>a</w:t>
      </w:r>
      <w:r w:rsidRPr="00555A28">
        <w:rPr>
          <w:b/>
        </w:rPr>
        <w:t>l</w:t>
      </w:r>
      <w:r w:rsidRPr="00555A28">
        <w:rPr>
          <w:b/>
        </w:rPr>
        <w:t>ization Gallery</w:t>
      </w:r>
      <w:r w:rsidRPr="001340AB">
        <w:t xml:space="preserve"> on the Windows website.</w:t>
      </w:r>
    </w:p>
    <w:p w:rsidR="001340AB" w:rsidRPr="00A527B0" w:rsidRDefault="001340AB" w:rsidP="00A527B0">
      <w:pPr>
        <w:pStyle w:val="MSHeading4"/>
      </w:pPr>
      <w:r w:rsidRPr="00A527B0">
        <w:t xml:space="preserve">Get </w:t>
      </w:r>
      <w:r w:rsidR="00894BA1" w:rsidRPr="00A527B0">
        <w:t>more Info about the p</w:t>
      </w:r>
      <w:r w:rsidR="00925F58" w:rsidRPr="00A527B0">
        <w:t>ictures</w:t>
      </w:r>
    </w:p>
    <w:p w:rsidR="001340AB" w:rsidRPr="001340AB" w:rsidRDefault="001340AB" w:rsidP="00BD7412">
      <w:pPr>
        <w:pStyle w:val="MSBody"/>
      </w:pPr>
      <w:r w:rsidRPr="001340AB">
        <w:t xml:space="preserve">If you're curious about the pictures that are included in a particular theme, you can see more info about them, including titles and the locations where the photos were taken. (This info might not be available for </w:t>
      </w:r>
      <w:r w:rsidR="00BD51E7">
        <w:br/>
      </w:r>
      <w:r w:rsidRPr="001340AB">
        <w:t xml:space="preserve">some pictures.) </w:t>
      </w:r>
    </w:p>
    <w:p w:rsidR="001340AB" w:rsidRPr="001340AB" w:rsidRDefault="001340AB" w:rsidP="00001BD8">
      <w:pPr>
        <w:pStyle w:val="MSMultilevellist"/>
        <w:numPr>
          <w:ilvl w:val="0"/>
          <w:numId w:val="30"/>
        </w:numPr>
      </w:pPr>
      <w:r w:rsidRPr="001340AB">
        <w:t xml:space="preserve">Open Personalization by swiping in from the right edge of the screen, tapping </w:t>
      </w:r>
      <w:r w:rsidRPr="00BD51E7">
        <w:rPr>
          <w:rStyle w:val="Strong"/>
        </w:rPr>
        <w:t>Search</w:t>
      </w:r>
      <w:r w:rsidRPr="001340AB">
        <w:t xml:space="preserve"> (or if you're using a mouse, pointing to the upper-right corner of the screen, moving the mouse pointer down, and then clicking </w:t>
      </w:r>
      <w:r w:rsidRPr="00BD51E7">
        <w:rPr>
          <w:rStyle w:val="Strong"/>
        </w:rPr>
        <w:t>Search</w:t>
      </w:r>
      <w:r w:rsidRPr="001340AB">
        <w:t xml:space="preserve">), entering </w:t>
      </w:r>
      <w:r w:rsidRPr="00BD51E7">
        <w:rPr>
          <w:rStyle w:val="Strong"/>
        </w:rPr>
        <w:t>Personalization</w:t>
      </w:r>
      <w:r w:rsidRPr="001340AB">
        <w:t xml:space="preserve"> in the search box, tapping or clicking </w:t>
      </w:r>
      <w:r w:rsidRPr="00BD51E7">
        <w:rPr>
          <w:rStyle w:val="Strong"/>
        </w:rPr>
        <w:t>Settings</w:t>
      </w:r>
      <w:r w:rsidRPr="001340AB">
        <w:t xml:space="preserve">, and then tapping or clicking </w:t>
      </w:r>
      <w:r w:rsidRPr="00BD51E7">
        <w:rPr>
          <w:rStyle w:val="Strong"/>
        </w:rPr>
        <w:t>Personalization</w:t>
      </w:r>
      <w:r w:rsidRPr="001340AB">
        <w:t>.</w:t>
      </w:r>
    </w:p>
    <w:p w:rsidR="001340AB" w:rsidRPr="001340AB" w:rsidRDefault="001340AB" w:rsidP="00BD51E7">
      <w:pPr>
        <w:pStyle w:val="MSMultilevellist"/>
      </w:pPr>
      <w:r w:rsidRPr="001340AB">
        <w:t xml:space="preserve">Tap or click a theme to apply it to the desktop, and then tap or click </w:t>
      </w:r>
      <w:r w:rsidRPr="00BD51E7">
        <w:rPr>
          <w:rStyle w:val="Strong"/>
        </w:rPr>
        <w:t>Desktop Background</w:t>
      </w:r>
      <w:r w:rsidRPr="001340AB">
        <w:t>.</w:t>
      </w:r>
    </w:p>
    <w:p w:rsidR="001340AB" w:rsidRPr="001340AB" w:rsidRDefault="001340AB" w:rsidP="00BD51E7">
      <w:pPr>
        <w:pStyle w:val="MSMultilevellist"/>
      </w:pPr>
      <w:r w:rsidRPr="001340AB">
        <w:t>Press and hold or point to a picture to see more info about it.</w:t>
      </w:r>
    </w:p>
    <w:p w:rsidR="001340AB" w:rsidRPr="001340AB" w:rsidRDefault="001340AB" w:rsidP="00BD51E7">
      <w:pPr>
        <w:pStyle w:val="MSCalloutA"/>
      </w:pPr>
      <w:r w:rsidRPr="001340AB">
        <w:t>Note</w:t>
      </w:r>
      <w:r w:rsidR="00BD51E7">
        <w:t>:</w:t>
      </w:r>
    </w:p>
    <w:p w:rsidR="001340AB" w:rsidRPr="001340AB" w:rsidRDefault="001340AB" w:rsidP="00BD51E7">
      <w:pPr>
        <w:pStyle w:val="MSCalloutB"/>
      </w:pPr>
      <w:r w:rsidRPr="001340AB">
        <w:t xml:space="preserve">You can't change the default font or font color used for items in Windows (like window title bars, menus, or tooltips). But you can make all of the text (and other things like icons) on your screen larger, or you can change the text size for specific items without changing the size of anything else on the screen. To learn more, see </w:t>
      </w:r>
      <w:hyperlink r:id="rId76" w:history="1">
        <w:r w:rsidRPr="002B1E89">
          <w:rPr>
            <w:u w:val="single"/>
          </w:rPr>
          <w:t xml:space="preserve">Make the text on </w:t>
        </w:r>
        <w:r w:rsidRPr="002B1E89">
          <w:rPr>
            <w:u w:val="single"/>
          </w:rPr>
          <w:t>y</w:t>
        </w:r>
        <w:r w:rsidRPr="002B1E89">
          <w:rPr>
            <w:u w:val="single"/>
          </w:rPr>
          <w:t>our scr</w:t>
        </w:r>
        <w:r w:rsidRPr="002B1E89">
          <w:rPr>
            <w:u w:val="single"/>
          </w:rPr>
          <w:t>e</w:t>
        </w:r>
        <w:r w:rsidRPr="002B1E89">
          <w:rPr>
            <w:u w:val="single"/>
          </w:rPr>
          <w:t>en larger or smaller</w:t>
        </w:r>
      </w:hyperlink>
      <w:r w:rsidRPr="001340AB">
        <w:t>.</w:t>
      </w:r>
    </w:p>
    <w:p w:rsidR="001340AB" w:rsidRPr="001340AB" w:rsidRDefault="001340AB" w:rsidP="00C523E9">
      <w:pPr>
        <w:pStyle w:val="MSHeading2"/>
      </w:pPr>
      <w:hyperlink r:id="rId77" w:tooltip="http://windows.microsoft.com/en-US/windows-8/where-is-control-panel" w:history="1">
        <w:bookmarkStart w:id="102" w:name="_Toc338326784"/>
        <w:bookmarkStart w:id="103" w:name="_Toc340423688"/>
        <w:r w:rsidRPr="001340AB">
          <w:t xml:space="preserve">Where is </w:t>
        </w:r>
        <w:r w:rsidRPr="001340AB">
          <w:t>C</w:t>
        </w:r>
        <w:r w:rsidRPr="001340AB">
          <w:t>ontro</w:t>
        </w:r>
        <w:r w:rsidRPr="001340AB">
          <w:t>l</w:t>
        </w:r>
        <w:r w:rsidRPr="001340AB">
          <w:t xml:space="preserve"> </w:t>
        </w:r>
        <w:r w:rsidRPr="001340AB">
          <w:t>P</w:t>
        </w:r>
        <w:r w:rsidRPr="001340AB">
          <w:t>an</w:t>
        </w:r>
        <w:r w:rsidRPr="001340AB">
          <w:t>e</w:t>
        </w:r>
        <w:r w:rsidRPr="001340AB">
          <w:t>l?</w:t>
        </w:r>
        <w:bookmarkEnd w:id="102"/>
        <w:bookmarkEnd w:id="103"/>
      </w:hyperlink>
    </w:p>
    <w:p w:rsidR="001340AB" w:rsidRPr="001340AB" w:rsidRDefault="001340AB" w:rsidP="00BD7412">
      <w:pPr>
        <w:pStyle w:val="MSBody"/>
      </w:pPr>
      <w:r w:rsidRPr="001340AB">
        <w:t xml:space="preserve">In Windows 8 and Windows RT, there are a few different ways to find and change your settings: Control Panel, the Settings charm, PC settings, and Search. Most of the settings that you'll want to change can be found in </w:t>
      </w:r>
      <w:r w:rsidR="001648B6">
        <w:br/>
      </w:r>
      <w:r w:rsidRPr="001340AB">
        <w:t>PC settings.</w:t>
      </w:r>
    </w:p>
    <w:p w:rsidR="001340AB" w:rsidRPr="001340AB" w:rsidRDefault="000C5EEB" w:rsidP="00BD7412">
      <w:pPr>
        <w:pStyle w:val="MSImages"/>
      </w:pPr>
      <w:r>
        <w:rPr>
          <w:noProof/>
        </w:rPr>
        <w:drawing>
          <wp:inline distT="0" distB="0" distL="0" distR="0">
            <wp:extent cx="5667375" cy="3190875"/>
            <wp:effectExtent l="0" t="0" r="9525" b="9525"/>
            <wp:docPr id="46" name="Picture 237" descr="Tap or click to watch a video about finding and changing settings.">
              <a:hlinkClick xmlns:a="http://schemas.openxmlformats.org/drawingml/2006/main" r:id="rId77" tooltip="http://windows.microsoft.com/en-US/windows-8/where-is-control-pa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ap or click to watch a video about finding and changing setting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7375" cy="3190875"/>
                    </a:xfrm>
                    <a:prstGeom prst="rect">
                      <a:avLst/>
                    </a:prstGeom>
                    <a:noFill/>
                    <a:ln>
                      <a:noFill/>
                    </a:ln>
                  </pic:spPr>
                </pic:pic>
              </a:graphicData>
            </a:graphic>
          </wp:inline>
        </w:drawing>
      </w:r>
    </w:p>
    <w:p w:rsidR="001340AB" w:rsidRPr="001340AB" w:rsidRDefault="00A47C05" w:rsidP="00403C06">
      <w:pPr>
        <w:pStyle w:val="MSTipsbody"/>
      </w:pPr>
      <w:r>
        <w:t xml:space="preserve">Play video on </w:t>
      </w:r>
      <w:hyperlink r:id="rId79" w:history="1">
        <w:r w:rsidRPr="00A47C05">
          <w:rPr>
            <w:rStyle w:val="Hyperlink"/>
          </w:rPr>
          <w:t>Where is C</w:t>
        </w:r>
        <w:r w:rsidRPr="00A47C05">
          <w:rPr>
            <w:rStyle w:val="Hyperlink"/>
          </w:rPr>
          <w:t>o</w:t>
        </w:r>
        <w:r w:rsidRPr="00A47C05">
          <w:rPr>
            <w:rStyle w:val="Hyperlink"/>
          </w:rPr>
          <w:t>nt</w:t>
        </w:r>
        <w:r w:rsidRPr="00A47C05">
          <w:rPr>
            <w:rStyle w:val="Hyperlink"/>
          </w:rPr>
          <w:t>r</w:t>
        </w:r>
        <w:r w:rsidRPr="00A47C05">
          <w:rPr>
            <w:rStyle w:val="Hyperlink"/>
          </w:rPr>
          <w:t>ol</w:t>
        </w:r>
        <w:r w:rsidRPr="00A47C05">
          <w:rPr>
            <w:rStyle w:val="Hyperlink"/>
          </w:rPr>
          <w:t xml:space="preserve"> </w:t>
        </w:r>
        <w:r w:rsidRPr="00A47C05">
          <w:rPr>
            <w:rStyle w:val="Hyperlink"/>
          </w:rPr>
          <w:t>P</w:t>
        </w:r>
        <w:r w:rsidRPr="00A47C05">
          <w:rPr>
            <w:rStyle w:val="Hyperlink"/>
          </w:rPr>
          <w:t>a</w:t>
        </w:r>
        <w:r w:rsidRPr="00A47C05">
          <w:rPr>
            <w:rStyle w:val="Hyperlink"/>
          </w:rPr>
          <w:t>nel?</w:t>
        </w:r>
      </w:hyperlink>
      <w:r w:rsidR="005632DB">
        <w:t xml:space="preserve"> page</w:t>
      </w:r>
    </w:p>
    <w:p w:rsidR="001340AB" w:rsidRPr="001340AB" w:rsidRDefault="00A47C05" w:rsidP="00403C06">
      <w:pPr>
        <w:pStyle w:val="MSTipsbody"/>
      </w:pPr>
      <w:hyperlink r:id="rId80" w:history="1">
        <w:r w:rsidR="001340AB" w:rsidRPr="00A47C05">
          <w:rPr>
            <w:rStyle w:val="Hyperlink"/>
          </w:rPr>
          <w:t>Watch a video about findin</w:t>
        </w:r>
        <w:r w:rsidR="001340AB" w:rsidRPr="00A47C05">
          <w:rPr>
            <w:rStyle w:val="Hyperlink"/>
          </w:rPr>
          <w:t>g</w:t>
        </w:r>
        <w:r w:rsidR="001340AB" w:rsidRPr="00A47C05">
          <w:rPr>
            <w:rStyle w:val="Hyperlink"/>
          </w:rPr>
          <w:t xml:space="preserve"> </w:t>
        </w:r>
        <w:r w:rsidR="001340AB" w:rsidRPr="00A47C05">
          <w:rPr>
            <w:rStyle w:val="Hyperlink"/>
          </w:rPr>
          <w:t>a</w:t>
        </w:r>
        <w:r w:rsidR="001340AB" w:rsidRPr="00A47C05">
          <w:rPr>
            <w:rStyle w:val="Hyperlink"/>
          </w:rPr>
          <w:t>nd ch</w:t>
        </w:r>
        <w:r w:rsidR="001340AB" w:rsidRPr="00A47C05">
          <w:rPr>
            <w:rStyle w:val="Hyperlink"/>
          </w:rPr>
          <w:t>a</w:t>
        </w:r>
        <w:r w:rsidR="001340AB" w:rsidRPr="00A47C05">
          <w:rPr>
            <w:rStyle w:val="Hyperlink"/>
          </w:rPr>
          <w:t>nging settings</w:t>
        </w:r>
      </w:hyperlink>
      <w:r w:rsidR="00C8291A">
        <w:t xml:space="preserve"> (</w:t>
      </w:r>
      <w:hyperlink r:id="rId81" w:history="1">
        <w:r w:rsidR="00C8291A" w:rsidRPr="00B115A2">
          <w:rPr>
            <w:rStyle w:val="Hyperlink"/>
          </w:rPr>
          <w:t>http://windows.microsoft.com/en-US/windows-8/where-is-control-panel</w:t>
        </w:r>
      </w:hyperlink>
      <w:r w:rsidR="001340AB" w:rsidRPr="001340AB">
        <w:t>.)</w:t>
      </w:r>
    </w:p>
    <w:p w:rsidR="001340AB" w:rsidRPr="001340AB" w:rsidRDefault="001340AB" w:rsidP="00A527B0">
      <w:pPr>
        <w:pStyle w:val="MSHeading4"/>
      </w:pPr>
      <w:r w:rsidRPr="001340AB">
        <w:t xml:space="preserve">To </w:t>
      </w:r>
      <w:r w:rsidR="00894BA1">
        <w:t>o</w:t>
      </w:r>
      <w:r w:rsidR="00F73A89" w:rsidRPr="001340AB">
        <w:t xml:space="preserve">pen </w:t>
      </w:r>
      <w:r w:rsidRPr="001340AB">
        <w:t xml:space="preserve">PC </w:t>
      </w:r>
      <w:r w:rsidR="00894BA1">
        <w:t>s</w:t>
      </w:r>
      <w:r w:rsidR="00F73A89" w:rsidRPr="001340AB">
        <w:t>ettings</w:t>
      </w:r>
    </w:p>
    <w:p w:rsidR="001340AB" w:rsidRPr="001340AB" w:rsidRDefault="001340AB" w:rsidP="00F73A89">
      <w:pPr>
        <w:pStyle w:val="MSBulletmain"/>
      </w:pPr>
      <w:r w:rsidRPr="001340AB">
        <w:t xml:space="preserve">Swipe in from the right edge of the screen, tap </w:t>
      </w:r>
      <w:r w:rsidRPr="00F73A89">
        <w:rPr>
          <w:rStyle w:val="Strong"/>
        </w:rPr>
        <w:t>Settings</w:t>
      </w:r>
      <w:r w:rsidRPr="001340AB">
        <w:t xml:space="preserve">, and then tap </w:t>
      </w:r>
      <w:r w:rsidRPr="00F73A89">
        <w:rPr>
          <w:rStyle w:val="Strong"/>
        </w:rPr>
        <w:t>Change PC settings</w:t>
      </w:r>
      <w:r w:rsidRPr="001340AB">
        <w:t>.</w:t>
      </w:r>
      <w:r w:rsidRPr="001340AB">
        <w:br/>
        <w:t xml:space="preserve">(If you're using a mouse, point to the upper-right corner of the screen, move the mouse pointer down, click </w:t>
      </w:r>
      <w:r w:rsidRPr="00F73A89">
        <w:rPr>
          <w:rStyle w:val="Strong"/>
        </w:rPr>
        <w:t>Settings</w:t>
      </w:r>
      <w:r w:rsidRPr="001340AB">
        <w:t xml:space="preserve">, and then click </w:t>
      </w:r>
      <w:r w:rsidRPr="00F73A89">
        <w:rPr>
          <w:rStyle w:val="Strong"/>
        </w:rPr>
        <w:t>Change PC settings</w:t>
      </w:r>
      <w:r w:rsidRPr="001340AB">
        <w:t>.)</w:t>
      </w:r>
    </w:p>
    <w:p w:rsidR="00BD7412" w:rsidRDefault="000C5EEB" w:rsidP="00BD7412">
      <w:pPr>
        <w:pStyle w:val="MSImages"/>
      </w:pPr>
      <w:r>
        <w:rPr>
          <w:noProof/>
        </w:rPr>
        <w:drawing>
          <wp:inline distT="0" distB="0" distL="0" distR="0">
            <wp:extent cx="3943350" cy="2371725"/>
            <wp:effectExtent l="0" t="0" r="0" b="9525"/>
            <wp:docPr id="47" name="Picture 25" descr="PC settings screen with &quot;General&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C settings screen with &quot;General&quot; highligh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3350" cy="2371725"/>
                    </a:xfrm>
                    <a:prstGeom prst="rect">
                      <a:avLst/>
                    </a:prstGeom>
                    <a:noFill/>
                    <a:ln>
                      <a:noFill/>
                    </a:ln>
                  </pic:spPr>
                </pic:pic>
              </a:graphicData>
            </a:graphic>
          </wp:inline>
        </w:drawing>
      </w:r>
    </w:p>
    <w:p w:rsidR="001340AB" w:rsidRPr="001340AB" w:rsidRDefault="001340AB" w:rsidP="00F73A89">
      <w:pPr>
        <w:pStyle w:val="MSTipsbody"/>
      </w:pPr>
      <w:r w:rsidRPr="001340AB">
        <w:t>PC setti</w:t>
      </w:r>
      <w:r w:rsidR="00DC403D">
        <w:t>ngs screen with General settings highlighted</w:t>
      </w:r>
    </w:p>
    <w:p w:rsidR="001340AB" w:rsidRPr="001340AB" w:rsidRDefault="001340AB" w:rsidP="00BD7412">
      <w:pPr>
        <w:pStyle w:val="MSBody"/>
      </w:pPr>
      <w:r w:rsidRPr="001340AB">
        <w:t>In PC settings, you can personalize the Start and lock screens, customize the Search and Share charms, add user accounts, and change various other settings.</w:t>
      </w:r>
    </w:p>
    <w:p w:rsidR="001340AB" w:rsidRPr="001340AB" w:rsidRDefault="001340AB" w:rsidP="00A527B0">
      <w:pPr>
        <w:pStyle w:val="MSHeading4"/>
      </w:pPr>
      <w:r w:rsidRPr="001340AB">
        <w:t xml:space="preserve">To </w:t>
      </w:r>
      <w:r w:rsidR="00894BA1">
        <w:t>o</w:t>
      </w:r>
      <w:r w:rsidR="00F73A89" w:rsidRPr="001340AB">
        <w:t xml:space="preserve">pen </w:t>
      </w:r>
      <w:r w:rsidRPr="001340AB">
        <w:t>Control Panel</w:t>
      </w:r>
    </w:p>
    <w:p w:rsidR="001340AB" w:rsidRPr="001340AB" w:rsidRDefault="001340AB" w:rsidP="00F73A89">
      <w:pPr>
        <w:pStyle w:val="MSBulletmain"/>
      </w:pPr>
      <w:r w:rsidRPr="001340AB">
        <w:t xml:space="preserve">Open Control Panel by swiping in from the right edge of the screen, tapping </w:t>
      </w:r>
      <w:r w:rsidRPr="00F73A89">
        <w:rPr>
          <w:rStyle w:val="Strong"/>
        </w:rPr>
        <w:t>Search</w:t>
      </w:r>
      <w:r w:rsidRPr="001340AB">
        <w:t xml:space="preserve"> (or if you're using a mouse, pointing to the upper-right corner of the screen, moving the mouse pointer down, and then clicking </w:t>
      </w:r>
      <w:r w:rsidRPr="00F73A89">
        <w:rPr>
          <w:rStyle w:val="Strong"/>
        </w:rPr>
        <w:t>Search</w:t>
      </w:r>
      <w:r w:rsidRPr="001340AB">
        <w:t xml:space="preserve">), entering </w:t>
      </w:r>
      <w:r w:rsidRPr="00F73A89">
        <w:rPr>
          <w:rStyle w:val="Strong"/>
        </w:rPr>
        <w:t>Control Panel</w:t>
      </w:r>
      <w:r w:rsidRPr="001340AB">
        <w:t xml:space="preserve"> in the search box, tapping or clicking </w:t>
      </w:r>
      <w:r w:rsidRPr="00F73A89">
        <w:rPr>
          <w:rStyle w:val="Strong"/>
        </w:rPr>
        <w:t>Apps</w:t>
      </w:r>
      <w:r w:rsidRPr="001340AB">
        <w:t xml:space="preserve">, and then tapping or clicking </w:t>
      </w:r>
      <w:r w:rsidRPr="00F73A89">
        <w:rPr>
          <w:rStyle w:val="Strong"/>
        </w:rPr>
        <w:t>Control Panel</w:t>
      </w:r>
      <w:r w:rsidRPr="001340AB">
        <w:t>.</w:t>
      </w:r>
    </w:p>
    <w:p w:rsidR="00BD7412" w:rsidRDefault="000C5EEB" w:rsidP="00F73A89">
      <w:pPr>
        <w:pStyle w:val="MSImages"/>
      </w:pPr>
      <w:r>
        <w:rPr>
          <w:noProof/>
        </w:rPr>
        <w:drawing>
          <wp:inline distT="0" distB="0" distL="0" distR="0">
            <wp:extent cx="3905250" cy="2343150"/>
            <wp:effectExtent l="0" t="0" r="0" b="0"/>
            <wp:docPr id="48" name="Picture 24" descr="Screen shot of Control Pane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shot of Control Panel scree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05250" cy="2343150"/>
                    </a:xfrm>
                    <a:prstGeom prst="rect">
                      <a:avLst/>
                    </a:prstGeom>
                    <a:noFill/>
                    <a:ln>
                      <a:noFill/>
                    </a:ln>
                  </pic:spPr>
                </pic:pic>
              </a:graphicData>
            </a:graphic>
          </wp:inline>
        </w:drawing>
      </w:r>
    </w:p>
    <w:p w:rsidR="001340AB" w:rsidRPr="001340AB" w:rsidRDefault="001340AB" w:rsidP="00F73A89">
      <w:pPr>
        <w:pStyle w:val="MSTipsbody"/>
      </w:pPr>
      <w:r w:rsidRPr="001340AB">
        <w:t>Control Panel</w:t>
      </w:r>
    </w:p>
    <w:p w:rsidR="001340AB" w:rsidRPr="001340AB" w:rsidRDefault="001340AB" w:rsidP="00BD7412">
      <w:pPr>
        <w:pStyle w:val="MSBody"/>
      </w:pPr>
      <w:r w:rsidRPr="001340AB">
        <w:t xml:space="preserve">Control Panel has familiar settings like themes and desktop backgrounds, Family Safety, screen resolution, </w:t>
      </w:r>
      <w:r w:rsidR="00403C06">
        <w:br/>
      </w:r>
      <w:r w:rsidRPr="001340AB">
        <w:t>and more.</w:t>
      </w:r>
    </w:p>
    <w:p w:rsidR="001340AB" w:rsidRPr="001340AB" w:rsidRDefault="001340AB" w:rsidP="00A527B0">
      <w:pPr>
        <w:pStyle w:val="MSHeading4"/>
      </w:pPr>
      <w:r w:rsidRPr="001340AB">
        <w:t xml:space="preserve">To </w:t>
      </w:r>
      <w:r w:rsidR="00894BA1">
        <w:t>o</w:t>
      </w:r>
      <w:r w:rsidR="00F73A89" w:rsidRPr="001340AB">
        <w:t xml:space="preserve">pen the </w:t>
      </w:r>
      <w:r w:rsidRPr="001340AB">
        <w:t xml:space="preserve">Settings </w:t>
      </w:r>
      <w:r w:rsidR="00894BA1">
        <w:t>c</w:t>
      </w:r>
      <w:r w:rsidR="00F73A89" w:rsidRPr="001340AB">
        <w:t>harm</w:t>
      </w:r>
    </w:p>
    <w:p w:rsidR="001340AB" w:rsidRPr="001340AB" w:rsidRDefault="001340AB" w:rsidP="00F73A89">
      <w:pPr>
        <w:pStyle w:val="MSBulletmain"/>
      </w:pPr>
      <w:r w:rsidRPr="001340AB">
        <w:t xml:space="preserve">Swipe in from the right edge of the screen, and then tap </w:t>
      </w:r>
      <w:r w:rsidRPr="00F73A89">
        <w:rPr>
          <w:rStyle w:val="Strong"/>
        </w:rPr>
        <w:t>Settings</w:t>
      </w:r>
      <w:r w:rsidRPr="001340AB">
        <w:t>.</w:t>
      </w:r>
      <w:r w:rsidRPr="001340AB">
        <w:br/>
        <w:t xml:space="preserve">(If you're using a mouse, point to the upper-right corner of the screen, move the mouse pointer down, and then click </w:t>
      </w:r>
      <w:r w:rsidRPr="00F73A89">
        <w:rPr>
          <w:rStyle w:val="Strong"/>
        </w:rPr>
        <w:t>Settings</w:t>
      </w:r>
      <w:r w:rsidRPr="001340AB">
        <w:t>.)</w:t>
      </w:r>
    </w:p>
    <w:p w:rsidR="001340AB" w:rsidRPr="001340AB" w:rsidRDefault="001340AB" w:rsidP="00BD7412">
      <w:pPr>
        <w:pStyle w:val="MSBody"/>
      </w:pPr>
      <w:r w:rsidRPr="001340AB">
        <w:t xml:space="preserve">In the Settings charm, you'll find settings, help, and info for the app you're in, plus a few common PC settings—network connection, volume, brightness, notifications, power, and keyboard. These PC settings are the same no matter where you are in Windows, but the app settings are different in every app. </w:t>
      </w:r>
    </w:p>
    <w:p w:rsidR="001340AB" w:rsidRPr="001340AB" w:rsidRDefault="001340AB" w:rsidP="00A527B0">
      <w:pPr>
        <w:pStyle w:val="MSHeading4"/>
      </w:pPr>
      <w:r w:rsidRPr="001340AB">
        <w:t xml:space="preserve">To </w:t>
      </w:r>
      <w:r w:rsidR="00894BA1">
        <w:t>search for s</w:t>
      </w:r>
      <w:r w:rsidR="00B255F2" w:rsidRPr="001340AB">
        <w:t>ettings</w:t>
      </w:r>
    </w:p>
    <w:p w:rsidR="001340AB" w:rsidRPr="001340AB" w:rsidRDefault="001340AB" w:rsidP="00BD7412">
      <w:pPr>
        <w:pStyle w:val="MSBody"/>
      </w:pPr>
      <w:r w:rsidRPr="001340AB">
        <w:t>If you're not sure where to find the settings you're looking for, you can search your PC.</w:t>
      </w:r>
    </w:p>
    <w:p w:rsidR="001340AB" w:rsidRPr="001340AB" w:rsidRDefault="001340AB" w:rsidP="00001BD8">
      <w:pPr>
        <w:pStyle w:val="MSMultilevellist"/>
        <w:numPr>
          <w:ilvl w:val="0"/>
          <w:numId w:val="31"/>
        </w:numPr>
      </w:pPr>
      <w:r w:rsidRPr="001340AB">
        <w:t xml:space="preserve">Swipe in from the right edge of the screen, and then tap </w:t>
      </w:r>
      <w:r w:rsidRPr="00B255F2">
        <w:rPr>
          <w:rStyle w:val="Strong"/>
        </w:rPr>
        <w:t>Search</w:t>
      </w:r>
      <w:r w:rsidRPr="001340AB">
        <w:t>.</w:t>
      </w:r>
      <w:r w:rsidRPr="001340AB">
        <w:br/>
        <w:t xml:space="preserve">(If you're using a mouse, point to the upper-right corner of the screen, move the mouse pointer down, and then click </w:t>
      </w:r>
      <w:r w:rsidRPr="00B255F2">
        <w:rPr>
          <w:rStyle w:val="Strong"/>
        </w:rPr>
        <w:t>Search</w:t>
      </w:r>
      <w:r w:rsidRPr="001340AB">
        <w:t xml:space="preserve">.) </w:t>
      </w:r>
    </w:p>
    <w:p w:rsidR="001340AB" w:rsidRPr="001340AB" w:rsidRDefault="001340AB" w:rsidP="00B255F2">
      <w:pPr>
        <w:pStyle w:val="MSMultilevellist"/>
      </w:pPr>
      <w:r w:rsidRPr="001340AB">
        <w:t xml:space="preserve">Enter a word or phrase in the Search box, tap or click </w:t>
      </w:r>
      <w:r w:rsidRPr="00B255F2">
        <w:rPr>
          <w:rStyle w:val="Strong"/>
        </w:rPr>
        <w:t>Settings</w:t>
      </w:r>
      <w:r w:rsidRPr="001340AB">
        <w:t>, and then select from the list of results.</w:t>
      </w:r>
    </w:p>
    <w:p w:rsidR="001340AB" w:rsidRPr="001340AB" w:rsidRDefault="001340AB" w:rsidP="00C523E9">
      <w:pPr>
        <w:pStyle w:val="MSHeading2"/>
      </w:pPr>
      <w:hyperlink r:id="rId84" w:history="1">
        <w:bookmarkStart w:id="104" w:name="_Toc338326785"/>
        <w:bookmarkStart w:id="105" w:name="_Toc340423689"/>
        <w:r w:rsidRPr="001340AB">
          <w:t xml:space="preserve">How </w:t>
        </w:r>
        <w:r w:rsidR="00911DFD" w:rsidRPr="001340AB">
          <w:t xml:space="preserve">to </w:t>
        </w:r>
        <w:r w:rsidR="00894BA1">
          <w:t>u</w:t>
        </w:r>
        <w:r w:rsidR="00B255F2" w:rsidRPr="001340AB">
          <w:t>s</w:t>
        </w:r>
        <w:r w:rsidR="00B255F2" w:rsidRPr="001340AB">
          <w:t>e</w:t>
        </w:r>
        <w:r w:rsidR="00B255F2" w:rsidRPr="001340AB">
          <w:t xml:space="preserve"> </w:t>
        </w:r>
        <w:r w:rsidR="00911DFD" w:rsidRPr="001340AB">
          <w:t>t</w:t>
        </w:r>
        <w:r w:rsidR="00911DFD" w:rsidRPr="001340AB">
          <w:t>h</w:t>
        </w:r>
        <w:r w:rsidR="00911DFD" w:rsidRPr="001340AB">
          <w:t>e</w:t>
        </w:r>
        <w:r w:rsidR="00911DFD" w:rsidRPr="001340AB">
          <w:t xml:space="preserve"> </w:t>
        </w:r>
        <w:r w:rsidR="00894BA1">
          <w:t>t</w:t>
        </w:r>
        <w:r w:rsidR="00B255F2" w:rsidRPr="001340AB">
          <w:t>a</w:t>
        </w:r>
        <w:r w:rsidR="00B255F2" w:rsidRPr="001340AB">
          <w:t>s</w:t>
        </w:r>
        <w:r w:rsidR="00B255F2" w:rsidRPr="001340AB">
          <w:t>k</w:t>
        </w:r>
        <w:r w:rsidR="00B255F2" w:rsidRPr="001340AB">
          <w:t>bar</w:t>
        </w:r>
        <w:bookmarkEnd w:id="104"/>
        <w:bookmarkEnd w:id="105"/>
      </w:hyperlink>
    </w:p>
    <w:p w:rsidR="001340AB" w:rsidRPr="001340AB" w:rsidRDefault="001340AB" w:rsidP="000D59F4">
      <w:pPr>
        <w:pStyle w:val="MSBody"/>
      </w:pPr>
      <w:r w:rsidRPr="001340AB">
        <w:t>You can customize the taskbar, including the way taskbar buttons look, how they group together when you have more than one window open, change where the taskbar is on your desktop, and decide what icons and apps are on it.</w:t>
      </w:r>
    </w:p>
    <w:p w:rsidR="000D59F4" w:rsidRDefault="000C5EEB" w:rsidP="000D59F4">
      <w:pPr>
        <w:pStyle w:val="MSImages"/>
      </w:pPr>
      <w:r>
        <w:rPr>
          <w:noProof/>
        </w:rPr>
        <w:drawing>
          <wp:inline distT="0" distB="0" distL="0" distR="0">
            <wp:extent cx="3905250" cy="466725"/>
            <wp:effectExtent l="0" t="0" r="0" b="9525"/>
            <wp:docPr id="49" name="Picture 52" descr="The taskbar with taskba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e taskbar with taskbar butto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05250" cy="466725"/>
                    </a:xfrm>
                    <a:prstGeom prst="rect">
                      <a:avLst/>
                    </a:prstGeom>
                    <a:noFill/>
                    <a:ln>
                      <a:noFill/>
                    </a:ln>
                  </pic:spPr>
                </pic:pic>
              </a:graphicData>
            </a:graphic>
          </wp:inline>
        </w:drawing>
      </w:r>
    </w:p>
    <w:p w:rsidR="001340AB" w:rsidRPr="001340AB" w:rsidRDefault="001340AB" w:rsidP="00B255F2">
      <w:pPr>
        <w:pStyle w:val="MSTipsbody"/>
      </w:pPr>
      <w:r w:rsidRPr="001340AB">
        <w:t>The taskbar</w:t>
      </w:r>
    </w:p>
    <w:p w:rsidR="001340AB" w:rsidRPr="001340AB" w:rsidRDefault="001340AB" w:rsidP="00B255F2">
      <w:pPr>
        <w:pStyle w:val="MSHeading3"/>
      </w:pPr>
      <w:bookmarkStart w:id="106" w:name="_Toc338326786"/>
      <w:bookmarkStart w:id="107" w:name="_Toc340423690"/>
      <w:r w:rsidRPr="001340AB">
        <w:t xml:space="preserve">Rearrange </w:t>
      </w:r>
      <w:r w:rsidR="00894BA1">
        <w:t>taskbar b</w:t>
      </w:r>
      <w:r w:rsidR="00B255F2" w:rsidRPr="001340AB">
        <w:t>uttons</w:t>
      </w:r>
      <w:bookmarkEnd w:id="106"/>
      <w:bookmarkEnd w:id="107"/>
    </w:p>
    <w:p w:rsidR="001340AB" w:rsidRPr="001340AB" w:rsidRDefault="001340AB" w:rsidP="00B255F2">
      <w:pPr>
        <w:pStyle w:val="MSBulletmain"/>
      </w:pPr>
      <w:r w:rsidRPr="001340AB">
        <w:t>To rearrange the order of app buttons on the taskbar, drag a button from its current position to a different position on the taskbar. You can rearrange apps as often as you like.</w:t>
      </w:r>
    </w:p>
    <w:p w:rsidR="001340AB" w:rsidRPr="001340AB" w:rsidRDefault="001340AB" w:rsidP="00B255F2">
      <w:pPr>
        <w:pStyle w:val="MSCalloutA"/>
      </w:pPr>
      <w:r w:rsidRPr="001340AB">
        <w:t>Note</w:t>
      </w:r>
      <w:r w:rsidR="00911DFD">
        <w:t>:</w:t>
      </w:r>
    </w:p>
    <w:p w:rsidR="001340AB" w:rsidRPr="001340AB" w:rsidRDefault="001340AB" w:rsidP="00B255F2">
      <w:pPr>
        <w:pStyle w:val="MSCalloutB"/>
      </w:pPr>
      <w:r w:rsidRPr="001340AB">
        <w:t xml:space="preserve">All open files from the same app are always grouped together, even if you didn’t open them one after the other. This is so you can see all of the previews for that app at the same time. </w:t>
      </w:r>
    </w:p>
    <w:p w:rsidR="001340AB" w:rsidRPr="001340AB" w:rsidRDefault="001340AB" w:rsidP="00B255F2">
      <w:pPr>
        <w:pStyle w:val="MSHeading3"/>
      </w:pPr>
      <w:bookmarkStart w:id="108" w:name="_Toc338326787"/>
      <w:bookmarkStart w:id="109" w:name="_Toc340423691"/>
      <w:r w:rsidRPr="001340AB">
        <w:t xml:space="preserve">Move </w:t>
      </w:r>
      <w:r w:rsidR="00894BA1">
        <w:t>the t</w:t>
      </w:r>
      <w:r w:rsidR="00B255F2" w:rsidRPr="001340AB">
        <w:t>askbar</w:t>
      </w:r>
      <w:bookmarkEnd w:id="108"/>
      <w:bookmarkEnd w:id="109"/>
    </w:p>
    <w:p w:rsidR="001340AB" w:rsidRPr="001340AB" w:rsidRDefault="001340AB" w:rsidP="000D59F4">
      <w:pPr>
        <w:pStyle w:val="MSBody"/>
      </w:pPr>
      <w:r w:rsidRPr="001340AB">
        <w:t>Usually, you can find the taskbar at the bottom of the desktop, but you can move it to the sides or top of the desktop. Before you can move the taskbar, you need to unlock it.</w:t>
      </w:r>
    </w:p>
    <w:p w:rsidR="001340AB" w:rsidRPr="001340AB" w:rsidRDefault="001340AB" w:rsidP="00A527B0">
      <w:pPr>
        <w:pStyle w:val="MSHeading4"/>
      </w:pPr>
      <w:r w:rsidRPr="001340AB">
        <w:t xml:space="preserve">To </w:t>
      </w:r>
      <w:r w:rsidR="00894BA1">
        <w:t>unlock the t</w:t>
      </w:r>
      <w:r w:rsidR="00B255F2" w:rsidRPr="001340AB">
        <w:t>askbar</w:t>
      </w:r>
    </w:p>
    <w:p w:rsidR="001340AB" w:rsidRPr="001340AB" w:rsidRDefault="001340AB" w:rsidP="00B255F2">
      <w:pPr>
        <w:pStyle w:val="MSBulletmain"/>
      </w:pPr>
      <w:r w:rsidRPr="001340AB">
        <w:t xml:space="preserve">Press and hold or right-click an empty space on the taskbar. If </w:t>
      </w:r>
      <w:r w:rsidRPr="00B255F2">
        <w:rPr>
          <w:rStyle w:val="Strong"/>
        </w:rPr>
        <w:t>Lock the taskbar</w:t>
      </w:r>
      <w:r w:rsidRPr="001340AB">
        <w:t xml:space="preserve"> has a check mark next to it, the taskbar is locked. You can unlock it by tapping or clicking </w:t>
      </w:r>
      <w:r w:rsidRPr="00B255F2">
        <w:rPr>
          <w:rStyle w:val="Strong"/>
        </w:rPr>
        <w:t>Lock the taskbar</w:t>
      </w:r>
      <w:r w:rsidRPr="001340AB">
        <w:t xml:space="preserve">, which removes the </w:t>
      </w:r>
      <w:r w:rsidR="00B255F2">
        <w:br/>
      </w:r>
      <w:r w:rsidRPr="001340AB">
        <w:t>check mark.</w:t>
      </w:r>
    </w:p>
    <w:p w:rsidR="001340AB" w:rsidRPr="001340AB" w:rsidRDefault="00B255F2" w:rsidP="006B2ACC">
      <w:pPr>
        <w:pStyle w:val="MSHeading4"/>
      </w:pPr>
      <w:r>
        <w:br w:type="page"/>
      </w:r>
      <w:r w:rsidR="001340AB" w:rsidRPr="001340AB">
        <w:t xml:space="preserve">To </w:t>
      </w:r>
      <w:r w:rsidR="00894BA1">
        <w:t>move the t</w:t>
      </w:r>
      <w:r w:rsidRPr="001340AB">
        <w:t>askbar</w:t>
      </w:r>
    </w:p>
    <w:p w:rsidR="001340AB" w:rsidRPr="001340AB" w:rsidRDefault="001340AB" w:rsidP="00B255F2">
      <w:pPr>
        <w:pStyle w:val="MSBulletmain"/>
      </w:pPr>
      <w:r w:rsidRPr="001340AB">
        <w:t>Do one of the following:</w:t>
      </w:r>
    </w:p>
    <w:p w:rsidR="001340AB" w:rsidRPr="001340AB" w:rsidRDefault="001340AB" w:rsidP="00001BD8">
      <w:pPr>
        <w:pStyle w:val="MSBulletmain"/>
        <w:numPr>
          <w:ilvl w:val="1"/>
          <w:numId w:val="32"/>
        </w:numPr>
      </w:pPr>
      <w:r w:rsidRPr="001340AB">
        <w:t xml:space="preserve">Tap an empty space on the taskbar, and then drag it to one of the four edges of the desktop. When the taskbar is where you want it, let go. </w:t>
      </w:r>
    </w:p>
    <w:p w:rsidR="001340AB" w:rsidRPr="001340AB" w:rsidRDefault="001340AB" w:rsidP="00001BD8">
      <w:pPr>
        <w:pStyle w:val="MSBulletmain"/>
        <w:numPr>
          <w:ilvl w:val="1"/>
          <w:numId w:val="32"/>
        </w:numPr>
      </w:pPr>
      <w:r w:rsidRPr="001340AB">
        <w:t>(If you're using a mouse, click an empty space on the taskbar, and then hold down the mouse button as you drag the taskbar to one of the four edges of the desktop. When the taskbar is where you want it, release the mouse button.)</w:t>
      </w:r>
    </w:p>
    <w:p w:rsidR="001340AB" w:rsidRPr="001340AB" w:rsidRDefault="001340AB" w:rsidP="00B255F2">
      <w:pPr>
        <w:pStyle w:val="MSCalloutA"/>
      </w:pPr>
      <w:r w:rsidRPr="001340AB">
        <w:t>Note</w:t>
      </w:r>
      <w:r w:rsidR="00B255F2">
        <w:t>:</w:t>
      </w:r>
    </w:p>
    <w:p w:rsidR="001340AB" w:rsidRPr="001340AB" w:rsidRDefault="001340AB" w:rsidP="00B255F2">
      <w:pPr>
        <w:pStyle w:val="MSCalloutB"/>
      </w:pPr>
      <w:r w:rsidRPr="001340AB">
        <w:t xml:space="preserve">To lock the taskbar into place, press and hold or right-click an empty space on the taskbar, and then tap or click </w:t>
      </w:r>
      <w:r w:rsidRPr="00B255F2">
        <w:rPr>
          <w:rStyle w:val="Strong"/>
        </w:rPr>
        <w:t>Lock the taskbar</w:t>
      </w:r>
      <w:r w:rsidRPr="001340AB">
        <w:t xml:space="preserve"> so that the check mark appears. This helps make sure that the taskbar doesn't accidentally get moved or resized.</w:t>
      </w:r>
    </w:p>
    <w:p w:rsidR="001340AB" w:rsidRPr="001340AB" w:rsidRDefault="001340AB" w:rsidP="00B255F2">
      <w:pPr>
        <w:pStyle w:val="MSHeading3"/>
      </w:pPr>
      <w:bookmarkStart w:id="110" w:name="_Toc338326788"/>
      <w:bookmarkStart w:id="111" w:name="_Toc340423692"/>
      <w:r w:rsidRPr="001340AB">
        <w:t xml:space="preserve">Change </w:t>
      </w:r>
      <w:r w:rsidR="00894BA1">
        <w:t>how taskbar buttons a</w:t>
      </w:r>
      <w:r w:rsidR="00B255F2" w:rsidRPr="001340AB">
        <w:t>ppear</w:t>
      </w:r>
      <w:bookmarkEnd w:id="110"/>
      <w:bookmarkEnd w:id="111"/>
    </w:p>
    <w:p w:rsidR="001340AB" w:rsidRPr="001340AB" w:rsidRDefault="001340AB" w:rsidP="000D59F4">
      <w:pPr>
        <w:pStyle w:val="MSBody"/>
      </w:pPr>
      <w:r w:rsidRPr="001340AB">
        <w:t>You can choose how buttons are grouped together when there's more than one window open, and change the size of taskbar button icons.</w:t>
      </w:r>
    </w:p>
    <w:p w:rsidR="001340AB" w:rsidRPr="001340AB" w:rsidRDefault="001340AB" w:rsidP="00001BD8">
      <w:pPr>
        <w:pStyle w:val="MSMultilevellist"/>
        <w:numPr>
          <w:ilvl w:val="0"/>
          <w:numId w:val="33"/>
        </w:numPr>
      </w:pPr>
      <w:r w:rsidRPr="001340AB">
        <w:t xml:space="preserve">Open Taskbar Properties by swiping in from the right edge of the screen, tapping </w:t>
      </w:r>
      <w:r w:rsidRPr="008876EE">
        <w:rPr>
          <w:rStyle w:val="Strong"/>
        </w:rPr>
        <w:t>Search</w:t>
      </w:r>
      <w:r w:rsidRPr="001340AB">
        <w:t xml:space="preserve"> (or if you're using a mouse, pointing to the upper-right corner of the screen, moving the mouse pointer down, and then clicking </w:t>
      </w:r>
      <w:r w:rsidRPr="008876EE">
        <w:rPr>
          <w:rStyle w:val="Strong"/>
        </w:rPr>
        <w:t>Search</w:t>
      </w:r>
      <w:r w:rsidRPr="001340AB">
        <w:t xml:space="preserve">), entering </w:t>
      </w:r>
      <w:r w:rsidRPr="008876EE">
        <w:rPr>
          <w:rStyle w:val="Strong"/>
        </w:rPr>
        <w:t>Taskbar</w:t>
      </w:r>
      <w:r w:rsidRPr="001340AB">
        <w:t xml:space="preserve"> in the search box, tapping or clicking </w:t>
      </w:r>
      <w:r w:rsidRPr="008876EE">
        <w:rPr>
          <w:rStyle w:val="Strong"/>
        </w:rPr>
        <w:t>Settings</w:t>
      </w:r>
      <w:r w:rsidRPr="001340AB">
        <w:t xml:space="preserve">, and then tapping or </w:t>
      </w:r>
      <w:r w:rsidR="00911DFD">
        <w:br/>
      </w:r>
      <w:r w:rsidRPr="001340AB">
        <w:t xml:space="preserve">clicking </w:t>
      </w:r>
      <w:r w:rsidRPr="008876EE">
        <w:rPr>
          <w:rStyle w:val="Strong"/>
        </w:rPr>
        <w:t>Taskbar</w:t>
      </w:r>
      <w:r w:rsidRPr="001340AB">
        <w:t>.</w:t>
      </w:r>
    </w:p>
    <w:p w:rsidR="001340AB" w:rsidRPr="001340AB" w:rsidRDefault="001340AB" w:rsidP="008876EE">
      <w:pPr>
        <w:pStyle w:val="MSMultilevellist"/>
      </w:pPr>
      <w:r w:rsidRPr="001340AB">
        <w:t xml:space="preserve">On the </w:t>
      </w:r>
      <w:r w:rsidRPr="008876EE">
        <w:rPr>
          <w:rStyle w:val="Strong"/>
        </w:rPr>
        <w:t>Taskbar</w:t>
      </w:r>
      <w:r w:rsidRPr="001340AB">
        <w:t xml:space="preserve"> tab, select one of the options from the </w:t>
      </w:r>
      <w:r w:rsidRPr="008876EE">
        <w:rPr>
          <w:rStyle w:val="Strong"/>
        </w:rPr>
        <w:t>Taskbar buttons</w:t>
      </w:r>
      <w:r w:rsidRPr="001340AB">
        <w:t xml:space="preserve"> list:</w:t>
      </w:r>
    </w:p>
    <w:p w:rsidR="00F178C9" w:rsidRDefault="001340AB" w:rsidP="00001BD8">
      <w:pPr>
        <w:pStyle w:val="MSMultilevellist"/>
        <w:numPr>
          <w:ilvl w:val="1"/>
          <w:numId w:val="3"/>
        </w:numPr>
        <w:rPr>
          <w:rStyle w:val="Strong"/>
        </w:rPr>
      </w:pPr>
      <w:r w:rsidRPr="008876EE">
        <w:rPr>
          <w:rStyle w:val="Strong"/>
        </w:rPr>
        <w:t>Always combine, hide labels</w:t>
      </w:r>
    </w:p>
    <w:p w:rsidR="001340AB" w:rsidRPr="00F178C9" w:rsidRDefault="001340AB" w:rsidP="00F178C9">
      <w:pPr>
        <w:pStyle w:val="MSMultilevellist"/>
        <w:numPr>
          <w:ilvl w:val="0"/>
          <w:numId w:val="0"/>
        </w:numPr>
        <w:ind w:left="720"/>
        <w:rPr>
          <w:b/>
          <w:bCs/>
        </w:rPr>
      </w:pPr>
      <w:r w:rsidRPr="001340AB">
        <w:t>This is the default setting. Each app appears as a single, unlabeled button, even when multiple windows for that app are open.</w:t>
      </w:r>
    </w:p>
    <w:p w:rsidR="001340AB" w:rsidRPr="00F178C9" w:rsidRDefault="001340AB" w:rsidP="00001BD8">
      <w:pPr>
        <w:pStyle w:val="MSMultilevellist"/>
        <w:numPr>
          <w:ilvl w:val="1"/>
          <w:numId w:val="3"/>
        </w:numPr>
        <w:rPr>
          <w:rStyle w:val="Strong"/>
        </w:rPr>
      </w:pPr>
      <w:r w:rsidRPr="00F178C9">
        <w:rPr>
          <w:rStyle w:val="Strong"/>
        </w:rPr>
        <w:t>Combine when taskbar is full</w:t>
      </w:r>
    </w:p>
    <w:p w:rsidR="001340AB" w:rsidRPr="001340AB" w:rsidRDefault="001340AB" w:rsidP="00F178C9">
      <w:pPr>
        <w:pStyle w:val="MSMultilevellist"/>
        <w:numPr>
          <w:ilvl w:val="0"/>
          <w:numId w:val="0"/>
        </w:numPr>
        <w:ind w:left="720"/>
      </w:pPr>
      <w:r w:rsidRPr="001340AB">
        <w:t>This setting shows each window as an individual, labeled button. When the taskbar becomes crowded, apps with multiple open windows coll</w:t>
      </w:r>
      <w:r w:rsidR="00F178C9">
        <w:t>apse into a single app button. T</w:t>
      </w:r>
      <w:r w:rsidRPr="001340AB">
        <w:t>ap or clicking the button displays a list of the windows that are open.</w:t>
      </w:r>
    </w:p>
    <w:p w:rsidR="001340AB" w:rsidRPr="00F178C9" w:rsidRDefault="001340AB" w:rsidP="00001BD8">
      <w:pPr>
        <w:pStyle w:val="MSMultilevellist"/>
        <w:numPr>
          <w:ilvl w:val="1"/>
          <w:numId w:val="3"/>
        </w:numPr>
        <w:rPr>
          <w:rStyle w:val="Strong"/>
        </w:rPr>
      </w:pPr>
      <w:r w:rsidRPr="00F178C9">
        <w:rPr>
          <w:rStyle w:val="Strong"/>
        </w:rPr>
        <w:t>Never combine</w:t>
      </w:r>
    </w:p>
    <w:p w:rsidR="001340AB" w:rsidRPr="001340AB" w:rsidRDefault="001340AB" w:rsidP="00F178C9">
      <w:pPr>
        <w:pStyle w:val="MSMultilevellist"/>
        <w:numPr>
          <w:ilvl w:val="0"/>
          <w:numId w:val="0"/>
        </w:numPr>
        <w:ind w:left="720"/>
      </w:pPr>
      <w:r w:rsidRPr="001340AB">
        <w:t xml:space="preserve">This setting shows each window as an individual, labeled button, and never combines them, no matter how many windows are open. As more apps and windows open, buttons get smaller, and eventually the buttons will scroll. </w:t>
      </w:r>
    </w:p>
    <w:p w:rsidR="001340AB" w:rsidRPr="001340AB" w:rsidRDefault="001340AB" w:rsidP="008876EE">
      <w:pPr>
        <w:pStyle w:val="MSMultilevellist"/>
      </w:pPr>
      <w:r w:rsidRPr="001340AB">
        <w:t xml:space="preserve">To use small taskbar button icons, select the </w:t>
      </w:r>
      <w:r w:rsidRPr="00F178C9">
        <w:rPr>
          <w:rStyle w:val="Strong"/>
        </w:rPr>
        <w:t>Use small taskbar buttons</w:t>
      </w:r>
      <w:r w:rsidRPr="001340AB">
        <w:t xml:space="preserve"> check box. To use large icons, clear the check box.</w:t>
      </w:r>
    </w:p>
    <w:p w:rsidR="001340AB" w:rsidRPr="001340AB" w:rsidRDefault="001340AB" w:rsidP="008876EE">
      <w:pPr>
        <w:pStyle w:val="MSMultilevellist"/>
      </w:pPr>
      <w:r w:rsidRPr="001340AB">
        <w:t xml:space="preserve">Tap or click </w:t>
      </w:r>
      <w:r w:rsidRPr="00F178C9">
        <w:rPr>
          <w:rStyle w:val="Strong"/>
        </w:rPr>
        <w:t>OK</w:t>
      </w:r>
      <w:r w:rsidRPr="001340AB">
        <w:t>.</w:t>
      </w:r>
    </w:p>
    <w:p w:rsidR="001340AB" w:rsidRPr="001340AB" w:rsidRDefault="00F178C9" w:rsidP="00F178C9">
      <w:pPr>
        <w:pStyle w:val="MSHeading3"/>
      </w:pPr>
      <w:bookmarkStart w:id="112" w:name="_Toc338326789"/>
      <w:r>
        <w:br w:type="page"/>
      </w:r>
      <w:bookmarkStart w:id="113" w:name="_Toc340423693"/>
      <w:r w:rsidR="001340AB" w:rsidRPr="001340AB">
        <w:t xml:space="preserve">Pin </w:t>
      </w:r>
      <w:r w:rsidR="00894BA1">
        <w:t>an app to the t</w:t>
      </w:r>
      <w:r w:rsidRPr="001340AB">
        <w:t>askbar</w:t>
      </w:r>
      <w:bookmarkEnd w:id="112"/>
      <w:bookmarkEnd w:id="113"/>
    </w:p>
    <w:p w:rsidR="001340AB" w:rsidRPr="001340AB" w:rsidRDefault="001340AB" w:rsidP="000D59F4">
      <w:pPr>
        <w:pStyle w:val="MSBody"/>
      </w:pPr>
      <w:r w:rsidRPr="001340AB">
        <w:t>You can pin an app directly to the taskbar for quick and easy access.</w:t>
      </w:r>
    </w:p>
    <w:p w:rsidR="001340AB" w:rsidRPr="001340AB" w:rsidRDefault="001340AB" w:rsidP="00001BD8">
      <w:pPr>
        <w:pStyle w:val="MSMultilevellist"/>
        <w:numPr>
          <w:ilvl w:val="0"/>
          <w:numId w:val="34"/>
        </w:numPr>
      </w:pPr>
      <w:r w:rsidRPr="001340AB">
        <w:t xml:space="preserve">Swipe in from the right edge of the screen, and then tap </w:t>
      </w:r>
      <w:r w:rsidRPr="00F178C9">
        <w:rPr>
          <w:rStyle w:val="Strong"/>
        </w:rPr>
        <w:t>Search</w:t>
      </w:r>
      <w:r w:rsidRPr="001340AB">
        <w:t>.</w:t>
      </w:r>
      <w:r w:rsidRPr="001340AB">
        <w:br/>
        <w:t xml:space="preserve">(If you're using a mouse, point to the upper-right corner of the screen, move the mouse pointer down, and then click </w:t>
      </w:r>
      <w:r w:rsidRPr="00F178C9">
        <w:rPr>
          <w:rStyle w:val="Strong"/>
        </w:rPr>
        <w:t>Search</w:t>
      </w:r>
      <w:r w:rsidRPr="001340AB">
        <w:t>.) In the search box, enter the name of the app you want to pin. Then, on the search results page, tap or click the app to open it on the desktop.</w:t>
      </w:r>
    </w:p>
    <w:p w:rsidR="001340AB" w:rsidRPr="001340AB" w:rsidRDefault="001340AB" w:rsidP="00F178C9">
      <w:pPr>
        <w:pStyle w:val="MSMultilevellist"/>
      </w:pPr>
      <w:r w:rsidRPr="001340AB">
        <w:t xml:space="preserve">On the desktop, press and hold or right-click the app's button on the taskbar to open the app’s </w:t>
      </w:r>
      <w:r w:rsidRPr="00F178C9">
        <w:rPr>
          <w:rStyle w:val="Strong"/>
        </w:rPr>
        <w:t>Jump List</w:t>
      </w:r>
      <w:r w:rsidRPr="001340AB">
        <w:t xml:space="preserve"> (a list of shortcuts to recently opened files, folders, and websites), and then tap or click </w:t>
      </w:r>
      <w:r w:rsidRPr="00F178C9">
        <w:rPr>
          <w:rStyle w:val="Strong"/>
        </w:rPr>
        <w:t xml:space="preserve">Pin this program </w:t>
      </w:r>
      <w:r w:rsidR="00F178C9">
        <w:rPr>
          <w:rStyle w:val="Strong"/>
        </w:rPr>
        <w:br/>
      </w:r>
      <w:r w:rsidRPr="00F178C9">
        <w:rPr>
          <w:rStyle w:val="Strong"/>
        </w:rPr>
        <w:t>to taskbar</w:t>
      </w:r>
      <w:r w:rsidRPr="001340AB">
        <w:t>.</w:t>
      </w:r>
    </w:p>
    <w:p w:rsidR="00D177B9" w:rsidRDefault="000C5EEB" w:rsidP="00D177B9">
      <w:pPr>
        <w:pStyle w:val="MSImages"/>
      </w:pPr>
      <w:r>
        <w:rPr>
          <w:noProof/>
        </w:rPr>
        <w:drawing>
          <wp:inline distT="0" distB="0" distL="0" distR="0">
            <wp:extent cx="3857625" cy="2219325"/>
            <wp:effectExtent l="0" t="0" r="9525" b="9525"/>
            <wp:docPr id="50" name="Picture 44" descr="Screen shot of the &quot;Recent&quot; dialog box with &quot;Pin this program to the taskbar&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 shot of the &quot;Recent&quot; dialog box with &quot;Pin this program to the taskbar&quot; highligh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2219325"/>
                    </a:xfrm>
                    <a:prstGeom prst="rect">
                      <a:avLst/>
                    </a:prstGeom>
                    <a:noFill/>
                    <a:ln>
                      <a:noFill/>
                    </a:ln>
                  </pic:spPr>
                </pic:pic>
              </a:graphicData>
            </a:graphic>
          </wp:inline>
        </w:drawing>
      </w:r>
    </w:p>
    <w:p w:rsidR="001340AB" w:rsidRPr="001340AB" w:rsidRDefault="001340AB" w:rsidP="00F178C9">
      <w:pPr>
        <w:pStyle w:val="MSTipsbody"/>
      </w:pPr>
      <w:r w:rsidRPr="001340AB">
        <w:t>Pin an app to the taskbar for easy access.</w:t>
      </w:r>
    </w:p>
    <w:p w:rsidR="001340AB" w:rsidRPr="001340AB" w:rsidRDefault="00F178C9" w:rsidP="00F178C9">
      <w:pPr>
        <w:pStyle w:val="MSCalloutA"/>
      </w:pPr>
      <w:r>
        <w:t>Note:</w:t>
      </w:r>
    </w:p>
    <w:p w:rsidR="001340AB" w:rsidRPr="001340AB" w:rsidRDefault="00F178C9" w:rsidP="00F178C9">
      <w:pPr>
        <w:pStyle w:val="MSCalloutB"/>
        <w:tabs>
          <w:tab w:val="left" w:pos="720"/>
        </w:tabs>
      </w:pPr>
      <w:r>
        <w:rPr>
          <w:rFonts w:ascii="Arial" w:hAnsi="Arial" w:cs="Arial"/>
        </w:rPr>
        <w:t>•</w:t>
      </w:r>
      <w:r>
        <w:tab/>
      </w:r>
      <w:r w:rsidR="001340AB" w:rsidRPr="001340AB">
        <w:t xml:space="preserve">To remove a pinned app from the taskbar, open the app's Jump List, and then tap or click Unpin </w:t>
      </w:r>
      <w:r>
        <w:tab/>
      </w:r>
      <w:r w:rsidR="001340AB" w:rsidRPr="001340AB">
        <w:t>this program from taskbar.</w:t>
      </w:r>
    </w:p>
    <w:p w:rsidR="001340AB" w:rsidRPr="001340AB" w:rsidRDefault="00F178C9" w:rsidP="00F178C9">
      <w:pPr>
        <w:pStyle w:val="MSCalloutB"/>
        <w:tabs>
          <w:tab w:val="left" w:pos="720"/>
        </w:tabs>
      </w:pPr>
      <w:r>
        <w:rPr>
          <w:rFonts w:ascii="Arial" w:hAnsi="Arial" w:cs="Arial"/>
        </w:rPr>
        <w:t>•</w:t>
      </w:r>
      <w:r>
        <w:tab/>
      </w:r>
      <w:r w:rsidR="001340AB" w:rsidRPr="001340AB">
        <w:t>Folders and shortcuts to folders appear in the File Explorer Jump List.</w:t>
      </w:r>
    </w:p>
    <w:p w:rsidR="001340AB" w:rsidRPr="001340AB" w:rsidRDefault="001340AB" w:rsidP="00F178C9">
      <w:pPr>
        <w:pStyle w:val="MSHeading3"/>
      </w:pPr>
      <w:bookmarkStart w:id="114" w:name="_Toc338326790"/>
      <w:bookmarkStart w:id="115" w:name="_Toc340423694"/>
      <w:r w:rsidRPr="001340AB">
        <w:t xml:space="preserve">Customize </w:t>
      </w:r>
      <w:r w:rsidR="00894BA1">
        <w:t>the notification a</w:t>
      </w:r>
      <w:r w:rsidR="00F178C9" w:rsidRPr="001340AB">
        <w:t>rea</w:t>
      </w:r>
      <w:bookmarkEnd w:id="114"/>
      <w:bookmarkEnd w:id="115"/>
    </w:p>
    <w:p w:rsidR="001340AB" w:rsidRPr="001340AB" w:rsidRDefault="001340AB" w:rsidP="00D177B9">
      <w:pPr>
        <w:pStyle w:val="MSBody"/>
      </w:pPr>
      <w:r w:rsidRPr="001340AB">
        <w:t>The notification area is located at the far right side of the taskbar, and it contains app icons that provide status and notifications about things like incoming email, updates, and network connectivity. You can change which icons and notifications appear there.</w:t>
      </w:r>
    </w:p>
    <w:p w:rsidR="001340AB" w:rsidRPr="001340AB" w:rsidRDefault="00F178C9" w:rsidP="00A527B0">
      <w:pPr>
        <w:pStyle w:val="MSHeading4"/>
      </w:pPr>
      <w:r>
        <w:br w:type="page"/>
      </w:r>
      <w:r w:rsidR="001340AB" w:rsidRPr="001340AB">
        <w:t xml:space="preserve">To </w:t>
      </w:r>
      <w:r w:rsidR="00894BA1">
        <w:t>hide an Icon in the notification a</w:t>
      </w:r>
      <w:r w:rsidRPr="001340AB">
        <w:t>rea</w:t>
      </w:r>
    </w:p>
    <w:p w:rsidR="00F178C9" w:rsidRDefault="001340AB" w:rsidP="00F178C9">
      <w:pPr>
        <w:pStyle w:val="MSBulletmain"/>
      </w:pPr>
      <w:r w:rsidRPr="001340AB">
        <w:t xml:space="preserve">In the notification area at the far right of the taskbar, tap or click the icon you want to hide, and then drag it toward the desktop. </w:t>
      </w:r>
    </w:p>
    <w:p w:rsidR="001340AB" w:rsidRPr="001340AB" w:rsidRDefault="00F178C9" w:rsidP="00F178C9">
      <w:pPr>
        <w:pStyle w:val="MSCalloutA"/>
      </w:pPr>
      <w:r>
        <w:t>Tip:</w:t>
      </w:r>
    </w:p>
    <w:p w:rsidR="001340AB" w:rsidRPr="001340AB" w:rsidRDefault="00F178C9" w:rsidP="00F178C9">
      <w:pPr>
        <w:pStyle w:val="MSCalloutB"/>
        <w:tabs>
          <w:tab w:val="left" w:pos="720"/>
        </w:tabs>
      </w:pPr>
      <w:r>
        <w:rPr>
          <w:rFonts w:ascii="Arial" w:hAnsi="Arial" w:cs="Arial"/>
        </w:rPr>
        <w:t>•</w:t>
      </w:r>
      <w:r>
        <w:tab/>
      </w:r>
      <w:r w:rsidR="001340AB" w:rsidRPr="001340AB">
        <w:t xml:space="preserve">If you want to re-add a hidden icon, tap or click the </w:t>
      </w:r>
      <w:r w:rsidR="001340AB" w:rsidRPr="002B1E89">
        <w:rPr>
          <w:b/>
        </w:rPr>
        <w:t>Show hidden icons</w:t>
      </w:r>
      <w:r w:rsidR="001340AB" w:rsidRPr="001340AB">
        <w:t xml:space="preserve"> arrow next to the </w:t>
      </w:r>
      <w:r>
        <w:tab/>
      </w:r>
      <w:r w:rsidR="001340AB" w:rsidRPr="001340AB">
        <w:t xml:space="preserve">notification area </w:t>
      </w:r>
      <w:r w:rsidR="000C5EEB">
        <w:rPr>
          <w:noProof/>
        </w:rPr>
        <w:drawing>
          <wp:inline distT="0" distB="0" distL="0" distR="0">
            <wp:extent cx="152400" cy="152400"/>
            <wp:effectExtent l="0" t="0" r="0" b="0"/>
            <wp:docPr id="51" name="Picture 40" descr="The Show hidden icons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Show hidden icons arro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340AB" w:rsidRPr="001340AB">
        <w:t xml:space="preserve">, and then drag the icon you want to move back to the notification area. </w:t>
      </w:r>
      <w:r>
        <w:tab/>
      </w:r>
      <w:r w:rsidR="001340AB" w:rsidRPr="001340AB">
        <w:t>You can drag as many hidden icons as you want.</w:t>
      </w:r>
    </w:p>
    <w:p w:rsidR="001340AB" w:rsidRPr="001340AB" w:rsidRDefault="00F178C9" w:rsidP="00F178C9">
      <w:pPr>
        <w:pStyle w:val="MSCalloutB"/>
        <w:tabs>
          <w:tab w:val="left" w:pos="720"/>
        </w:tabs>
      </w:pPr>
      <w:r>
        <w:rPr>
          <w:rFonts w:ascii="Arial" w:hAnsi="Arial" w:cs="Arial"/>
        </w:rPr>
        <w:t>•</w:t>
      </w:r>
      <w:r>
        <w:tab/>
      </w:r>
      <w:r w:rsidR="001340AB" w:rsidRPr="001340AB">
        <w:t xml:space="preserve">You can rearrange icons that appear in the notification area—just drag an icon to a </w:t>
      </w:r>
      <w:r>
        <w:br/>
      </w:r>
      <w:r>
        <w:tab/>
      </w:r>
      <w:r w:rsidR="001340AB" w:rsidRPr="001340AB">
        <w:t>different spot.</w:t>
      </w:r>
    </w:p>
    <w:p w:rsidR="001340AB" w:rsidRPr="001340AB" w:rsidRDefault="001340AB" w:rsidP="00A527B0">
      <w:pPr>
        <w:pStyle w:val="MSHeading4"/>
      </w:pPr>
      <w:r w:rsidRPr="001340AB">
        <w:t xml:space="preserve">To </w:t>
      </w:r>
      <w:r w:rsidR="00894BA1">
        <w:t>view hidden i</w:t>
      </w:r>
      <w:r w:rsidR="00615A02" w:rsidRPr="001340AB">
        <w:t>cons</w:t>
      </w:r>
    </w:p>
    <w:p w:rsidR="001340AB" w:rsidRPr="001340AB" w:rsidRDefault="00615A02" w:rsidP="00615A02">
      <w:pPr>
        <w:pStyle w:val="MSBulletmain"/>
      </w:pPr>
      <w:r>
        <w:t>T</w:t>
      </w:r>
      <w:r w:rsidR="001340AB" w:rsidRPr="001340AB">
        <w:t xml:space="preserve">ap or click the Show hidden icons arrow </w:t>
      </w:r>
      <w:r w:rsidR="000C5EEB">
        <w:rPr>
          <w:noProof/>
        </w:rPr>
        <w:drawing>
          <wp:inline distT="0" distB="0" distL="0" distR="0">
            <wp:extent cx="152400" cy="152400"/>
            <wp:effectExtent l="0" t="0" r="0" b="0"/>
            <wp:docPr id="52" name="Picture 38" descr="The Show hidden icons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Show hidden icons arro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noProof/>
        </w:rPr>
        <w:t xml:space="preserve"> </w:t>
      </w:r>
      <w:r w:rsidR="001340AB" w:rsidRPr="001340AB">
        <w:t>next to the notification area.</w:t>
      </w:r>
    </w:p>
    <w:p w:rsidR="001340AB" w:rsidRPr="001340AB" w:rsidRDefault="001340AB" w:rsidP="00A527B0">
      <w:pPr>
        <w:pStyle w:val="MSHeading4"/>
      </w:pPr>
      <w:r w:rsidRPr="001340AB">
        <w:t xml:space="preserve">To </w:t>
      </w:r>
      <w:r w:rsidR="00894BA1">
        <w:t>change how i</w:t>
      </w:r>
      <w:r w:rsidR="00615A02" w:rsidRPr="001340AB">
        <w:t>cons and</w:t>
      </w:r>
      <w:r w:rsidR="00894BA1">
        <w:t xml:space="preserve"> notifications a</w:t>
      </w:r>
      <w:r w:rsidR="00516D1A">
        <w:t>ppear i</w:t>
      </w:r>
      <w:r w:rsidR="00894BA1">
        <w:t>n the notification a</w:t>
      </w:r>
      <w:r w:rsidR="00615A02" w:rsidRPr="001340AB">
        <w:t>rea</w:t>
      </w:r>
    </w:p>
    <w:p w:rsidR="001340AB" w:rsidRPr="001340AB" w:rsidRDefault="001340AB" w:rsidP="00001BD8">
      <w:pPr>
        <w:pStyle w:val="MSMultilevellist"/>
        <w:numPr>
          <w:ilvl w:val="0"/>
          <w:numId w:val="35"/>
        </w:numPr>
      </w:pPr>
      <w:r w:rsidRPr="001340AB">
        <w:t xml:space="preserve">Press and hold or right-click an empty area on the taskbar, and then tap or click </w:t>
      </w:r>
      <w:r w:rsidRPr="00615A02">
        <w:rPr>
          <w:rStyle w:val="Strong"/>
        </w:rPr>
        <w:t>Properties</w:t>
      </w:r>
      <w:r w:rsidRPr="001340AB">
        <w:t>.</w:t>
      </w:r>
    </w:p>
    <w:p w:rsidR="001340AB" w:rsidRPr="001340AB" w:rsidRDefault="001340AB" w:rsidP="00615A02">
      <w:pPr>
        <w:pStyle w:val="MSMultilevellist"/>
      </w:pPr>
      <w:r w:rsidRPr="001340AB">
        <w:t xml:space="preserve">Next to </w:t>
      </w:r>
      <w:r w:rsidRPr="00615A02">
        <w:rPr>
          <w:rStyle w:val="Strong"/>
        </w:rPr>
        <w:t>Notification area</w:t>
      </w:r>
      <w:r w:rsidRPr="001340AB">
        <w:t xml:space="preserve">, tap or click </w:t>
      </w:r>
      <w:r w:rsidRPr="00615A02">
        <w:rPr>
          <w:rStyle w:val="Strong"/>
        </w:rPr>
        <w:t>Customize</w:t>
      </w:r>
      <w:r w:rsidRPr="001340AB">
        <w:t>.</w:t>
      </w:r>
    </w:p>
    <w:p w:rsidR="001340AB" w:rsidRPr="001340AB" w:rsidRDefault="001340AB" w:rsidP="00615A02">
      <w:pPr>
        <w:pStyle w:val="MSMultilevellist"/>
      </w:pPr>
      <w:r w:rsidRPr="001340AB">
        <w:t xml:space="preserve">For each icon, select one of these options, and then tap or click </w:t>
      </w:r>
      <w:r w:rsidRPr="00615A02">
        <w:rPr>
          <w:rStyle w:val="Strong"/>
        </w:rPr>
        <w:t>OK</w:t>
      </w:r>
      <w:r w:rsidRPr="001340AB">
        <w:t>:</w:t>
      </w:r>
    </w:p>
    <w:p w:rsidR="001340AB" w:rsidRPr="001340AB" w:rsidRDefault="001340AB" w:rsidP="00001BD8">
      <w:pPr>
        <w:pStyle w:val="MSMultilevellist"/>
        <w:numPr>
          <w:ilvl w:val="1"/>
          <w:numId w:val="3"/>
        </w:numPr>
      </w:pPr>
      <w:r w:rsidRPr="00615A02">
        <w:rPr>
          <w:rStyle w:val="Strong"/>
        </w:rPr>
        <w:t>Show icon and notifications</w:t>
      </w:r>
      <w:r w:rsidRPr="001340AB">
        <w:t xml:space="preserve">. The icon is always in the notification area of the taskbar and </w:t>
      </w:r>
      <w:r w:rsidR="00615A02">
        <w:br/>
      </w:r>
      <w:r w:rsidRPr="001340AB">
        <w:t>notifications appear.</w:t>
      </w:r>
    </w:p>
    <w:p w:rsidR="001340AB" w:rsidRPr="001340AB" w:rsidRDefault="001340AB" w:rsidP="00001BD8">
      <w:pPr>
        <w:pStyle w:val="MSMultilevellist"/>
        <w:numPr>
          <w:ilvl w:val="1"/>
          <w:numId w:val="3"/>
        </w:numPr>
      </w:pPr>
      <w:r w:rsidRPr="00615A02">
        <w:rPr>
          <w:rStyle w:val="Strong"/>
        </w:rPr>
        <w:t>Hide icon and notifications</w:t>
      </w:r>
      <w:r w:rsidRPr="001340AB">
        <w:t>. The icon is hidden and you won't see notifications for that app.</w:t>
      </w:r>
    </w:p>
    <w:p w:rsidR="001340AB" w:rsidRPr="001340AB" w:rsidRDefault="001340AB" w:rsidP="00001BD8">
      <w:pPr>
        <w:pStyle w:val="MSMultilevellist"/>
        <w:numPr>
          <w:ilvl w:val="1"/>
          <w:numId w:val="3"/>
        </w:numPr>
        <w:spacing w:after="120"/>
      </w:pPr>
      <w:r w:rsidRPr="00615A02">
        <w:rPr>
          <w:rStyle w:val="Strong"/>
        </w:rPr>
        <w:t>Only show notifications</w:t>
      </w:r>
      <w:r w:rsidRPr="001340AB">
        <w:t>. The icon is hidden, but notifications will appear.</w:t>
      </w:r>
    </w:p>
    <w:p w:rsidR="001340AB" w:rsidRPr="001340AB" w:rsidRDefault="001340AB" w:rsidP="00615A02">
      <w:pPr>
        <w:pStyle w:val="MSHeading3"/>
      </w:pPr>
      <w:bookmarkStart w:id="116" w:name="_Toc338326791"/>
      <w:bookmarkStart w:id="117" w:name="_Toc340423695"/>
      <w:r w:rsidRPr="001340AB">
        <w:t xml:space="preserve">Take </w:t>
      </w:r>
      <w:r w:rsidR="00132E8D" w:rsidRPr="001340AB">
        <w:t xml:space="preserve">a </w:t>
      </w:r>
      <w:r w:rsidR="00894BA1">
        <w:t>l</w:t>
      </w:r>
      <w:r w:rsidR="00132E8D">
        <w:t>ook at t</w:t>
      </w:r>
      <w:r w:rsidR="00894BA1">
        <w:t>he d</w:t>
      </w:r>
      <w:r w:rsidR="00615A02" w:rsidRPr="001340AB">
        <w:t>esktop</w:t>
      </w:r>
      <w:bookmarkEnd w:id="116"/>
      <w:bookmarkEnd w:id="117"/>
    </w:p>
    <w:p w:rsidR="001340AB" w:rsidRPr="001340AB" w:rsidRDefault="001340AB" w:rsidP="00D177B9">
      <w:pPr>
        <w:pStyle w:val="MSBody"/>
      </w:pPr>
      <w:r w:rsidRPr="001340AB">
        <w:t xml:space="preserve">You can use the </w:t>
      </w:r>
      <w:r w:rsidRPr="00615A02">
        <w:rPr>
          <w:rStyle w:val="Strong"/>
        </w:rPr>
        <w:t>Show desktop</w:t>
      </w:r>
      <w:r w:rsidRPr="001340AB">
        <w:t xml:space="preserve"> button at the right end of the taskbar to minimize your open windows and get to the desktop quickly. And if you're using a mouse, you can also use it to preview the desktop without closing or minimizing your open windows.</w:t>
      </w:r>
    </w:p>
    <w:p w:rsidR="001340AB" w:rsidRPr="001340AB" w:rsidRDefault="00516D1A" w:rsidP="00A527B0">
      <w:pPr>
        <w:pStyle w:val="MSHeading4"/>
      </w:pPr>
      <w:r>
        <w:t>To minimize all of the open windows on the d</w:t>
      </w:r>
      <w:r w:rsidR="00615A02" w:rsidRPr="001340AB">
        <w:t>esktop</w:t>
      </w:r>
    </w:p>
    <w:p w:rsidR="001340AB" w:rsidRPr="001340AB" w:rsidRDefault="001340AB" w:rsidP="00001BD8">
      <w:pPr>
        <w:pStyle w:val="MSMultilevellist"/>
        <w:numPr>
          <w:ilvl w:val="0"/>
          <w:numId w:val="36"/>
        </w:numPr>
      </w:pPr>
      <w:r w:rsidRPr="001340AB">
        <w:t xml:space="preserve">Tap or click the </w:t>
      </w:r>
      <w:r w:rsidRPr="00615A02">
        <w:rPr>
          <w:rStyle w:val="Strong"/>
        </w:rPr>
        <w:t>Show desktop</w:t>
      </w:r>
      <w:r w:rsidRPr="001340AB">
        <w:t xml:space="preserve"> button at the right end of the taskbar. All of the open windows minimize, revealing the desktop. </w:t>
      </w:r>
    </w:p>
    <w:p w:rsidR="001340AB" w:rsidRPr="001340AB" w:rsidRDefault="001340AB" w:rsidP="00615A02">
      <w:pPr>
        <w:pStyle w:val="MSMultilevellist"/>
        <w:spacing w:after="120"/>
      </w:pPr>
      <w:r w:rsidRPr="001340AB">
        <w:t xml:space="preserve">To get the windows back, tap or click the </w:t>
      </w:r>
      <w:r w:rsidRPr="00615A02">
        <w:rPr>
          <w:rStyle w:val="Strong"/>
        </w:rPr>
        <w:t>Show desktop</w:t>
      </w:r>
      <w:r w:rsidRPr="001340AB">
        <w:t xml:space="preserve"> button again.</w:t>
      </w:r>
    </w:p>
    <w:p w:rsidR="001340AB" w:rsidRPr="001340AB" w:rsidRDefault="001340AB" w:rsidP="00A527B0">
      <w:pPr>
        <w:pStyle w:val="MSHeading4"/>
      </w:pPr>
      <w:r w:rsidRPr="001340AB">
        <w:t xml:space="preserve">To </w:t>
      </w:r>
      <w:r w:rsidR="00516D1A">
        <w:t>turn on desktop p</w:t>
      </w:r>
      <w:r w:rsidR="00615A02" w:rsidRPr="001340AB">
        <w:t>review</w:t>
      </w:r>
    </w:p>
    <w:p w:rsidR="001340AB" w:rsidRPr="001340AB" w:rsidRDefault="001340AB" w:rsidP="00615A02">
      <w:pPr>
        <w:pStyle w:val="MSCalloutA"/>
      </w:pPr>
      <w:r w:rsidRPr="001340AB">
        <w:t>Note</w:t>
      </w:r>
      <w:r w:rsidR="00615A02">
        <w:t>:</w:t>
      </w:r>
    </w:p>
    <w:p w:rsidR="001340AB" w:rsidRPr="001340AB" w:rsidRDefault="00615A02" w:rsidP="00615A02">
      <w:pPr>
        <w:pStyle w:val="MSCalloutB"/>
        <w:tabs>
          <w:tab w:val="left" w:pos="720"/>
        </w:tabs>
      </w:pPr>
      <w:r>
        <w:rPr>
          <w:rFonts w:ascii="Arial" w:hAnsi="Arial" w:cs="Arial"/>
        </w:rPr>
        <w:t>•</w:t>
      </w:r>
      <w:r>
        <w:tab/>
      </w:r>
      <w:r w:rsidR="001340AB" w:rsidRPr="001340AB">
        <w:t>You can only change this setting if you're using a mouse.</w:t>
      </w:r>
    </w:p>
    <w:p w:rsidR="001340AB" w:rsidRPr="001340AB" w:rsidRDefault="00615A02" w:rsidP="00615A02">
      <w:pPr>
        <w:pStyle w:val="MSCalloutB"/>
        <w:tabs>
          <w:tab w:val="left" w:pos="720"/>
        </w:tabs>
      </w:pPr>
      <w:r>
        <w:rPr>
          <w:rFonts w:ascii="Arial" w:hAnsi="Arial" w:cs="Arial"/>
        </w:rPr>
        <w:t>•</w:t>
      </w:r>
      <w:r>
        <w:tab/>
      </w:r>
      <w:r w:rsidR="001340AB" w:rsidRPr="001340AB">
        <w:t xml:space="preserve">Right-click the </w:t>
      </w:r>
      <w:r w:rsidR="001340AB" w:rsidRPr="00615A02">
        <w:rPr>
          <w:rStyle w:val="Strong"/>
        </w:rPr>
        <w:t>Show desktop</w:t>
      </w:r>
      <w:r w:rsidR="001340AB" w:rsidRPr="001340AB">
        <w:t xml:space="preserve"> button at the right end of the taskbar and click </w:t>
      </w:r>
      <w:r w:rsidR="001340AB" w:rsidRPr="00615A02">
        <w:rPr>
          <w:rStyle w:val="Strong"/>
        </w:rPr>
        <w:t>Peek at desktop</w:t>
      </w:r>
      <w:r w:rsidR="001340AB" w:rsidRPr="001340AB">
        <w:t>.</w:t>
      </w:r>
    </w:p>
    <w:p w:rsidR="00D177B9" w:rsidRDefault="000C5EEB" w:rsidP="001340AB">
      <w:r>
        <w:rPr>
          <w:noProof/>
        </w:rPr>
        <w:drawing>
          <wp:inline distT="0" distB="0" distL="0" distR="0">
            <wp:extent cx="2028825" cy="857250"/>
            <wp:effectExtent l="0" t="0" r="9525" b="0"/>
            <wp:docPr id="53" name="Picture 35" descr="Right-clicking the Show desktop button, with &quot;Peek at desktop&quot; hight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ight-clicking the Show desktop button, with &quot;Peek at desktop&quot; hightligh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8825" cy="857250"/>
                    </a:xfrm>
                    <a:prstGeom prst="rect">
                      <a:avLst/>
                    </a:prstGeom>
                    <a:noFill/>
                    <a:ln>
                      <a:noFill/>
                    </a:ln>
                  </pic:spPr>
                </pic:pic>
              </a:graphicData>
            </a:graphic>
          </wp:inline>
        </w:drawing>
      </w:r>
    </w:p>
    <w:p w:rsidR="001340AB" w:rsidRPr="001340AB" w:rsidRDefault="001340AB" w:rsidP="00615A02">
      <w:pPr>
        <w:pStyle w:val="MSTipsbody"/>
      </w:pPr>
      <w:r w:rsidRPr="001340AB">
        <w:t xml:space="preserve">Use the </w:t>
      </w:r>
      <w:r w:rsidRPr="00615A02">
        <w:rPr>
          <w:rStyle w:val="Strong"/>
        </w:rPr>
        <w:t>Show desktop</w:t>
      </w:r>
      <w:r w:rsidRPr="001340AB">
        <w:t xml:space="preserve"> button to show the desktop or peek at it. </w:t>
      </w:r>
    </w:p>
    <w:p w:rsidR="001340AB" w:rsidRPr="001340AB" w:rsidRDefault="001340AB" w:rsidP="00A527B0">
      <w:pPr>
        <w:pStyle w:val="MSHeading4"/>
      </w:pPr>
      <w:r w:rsidRPr="001340AB">
        <w:t xml:space="preserve">To </w:t>
      </w:r>
      <w:r w:rsidR="00516D1A">
        <w:t>preview the d</w:t>
      </w:r>
      <w:r w:rsidR="00615A02" w:rsidRPr="001340AB">
        <w:t>esktop</w:t>
      </w:r>
    </w:p>
    <w:p w:rsidR="001340AB" w:rsidRPr="001340AB" w:rsidRDefault="001340AB" w:rsidP="00615A02">
      <w:pPr>
        <w:pStyle w:val="MSCalloutA"/>
      </w:pPr>
      <w:r w:rsidRPr="001340AB">
        <w:t>Note</w:t>
      </w:r>
      <w:r w:rsidR="00615A02">
        <w:t>:</w:t>
      </w:r>
    </w:p>
    <w:p w:rsidR="001340AB" w:rsidRPr="001340AB" w:rsidRDefault="001340AB" w:rsidP="00962038">
      <w:pPr>
        <w:pStyle w:val="MSCalloutB"/>
        <w:spacing w:after="240"/>
      </w:pPr>
      <w:r w:rsidRPr="001340AB">
        <w:t>Desktop preview only works if you're using a mouse.</w:t>
      </w:r>
    </w:p>
    <w:p w:rsidR="001340AB" w:rsidRPr="001340AB" w:rsidRDefault="001340AB" w:rsidP="00001BD8">
      <w:pPr>
        <w:pStyle w:val="MSMultilevellist"/>
        <w:numPr>
          <w:ilvl w:val="0"/>
          <w:numId w:val="37"/>
        </w:numPr>
      </w:pPr>
      <w:r w:rsidRPr="001340AB">
        <w:t xml:space="preserve">Point to the </w:t>
      </w:r>
      <w:r w:rsidRPr="00CF70DE">
        <w:rPr>
          <w:rStyle w:val="Strong"/>
        </w:rPr>
        <w:t>Show desktop</w:t>
      </w:r>
      <w:r w:rsidRPr="001340AB">
        <w:t xml:space="preserve"> button at the right end of the taskbar. The open windows fade from view, revealing the desktop. </w:t>
      </w:r>
    </w:p>
    <w:p w:rsidR="001340AB" w:rsidRPr="001340AB" w:rsidRDefault="001340AB" w:rsidP="00001BD8">
      <w:pPr>
        <w:pStyle w:val="MSMultilevellist"/>
        <w:numPr>
          <w:ilvl w:val="0"/>
          <w:numId w:val="37"/>
        </w:numPr>
      </w:pPr>
      <w:r w:rsidRPr="001340AB">
        <w:t xml:space="preserve">To make the windows reappear, move the mouse away from the </w:t>
      </w:r>
      <w:r w:rsidRPr="00CF70DE">
        <w:rPr>
          <w:rStyle w:val="Strong"/>
        </w:rPr>
        <w:t>Show desktop</w:t>
      </w:r>
      <w:r w:rsidRPr="001340AB">
        <w:t xml:space="preserve"> button. </w:t>
      </w:r>
    </w:p>
    <w:p w:rsidR="001340AB" w:rsidRPr="001340AB" w:rsidRDefault="001340AB" w:rsidP="00CF70DE">
      <w:pPr>
        <w:pStyle w:val="MSHeading3"/>
      </w:pPr>
      <w:bookmarkStart w:id="118" w:name="_Toc338326792"/>
      <w:bookmarkStart w:id="119" w:name="_Toc340423696"/>
      <w:r w:rsidRPr="001340AB">
        <w:t xml:space="preserve">Change </w:t>
      </w:r>
      <w:r w:rsidR="00516D1A">
        <w:t>taskbar settings for multiple d</w:t>
      </w:r>
      <w:r w:rsidR="00CF70DE" w:rsidRPr="001340AB">
        <w:t>isplays</w:t>
      </w:r>
      <w:bookmarkEnd w:id="118"/>
      <w:bookmarkEnd w:id="119"/>
    </w:p>
    <w:p w:rsidR="001340AB" w:rsidRPr="001340AB" w:rsidRDefault="001340AB" w:rsidP="00D177B9">
      <w:pPr>
        <w:pStyle w:val="MSBody"/>
      </w:pPr>
      <w:r w:rsidRPr="001340AB">
        <w:t>If you're using more than one display (for example, if you have more than one monitor), you can decide whether you want to have a taskbar on all of your displays, and how you want buttons to be arranged on the taskbars.</w:t>
      </w:r>
    </w:p>
    <w:p w:rsidR="001340AB" w:rsidRPr="001340AB" w:rsidRDefault="001340AB" w:rsidP="00A527B0">
      <w:pPr>
        <w:pStyle w:val="MSHeading4"/>
      </w:pPr>
      <w:r w:rsidRPr="001340AB">
        <w:t xml:space="preserve">To </w:t>
      </w:r>
      <w:r w:rsidR="00516D1A">
        <w:t>show a taskbar on all of y</w:t>
      </w:r>
      <w:r w:rsidR="0061075A" w:rsidRPr="001340AB">
        <w:t xml:space="preserve">our </w:t>
      </w:r>
      <w:r w:rsidR="00516D1A">
        <w:t>d</w:t>
      </w:r>
      <w:r w:rsidR="0061075A" w:rsidRPr="001340AB">
        <w:t>isplays</w:t>
      </w:r>
    </w:p>
    <w:p w:rsidR="001340AB" w:rsidRPr="001340AB" w:rsidRDefault="001340AB" w:rsidP="00001BD8">
      <w:pPr>
        <w:pStyle w:val="MSMultilevellist"/>
        <w:numPr>
          <w:ilvl w:val="0"/>
          <w:numId w:val="38"/>
        </w:numPr>
      </w:pPr>
      <w:r w:rsidRPr="001340AB">
        <w:t xml:space="preserve">Open Taskbar Properties by swiping in from the right edge of the screen, tapping </w:t>
      </w:r>
      <w:r w:rsidRPr="0061075A">
        <w:rPr>
          <w:rStyle w:val="Strong"/>
        </w:rPr>
        <w:t>Search</w:t>
      </w:r>
      <w:r w:rsidRPr="001340AB">
        <w:t xml:space="preserve"> (or if you're using a mouse, pointing to the upper-right corner of the screen, moving the mouse pointer down, and then clicking </w:t>
      </w:r>
      <w:r w:rsidRPr="0061075A">
        <w:rPr>
          <w:rStyle w:val="Strong"/>
        </w:rPr>
        <w:t>Search</w:t>
      </w:r>
      <w:r w:rsidRPr="001340AB">
        <w:t xml:space="preserve">), entering </w:t>
      </w:r>
      <w:r w:rsidRPr="0061075A">
        <w:rPr>
          <w:rStyle w:val="Strong"/>
        </w:rPr>
        <w:t>Taskbar</w:t>
      </w:r>
      <w:r w:rsidRPr="001340AB">
        <w:t xml:space="preserve"> in the search box, tapping or clicking </w:t>
      </w:r>
      <w:r w:rsidRPr="0061075A">
        <w:rPr>
          <w:rStyle w:val="Strong"/>
        </w:rPr>
        <w:t>Settings</w:t>
      </w:r>
      <w:r w:rsidRPr="001340AB">
        <w:t xml:space="preserve">, and then tapping or </w:t>
      </w:r>
      <w:r w:rsidR="0061075A">
        <w:br/>
      </w:r>
      <w:r w:rsidRPr="001340AB">
        <w:t xml:space="preserve">clicking </w:t>
      </w:r>
      <w:r w:rsidRPr="0061075A">
        <w:rPr>
          <w:rStyle w:val="Strong"/>
        </w:rPr>
        <w:t>Taskbar</w:t>
      </w:r>
      <w:r w:rsidRPr="001340AB">
        <w:t>.</w:t>
      </w:r>
    </w:p>
    <w:p w:rsidR="001340AB" w:rsidRPr="001340AB" w:rsidRDefault="001340AB" w:rsidP="0061075A">
      <w:pPr>
        <w:pStyle w:val="MSMultilevellist"/>
      </w:pPr>
      <w:r w:rsidRPr="001340AB">
        <w:t xml:space="preserve">Under </w:t>
      </w:r>
      <w:r w:rsidRPr="00A816E9">
        <w:rPr>
          <w:rStyle w:val="Strong"/>
        </w:rPr>
        <w:t>Multiple displays</w:t>
      </w:r>
      <w:r w:rsidRPr="001340AB">
        <w:t xml:space="preserve">, make sure the </w:t>
      </w:r>
      <w:r w:rsidRPr="00A816E9">
        <w:rPr>
          <w:rStyle w:val="Strong"/>
        </w:rPr>
        <w:t>Show taskbar on all displays</w:t>
      </w:r>
      <w:r w:rsidRPr="001340AB">
        <w:t xml:space="preserve"> check box is selected, and then tap or click </w:t>
      </w:r>
      <w:r w:rsidRPr="00A816E9">
        <w:rPr>
          <w:rStyle w:val="Strong"/>
        </w:rPr>
        <w:t>OK</w:t>
      </w:r>
      <w:r w:rsidRPr="001340AB">
        <w:t>.</w:t>
      </w:r>
    </w:p>
    <w:p w:rsidR="001340AB" w:rsidRPr="001340AB" w:rsidRDefault="001340AB" w:rsidP="00A527B0">
      <w:pPr>
        <w:pStyle w:val="MSHeading4"/>
      </w:pPr>
      <w:r w:rsidRPr="001340AB">
        <w:t xml:space="preserve">To </w:t>
      </w:r>
      <w:r w:rsidR="00516D1A">
        <w:t>choose how taskbar buttons are shown on m</w:t>
      </w:r>
      <w:r w:rsidR="00A816E9" w:rsidRPr="001340AB">
        <w:t xml:space="preserve">ultiple </w:t>
      </w:r>
      <w:r w:rsidR="00516D1A">
        <w:t>d</w:t>
      </w:r>
      <w:r w:rsidR="00A816E9" w:rsidRPr="001340AB">
        <w:t>isplays</w:t>
      </w:r>
    </w:p>
    <w:p w:rsidR="001340AB" w:rsidRPr="001340AB" w:rsidRDefault="001340AB" w:rsidP="00001BD8">
      <w:pPr>
        <w:pStyle w:val="MSMultilevellist"/>
        <w:numPr>
          <w:ilvl w:val="0"/>
          <w:numId w:val="39"/>
        </w:numPr>
      </w:pPr>
      <w:r w:rsidRPr="001340AB">
        <w:t xml:space="preserve">Open Taskbar Properties by swiping in from the right edge of the screen, tapping </w:t>
      </w:r>
      <w:r w:rsidRPr="00A816E9">
        <w:rPr>
          <w:rStyle w:val="Strong"/>
        </w:rPr>
        <w:t>Search</w:t>
      </w:r>
      <w:r w:rsidRPr="001340AB">
        <w:t xml:space="preserve"> (or if you're using a mouse, pointing to the upper-right corner of the screen, moving the mouse pointer down, and then clicking </w:t>
      </w:r>
      <w:r w:rsidRPr="00A816E9">
        <w:rPr>
          <w:rStyle w:val="Strong"/>
        </w:rPr>
        <w:t>Search</w:t>
      </w:r>
      <w:r w:rsidRPr="001340AB">
        <w:t xml:space="preserve">), entering </w:t>
      </w:r>
      <w:r w:rsidRPr="00A816E9">
        <w:rPr>
          <w:rStyle w:val="Strong"/>
        </w:rPr>
        <w:t>Taskbar</w:t>
      </w:r>
      <w:r w:rsidRPr="001340AB">
        <w:t xml:space="preserve"> in the search box, tapping or clicking </w:t>
      </w:r>
      <w:r w:rsidRPr="00A816E9">
        <w:rPr>
          <w:rStyle w:val="Strong"/>
        </w:rPr>
        <w:t>Settings</w:t>
      </w:r>
      <w:r w:rsidRPr="001340AB">
        <w:t xml:space="preserve">, and then tapping or </w:t>
      </w:r>
      <w:r w:rsidR="00A816E9">
        <w:br/>
      </w:r>
      <w:r w:rsidRPr="001340AB">
        <w:t xml:space="preserve">clicking </w:t>
      </w:r>
      <w:r w:rsidRPr="00A816E9">
        <w:rPr>
          <w:rStyle w:val="Strong"/>
        </w:rPr>
        <w:t>Taskbar</w:t>
      </w:r>
      <w:r w:rsidRPr="001340AB">
        <w:t>.</w:t>
      </w:r>
    </w:p>
    <w:p w:rsidR="001340AB" w:rsidRPr="001340AB" w:rsidRDefault="001340AB" w:rsidP="00A816E9">
      <w:pPr>
        <w:pStyle w:val="MSMultilevellist"/>
      </w:pPr>
      <w:r w:rsidRPr="001340AB">
        <w:t xml:space="preserve">Under </w:t>
      </w:r>
      <w:r w:rsidRPr="00A816E9">
        <w:rPr>
          <w:rStyle w:val="Strong"/>
        </w:rPr>
        <w:t>Multiple displays</w:t>
      </w:r>
      <w:r w:rsidRPr="001340AB">
        <w:t xml:space="preserve">, select one of the options from the </w:t>
      </w:r>
      <w:r w:rsidRPr="00A816E9">
        <w:rPr>
          <w:rStyle w:val="Strong"/>
        </w:rPr>
        <w:t>Show taskbar buttons on:</w:t>
      </w:r>
      <w:r w:rsidRPr="001340AB">
        <w:t xml:space="preserve"> list, and then tap or click </w:t>
      </w:r>
      <w:r w:rsidRPr="00A816E9">
        <w:rPr>
          <w:rStyle w:val="Strong"/>
        </w:rPr>
        <w:t>OK</w:t>
      </w:r>
      <w:r w:rsidRPr="001340AB">
        <w:t>.</w:t>
      </w:r>
    </w:p>
    <w:p w:rsidR="001340AB" w:rsidRPr="00A816E9" w:rsidRDefault="001340AB" w:rsidP="00001BD8">
      <w:pPr>
        <w:pStyle w:val="MSMultilevellist"/>
        <w:numPr>
          <w:ilvl w:val="1"/>
          <w:numId w:val="3"/>
        </w:numPr>
        <w:rPr>
          <w:rStyle w:val="Strong"/>
        </w:rPr>
      </w:pPr>
      <w:r w:rsidRPr="00A816E9">
        <w:rPr>
          <w:rStyle w:val="Strong"/>
        </w:rPr>
        <w:t>All taskbars</w:t>
      </w:r>
    </w:p>
    <w:p w:rsidR="001340AB" w:rsidRPr="001340AB" w:rsidRDefault="001340AB" w:rsidP="00A816E9">
      <w:pPr>
        <w:pStyle w:val="MSMultilevellist"/>
        <w:numPr>
          <w:ilvl w:val="0"/>
          <w:numId w:val="0"/>
        </w:numPr>
        <w:ind w:left="720"/>
      </w:pPr>
      <w:r w:rsidRPr="001340AB">
        <w:t>The taskbar buttons for all of your open windows will be duplicated on the taskbars on each display.</w:t>
      </w:r>
    </w:p>
    <w:p w:rsidR="001340AB" w:rsidRPr="00A816E9" w:rsidRDefault="001340AB" w:rsidP="00001BD8">
      <w:pPr>
        <w:pStyle w:val="MSMultilevellist"/>
        <w:numPr>
          <w:ilvl w:val="1"/>
          <w:numId w:val="3"/>
        </w:numPr>
        <w:rPr>
          <w:rStyle w:val="Strong"/>
        </w:rPr>
      </w:pPr>
      <w:r w:rsidRPr="00A816E9">
        <w:rPr>
          <w:rStyle w:val="Strong"/>
        </w:rPr>
        <w:t>Main taskbar and taskbar where window is open</w:t>
      </w:r>
    </w:p>
    <w:p w:rsidR="001340AB" w:rsidRPr="001340AB" w:rsidRDefault="001340AB" w:rsidP="00A816E9">
      <w:pPr>
        <w:pStyle w:val="MSMultilevellist"/>
        <w:numPr>
          <w:ilvl w:val="0"/>
          <w:numId w:val="0"/>
        </w:numPr>
        <w:ind w:left="720"/>
      </w:pPr>
      <w:r w:rsidRPr="001340AB">
        <w:t>This setting shows a taskbar button on your main monitor and duplicates it on the taskbar on the display where the window is open.</w:t>
      </w:r>
    </w:p>
    <w:p w:rsidR="001340AB" w:rsidRPr="00A816E9" w:rsidRDefault="00A816E9" w:rsidP="00001BD8">
      <w:pPr>
        <w:pStyle w:val="MSMultilevellist"/>
        <w:numPr>
          <w:ilvl w:val="1"/>
          <w:numId w:val="3"/>
        </w:numPr>
        <w:rPr>
          <w:rStyle w:val="Strong"/>
        </w:rPr>
      </w:pPr>
      <w:r>
        <w:rPr>
          <w:rStyle w:val="Strong"/>
        </w:rPr>
        <w:br w:type="page"/>
      </w:r>
      <w:r w:rsidR="001340AB" w:rsidRPr="00A816E9">
        <w:rPr>
          <w:rStyle w:val="Strong"/>
        </w:rPr>
        <w:t>Taskbar where window is open</w:t>
      </w:r>
    </w:p>
    <w:p w:rsidR="001340AB" w:rsidRPr="001340AB" w:rsidRDefault="001340AB" w:rsidP="00A816E9">
      <w:pPr>
        <w:pStyle w:val="MSMultilevellist"/>
        <w:numPr>
          <w:ilvl w:val="0"/>
          <w:numId w:val="0"/>
        </w:numPr>
        <w:ind w:left="720"/>
      </w:pPr>
      <w:r w:rsidRPr="001340AB">
        <w:t>This setting shows a taskbar button only on the display where the window is open. None of the buttons are duplicated on other taskbars.</w:t>
      </w:r>
    </w:p>
    <w:p w:rsidR="001340AB" w:rsidRPr="001340AB" w:rsidRDefault="001340AB" w:rsidP="00C523E9">
      <w:pPr>
        <w:pStyle w:val="MSHeading2"/>
      </w:pPr>
      <w:hyperlink r:id="rId89" w:history="1">
        <w:bookmarkStart w:id="120" w:name="_Toc338326793"/>
        <w:bookmarkStart w:id="121" w:name="_Toc340423697"/>
        <w:r w:rsidRPr="001340AB">
          <w:t xml:space="preserve">Adding </w:t>
        </w:r>
        <w:r w:rsidR="00516D1A">
          <w:t>a</w:t>
        </w:r>
        <w:r w:rsidR="001D6193" w:rsidRPr="001340AB">
          <w:t xml:space="preserve">pps, </w:t>
        </w:r>
        <w:r w:rsidR="00516D1A">
          <w:t>w</w:t>
        </w:r>
        <w:r w:rsidR="001D6193" w:rsidRPr="001340AB">
          <w:t>eb</w:t>
        </w:r>
        <w:r w:rsidR="001D6193" w:rsidRPr="001340AB">
          <w:t>s</w:t>
        </w:r>
        <w:r w:rsidR="001D6193" w:rsidRPr="001340AB">
          <w:t>it</w:t>
        </w:r>
        <w:r w:rsidR="001D6193" w:rsidRPr="001340AB">
          <w:t>e</w:t>
        </w:r>
        <w:r w:rsidR="001D6193" w:rsidRPr="001340AB">
          <w:t>s</w:t>
        </w:r>
        <w:r w:rsidR="00516D1A">
          <w:t>, and m</w:t>
        </w:r>
        <w:r w:rsidR="001D6193" w:rsidRPr="001340AB">
          <w:t>o</w:t>
        </w:r>
        <w:r w:rsidR="001D6193" w:rsidRPr="001340AB">
          <w:t>r</w:t>
        </w:r>
        <w:r w:rsidR="001D6193" w:rsidRPr="001340AB">
          <w:t>e</w:t>
        </w:r>
        <w:r w:rsidR="001D6193" w:rsidRPr="001340AB">
          <w:t xml:space="preserve"> to </w:t>
        </w:r>
        <w:r w:rsidRPr="001340AB">
          <w:t>Start</w:t>
        </w:r>
        <w:bookmarkEnd w:id="120"/>
        <w:bookmarkEnd w:id="121"/>
      </w:hyperlink>
    </w:p>
    <w:p w:rsidR="001340AB" w:rsidRPr="001340AB" w:rsidRDefault="001340AB" w:rsidP="002A36CB">
      <w:pPr>
        <w:pStyle w:val="MSBody"/>
      </w:pPr>
      <w:r w:rsidRPr="001340AB">
        <w:t>You can easily access what you use most by pinning your favorite apps, websites, and more to the Start screen. There are several ways to do this.</w:t>
      </w:r>
    </w:p>
    <w:p w:rsidR="001340AB" w:rsidRPr="001340AB" w:rsidRDefault="000C5EEB" w:rsidP="006B2ACC">
      <w:pPr>
        <w:pStyle w:val="MSTipsbody"/>
      </w:pPr>
      <w:r>
        <w:rPr>
          <w:noProof/>
        </w:rPr>
        <w:drawing>
          <wp:inline distT="0" distB="0" distL="0" distR="0">
            <wp:extent cx="6400800" cy="3600450"/>
            <wp:effectExtent l="0" t="0" r="0" b="0"/>
            <wp:docPr id="54" name="Picture 119" descr="Tap or click to watch a video about adding apps, websites, and folders to Start.">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ap or click to watch a video about adding apps, websites, and folders to Star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r w:rsidR="00A47C05">
        <w:t xml:space="preserve">Play video on </w:t>
      </w:r>
      <w:hyperlink r:id="rId92" w:history="1">
        <w:r w:rsidR="00516D1A">
          <w:rPr>
            <w:rStyle w:val="Hyperlink"/>
          </w:rPr>
          <w:t>Adding apps, w</w:t>
        </w:r>
        <w:r w:rsidR="00516D1A">
          <w:rPr>
            <w:rStyle w:val="Hyperlink"/>
          </w:rPr>
          <w:t>ebsi</w:t>
        </w:r>
        <w:r w:rsidR="00516D1A">
          <w:rPr>
            <w:rStyle w:val="Hyperlink"/>
          </w:rPr>
          <w:t>t</w:t>
        </w:r>
        <w:r w:rsidR="00516D1A">
          <w:rPr>
            <w:rStyle w:val="Hyperlink"/>
          </w:rPr>
          <w:t>es, and m</w:t>
        </w:r>
        <w:r w:rsidR="00A47C05" w:rsidRPr="007869EE">
          <w:rPr>
            <w:rStyle w:val="Hyperlink"/>
          </w:rPr>
          <w:t>o</w:t>
        </w:r>
        <w:r w:rsidR="00A47C05" w:rsidRPr="007869EE">
          <w:rPr>
            <w:rStyle w:val="Hyperlink"/>
          </w:rPr>
          <w:t>re to Start</w:t>
        </w:r>
      </w:hyperlink>
      <w:r w:rsidR="00A47C05">
        <w:t xml:space="preserve"> page</w:t>
      </w:r>
      <w:r w:rsidR="001340AB" w:rsidRPr="001340AB">
        <w:t>.</w:t>
      </w:r>
    </w:p>
    <w:p w:rsidR="000A0F55" w:rsidRDefault="001340AB" w:rsidP="001D6193">
      <w:pPr>
        <w:pStyle w:val="MSTipsbody"/>
        <w:spacing w:after="240"/>
      </w:pPr>
      <w:r w:rsidRPr="001340AB">
        <w:t xml:space="preserve">Watch a video about </w:t>
      </w:r>
      <w:hyperlink r:id="rId93" w:history="1">
        <w:r w:rsidRPr="007869EE">
          <w:rPr>
            <w:rStyle w:val="Hyperlink"/>
          </w:rPr>
          <w:t xml:space="preserve">adding apps, </w:t>
        </w:r>
        <w:r w:rsidRPr="007869EE">
          <w:rPr>
            <w:rStyle w:val="Hyperlink"/>
          </w:rPr>
          <w:t>w</w:t>
        </w:r>
        <w:r w:rsidRPr="007869EE">
          <w:rPr>
            <w:rStyle w:val="Hyperlink"/>
          </w:rPr>
          <w:t>ebs</w:t>
        </w:r>
        <w:r w:rsidRPr="007869EE">
          <w:rPr>
            <w:rStyle w:val="Hyperlink"/>
          </w:rPr>
          <w:t>i</w:t>
        </w:r>
        <w:r w:rsidRPr="007869EE">
          <w:rPr>
            <w:rStyle w:val="Hyperlink"/>
          </w:rPr>
          <w:t>t</w:t>
        </w:r>
        <w:r w:rsidRPr="007869EE">
          <w:rPr>
            <w:rStyle w:val="Hyperlink"/>
          </w:rPr>
          <w:t>e</w:t>
        </w:r>
        <w:r w:rsidR="00516D1A">
          <w:rPr>
            <w:rStyle w:val="Hyperlink"/>
          </w:rPr>
          <w:t>s, and more</w:t>
        </w:r>
        <w:r w:rsidRPr="007869EE">
          <w:rPr>
            <w:rStyle w:val="Hyperlink"/>
          </w:rPr>
          <w:t xml:space="preserve"> to Start</w:t>
        </w:r>
      </w:hyperlink>
      <w:r w:rsidRPr="001340AB">
        <w:t xml:space="preserve"> </w:t>
      </w:r>
      <w:r w:rsidR="00C8291A">
        <w:t>(</w:t>
      </w:r>
      <w:hyperlink r:id="rId94" w:history="1">
        <w:r w:rsidR="00C8291A" w:rsidRPr="00B115A2">
          <w:rPr>
            <w:rStyle w:val="Hyperlink"/>
          </w:rPr>
          <w:t>http://windows.microsoft.com/en-US/windows-8/adding-apps-websites-to-start</w:t>
        </w:r>
      </w:hyperlink>
      <w:r w:rsidRPr="001340AB">
        <w:t>)</w:t>
      </w:r>
      <w:r w:rsidR="00BA21DF">
        <w:t>.</w:t>
      </w:r>
      <w:r w:rsidRPr="001340AB">
        <w:t xml:space="preserve"> </w:t>
      </w:r>
    </w:p>
    <w:p w:rsidR="006B2ACC" w:rsidRPr="000A0F55" w:rsidRDefault="000A0F55" w:rsidP="000A0F55">
      <w:pPr>
        <w:pStyle w:val="MSTipsbody"/>
        <w:spacing w:after="0"/>
        <w:rPr>
          <w:sz w:val="8"/>
          <w:szCs w:val="8"/>
        </w:rPr>
      </w:pPr>
      <w:r>
        <w:br w:type="page"/>
      </w:r>
    </w:p>
    <w:tbl>
      <w:tblPr>
        <w:tblW w:w="4986"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016"/>
        <w:gridCol w:w="286"/>
        <w:gridCol w:w="7837"/>
      </w:tblGrid>
      <w:tr w:rsidR="006776A7" w:rsidRPr="00C73854" w:rsidTr="00B91731">
        <w:trPr>
          <w:cantSplit/>
          <w:tblHeader/>
        </w:trPr>
        <w:tc>
          <w:tcPr>
            <w:tcW w:w="994" w:type="pct"/>
            <w:shd w:val="clear" w:color="auto" w:fill="5B1C74"/>
            <w:hideMark/>
          </w:tcPr>
          <w:p w:rsidR="001340AB" w:rsidRPr="00C73854" w:rsidRDefault="006B2ACC" w:rsidP="006B2ACC">
            <w:pPr>
              <w:pStyle w:val="MSTableHeader"/>
            </w:pPr>
            <w:r w:rsidRPr="00C73854">
              <w:br w:type="page"/>
            </w:r>
            <w:r w:rsidR="00132E8D" w:rsidRPr="00C73854">
              <w:br w:type="page"/>
            </w:r>
            <w:r w:rsidR="001340AB" w:rsidRPr="00C73854">
              <w:t>To pin this to Start</w:t>
            </w:r>
          </w:p>
        </w:tc>
        <w:tc>
          <w:tcPr>
            <w:tcW w:w="141" w:type="pct"/>
            <w:shd w:val="clear" w:color="auto" w:fill="5B1C74"/>
            <w:hideMark/>
          </w:tcPr>
          <w:p w:rsidR="001340AB" w:rsidRPr="00C73854" w:rsidRDefault="001340AB" w:rsidP="006B2ACC">
            <w:pPr>
              <w:pStyle w:val="MSTableHeader"/>
            </w:pPr>
          </w:p>
        </w:tc>
        <w:tc>
          <w:tcPr>
            <w:tcW w:w="3865" w:type="pct"/>
            <w:shd w:val="clear" w:color="auto" w:fill="5B1C74"/>
            <w:hideMark/>
          </w:tcPr>
          <w:p w:rsidR="001340AB" w:rsidRPr="00C73854" w:rsidRDefault="001340AB" w:rsidP="006B2ACC">
            <w:pPr>
              <w:pStyle w:val="MSTableHeader"/>
            </w:pPr>
            <w:r w:rsidRPr="00C73854">
              <w:t>Do this</w:t>
            </w:r>
          </w:p>
        </w:tc>
      </w:tr>
      <w:tr w:rsidR="001340AB" w:rsidRPr="00A25407" w:rsidTr="00B91731">
        <w:trPr>
          <w:cantSplit/>
        </w:trPr>
        <w:tc>
          <w:tcPr>
            <w:tcW w:w="994" w:type="pct"/>
            <w:hideMark/>
          </w:tcPr>
          <w:p w:rsidR="001340AB" w:rsidRPr="00A25407" w:rsidRDefault="001340AB" w:rsidP="006B2ACC">
            <w:pPr>
              <w:pStyle w:val="MSTablebody"/>
            </w:pPr>
            <w:r w:rsidRPr="00A25407">
              <w:t xml:space="preserve">Apps from the Windows Store </w:t>
            </w:r>
          </w:p>
        </w:tc>
        <w:tc>
          <w:tcPr>
            <w:tcW w:w="141" w:type="pct"/>
            <w:hideMark/>
          </w:tcPr>
          <w:p w:rsidR="001340AB" w:rsidRPr="00A25407" w:rsidRDefault="001340AB" w:rsidP="006B2ACC">
            <w:pPr>
              <w:pStyle w:val="MSTablebody"/>
            </w:pPr>
          </w:p>
        </w:tc>
        <w:tc>
          <w:tcPr>
            <w:tcW w:w="3865" w:type="pct"/>
            <w:hideMark/>
          </w:tcPr>
          <w:p w:rsidR="001340AB" w:rsidRPr="00A25407" w:rsidRDefault="001340AB" w:rsidP="006B2ACC">
            <w:pPr>
              <w:pStyle w:val="MSTablebody"/>
            </w:pPr>
            <w:r w:rsidRPr="00A25407">
              <w:t>They are automatically pinned to Start when you install them.</w:t>
            </w:r>
          </w:p>
        </w:tc>
      </w:tr>
      <w:tr w:rsidR="001340AB" w:rsidRPr="00A25407" w:rsidTr="00B91731">
        <w:trPr>
          <w:cantSplit/>
        </w:trPr>
        <w:tc>
          <w:tcPr>
            <w:tcW w:w="994" w:type="pct"/>
            <w:hideMark/>
          </w:tcPr>
          <w:p w:rsidR="001340AB" w:rsidRPr="00A25407" w:rsidRDefault="001340AB" w:rsidP="006B2ACC">
            <w:pPr>
              <w:pStyle w:val="MSTablebody"/>
            </w:pPr>
            <w:r w:rsidRPr="00A25407">
              <w:t>All other apps</w:t>
            </w:r>
          </w:p>
        </w:tc>
        <w:tc>
          <w:tcPr>
            <w:tcW w:w="141" w:type="pct"/>
            <w:hideMark/>
          </w:tcPr>
          <w:p w:rsidR="001340AB" w:rsidRPr="00A25407" w:rsidRDefault="001340AB" w:rsidP="00B91731">
            <w:pPr>
              <w:spacing w:after="0"/>
            </w:pPr>
          </w:p>
        </w:tc>
        <w:tc>
          <w:tcPr>
            <w:tcW w:w="3865" w:type="pct"/>
            <w:hideMark/>
          </w:tcPr>
          <w:p w:rsidR="001340AB" w:rsidRPr="00A25407" w:rsidRDefault="001340AB" w:rsidP="00001BD8">
            <w:pPr>
              <w:pStyle w:val="MSMultilevellist"/>
              <w:numPr>
                <w:ilvl w:val="0"/>
                <w:numId w:val="40"/>
              </w:numPr>
            </w:pPr>
            <w:r w:rsidRPr="00A25407">
              <w:t xml:space="preserve">Swipe in from the right edge of the screen, and then tap </w:t>
            </w:r>
            <w:r w:rsidRPr="00E73329">
              <w:rPr>
                <w:rStyle w:val="Strong"/>
              </w:rPr>
              <w:t>Search</w:t>
            </w:r>
            <w:r w:rsidRPr="00A25407">
              <w:t>.</w:t>
            </w:r>
            <w:r w:rsidRPr="00A25407">
              <w:br/>
              <w:t xml:space="preserve">(If you're using a mouse, point to the upper-right corner of the screen, move the mouse pointer down, and then click </w:t>
            </w:r>
            <w:r w:rsidRPr="00E73329">
              <w:rPr>
                <w:rStyle w:val="Strong"/>
              </w:rPr>
              <w:t>Search</w:t>
            </w:r>
            <w:r w:rsidRPr="00A25407">
              <w:t>.)</w:t>
            </w:r>
          </w:p>
          <w:p w:rsidR="001340AB" w:rsidRPr="00A25407" w:rsidRDefault="001340AB" w:rsidP="00E73329">
            <w:pPr>
              <w:pStyle w:val="MSMultilevellist"/>
            </w:pPr>
            <w:r w:rsidRPr="00A25407">
              <w:t>Enter the app name, or scroll until you find it.</w:t>
            </w:r>
          </w:p>
          <w:p w:rsidR="001340AB" w:rsidRPr="00A25407" w:rsidRDefault="001340AB" w:rsidP="00E73329">
            <w:pPr>
              <w:pStyle w:val="MSMultilevellist"/>
            </w:pPr>
            <w:r w:rsidRPr="00A25407">
              <w:t>Swipe down on or right-click the app to select it.</w:t>
            </w:r>
          </w:p>
          <w:p w:rsidR="001340AB" w:rsidRPr="00A25407" w:rsidRDefault="001340AB" w:rsidP="00E73329">
            <w:pPr>
              <w:pStyle w:val="MSMultilevellist"/>
            </w:pPr>
            <w:r w:rsidRPr="00A25407">
              <w:t xml:space="preserve">Tap or click </w:t>
            </w:r>
            <w:r w:rsidRPr="00E73329">
              <w:rPr>
                <w:rStyle w:val="Strong"/>
              </w:rPr>
              <w:t>Pin to Start</w:t>
            </w:r>
            <w:r w:rsidRPr="00A25407">
              <w:t xml:space="preserve">. </w:t>
            </w:r>
          </w:p>
        </w:tc>
      </w:tr>
      <w:tr w:rsidR="001340AB" w:rsidRPr="00A25407" w:rsidTr="00B91731">
        <w:trPr>
          <w:cantSplit/>
        </w:trPr>
        <w:tc>
          <w:tcPr>
            <w:tcW w:w="994" w:type="pct"/>
            <w:hideMark/>
          </w:tcPr>
          <w:p w:rsidR="001340AB" w:rsidRPr="00A25407" w:rsidRDefault="001340AB" w:rsidP="006B2ACC">
            <w:pPr>
              <w:pStyle w:val="MSTablebody"/>
            </w:pPr>
            <w:r w:rsidRPr="00A25407">
              <w:t>Things you use frequently, like websites and contacts</w:t>
            </w:r>
          </w:p>
        </w:tc>
        <w:tc>
          <w:tcPr>
            <w:tcW w:w="141" w:type="pct"/>
            <w:hideMark/>
          </w:tcPr>
          <w:p w:rsidR="001340AB" w:rsidRPr="00A25407" w:rsidRDefault="001340AB" w:rsidP="00B91731">
            <w:pPr>
              <w:spacing w:after="0"/>
            </w:pPr>
          </w:p>
        </w:tc>
        <w:tc>
          <w:tcPr>
            <w:tcW w:w="3865" w:type="pct"/>
            <w:hideMark/>
          </w:tcPr>
          <w:p w:rsidR="001340AB" w:rsidRPr="00A25407" w:rsidRDefault="001340AB" w:rsidP="00001BD8">
            <w:pPr>
              <w:pStyle w:val="MSMultilevellist"/>
              <w:numPr>
                <w:ilvl w:val="0"/>
                <w:numId w:val="41"/>
              </w:numPr>
            </w:pPr>
            <w:r w:rsidRPr="00A25407">
              <w:t xml:space="preserve">Open the app you want to use, such as Microsoft Internet Explorer or the </w:t>
            </w:r>
            <w:r w:rsidR="00E73329">
              <w:br/>
            </w:r>
            <w:r w:rsidRPr="00A25407">
              <w:t xml:space="preserve">People app. </w:t>
            </w:r>
          </w:p>
          <w:p w:rsidR="001340AB" w:rsidRPr="00A25407" w:rsidRDefault="001340AB" w:rsidP="00E73329">
            <w:pPr>
              <w:pStyle w:val="MSMultilevellist"/>
            </w:pPr>
            <w:r w:rsidRPr="00A25407">
              <w:t>Select the item you want to pin to Start.</w:t>
            </w:r>
          </w:p>
          <w:p w:rsidR="001340AB" w:rsidRPr="00A25407" w:rsidRDefault="001340AB" w:rsidP="00E73329">
            <w:pPr>
              <w:pStyle w:val="MSMultilevellist"/>
            </w:pPr>
            <w:r w:rsidRPr="00A25407">
              <w:t xml:space="preserve">Tap or click </w:t>
            </w:r>
            <w:r w:rsidRPr="00E73329">
              <w:rPr>
                <w:rStyle w:val="Strong"/>
              </w:rPr>
              <w:t>Pin to Start</w:t>
            </w:r>
            <w:r w:rsidRPr="00A25407">
              <w:t xml:space="preserve">. </w:t>
            </w:r>
          </w:p>
          <w:p w:rsidR="001340AB" w:rsidRPr="00A25407" w:rsidRDefault="001340AB" w:rsidP="00E73329">
            <w:pPr>
              <w:pStyle w:val="MSMultilevellist"/>
            </w:pPr>
            <w:r w:rsidRPr="00A25407">
              <w:t xml:space="preserve">Enter a name or short description, and then tap or click </w:t>
            </w:r>
            <w:r w:rsidRPr="00E73329">
              <w:rPr>
                <w:rStyle w:val="Strong"/>
              </w:rPr>
              <w:t>Pin to Start</w:t>
            </w:r>
            <w:r w:rsidRPr="00A25407">
              <w:t xml:space="preserve">. The tile is added at the far side of Start. </w:t>
            </w:r>
          </w:p>
          <w:p w:rsidR="001340AB" w:rsidRPr="00A25407" w:rsidRDefault="001340AB" w:rsidP="00E73329">
            <w:pPr>
              <w:pStyle w:val="MSCalloutA"/>
            </w:pPr>
            <w:r w:rsidRPr="00A25407">
              <w:t>Note</w:t>
            </w:r>
            <w:r w:rsidR="00132E8D">
              <w:t>:</w:t>
            </w:r>
          </w:p>
          <w:p w:rsidR="001340AB" w:rsidRPr="00A25407" w:rsidRDefault="001340AB" w:rsidP="00E73329">
            <w:pPr>
              <w:pStyle w:val="MSCalloutB"/>
            </w:pPr>
            <w:r w:rsidRPr="00A25407">
              <w:t xml:space="preserve">Some apps might have different steps or might not support pinning items to Start. For more info, check </w:t>
            </w:r>
            <w:r w:rsidRPr="002B1E89">
              <w:rPr>
                <w:b/>
              </w:rPr>
              <w:t>Help</w:t>
            </w:r>
            <w:r w:rsidRPr="00A25407">
              <w:t xml:space="preserve"> for the app.</w:t>
            </w:r>
          </w:p>
        </w:tc>
      </w:tr>
      <w:tr w:rsidR="001340AB" w:rsidRPr="00A25407" w:rsidTr="00B91731">
        <w:trPr>
          <w:cantSplit/>
        </w:trPr>
        <w:tc>
          <w:tcPr>
            <w:tcW w:w="994" w:type="pct"/>
            <w:hideMark/>
          </w:tcPr>
          <w:p w:rsidR="001340AB" w:rsidRPr="00A25407" w:rsidRDefault="001340AB" w:rsidP="006B2ACC">
            <w:pPr>
              <w:pStyle w:val="MSTablebody"/>
            </w:pPr>
            <w:r w:rsidRPr="00A25407">
              <w:t>Folders you use frequently, like Documents or Pictures</w:t>
            </w:r>
          </w:p>
        </w:tc>
        <w:tc>
          <w:tcPr>
            <w:tcW w:w="141" w:type="pct"/>
            <w:hideMark/>
          </w:tcPr>
          <w:p w:rsidR="001340AB" w:rsidRPr="00A25407" w:rsidRDefault="001340AB" w:rsidP="00B91731">
            <w:pPr>
              <w:spacing w:after="0"/>
            </w:pPr>
          </w:p>
        </w:tc>
        <w:tc>
          <w:tcPr>
            <w:tcW w:w="3865" w:type="pct"/>
            <w:hideMark/>
          </w:tcPr>
          <w:p w:rsidR="001340AB" w:rsidRPr="00A25407" w:rsidRDefault="001340AB" w:rsidP="00001BD8">
            <w:pPr>
              <w:pStyle w:val="MSMultilevellist"/>
              <w:numPr>
                <w:ilvl w:val="0"/>
                <w:numId w:val="42"/>
              </w:numPr>
            </w:pPr>
            <w:r w:rsidRPr="00A25407">
              <w:t xml:space="preserve">Open File Explorer by swiping in from the right edge of the screen, tapping </w:t>
            </w:r>
            <w:r w:rsidRPr="004D1CE7">
              <w:rPr>
                <w:rStyle w:val="Strong"/>
              </w:rPr>
              <w:t>Search</w:t>
            </w:r>
            <w:r w:rsidRPr="00A25407">
              <w:t xml:space="preserve"> (or if you're using a mouse, pointing to the upper-right corner of the screen, moving the mouse pointer down, and then clicking </w:t>
            </w:r>
            <w:r w:rsidRPr="004D1CE7">
              <w:rPr>
                <w:rStyle w:val="Strong"/>
              </w:rPr>
              <w:t>Search</w:t>
            </w:r>
            <w:r w:rsidRPr="00A25407">
              <w:t xml:space="preserve">), entering </w:t>
            </w:r>
            <w:r w:rsidRPr="004D1CE7">
              <w:rPr>
                <w:rStyle w:val="Strong"/>
              </w:rPr>
              <w:t>File Explorer</w:t>
            </w:r>
            <w:r w:rsidRPr="00A25407">
              <w:t xml:space="preserve"> in the search box, tapping or clicking </w:t>
            </w:r>
            <w:r w:rsidRPr="004D1CE7">
              <w:rPr>
                <w:rStyle w:val="Strong"/>
              </w:rPr>
              <w:t>Apps</w:t>
            </w:r>
            <w:r w:rsidRPr="00A25407">
              <w:t xml:space="preserve">, and then tapping or clicking </w:t>
            </w:r>
            <w:r w:rsidR="00132E8D">
              <w:br/>
            </w:r>
            <w:r w:rsidRPr="004D1CE7">
              <w:rPr>
                <w:rStyle w:val="Strong"/>
              </w:rPr>
              <w:t>File Explorer</w:t>
            </w:r>
            <w:r w:rsidRPr="00A25407">
              <w:t>.</w:t>
            </w:r>
          </w:p>
          <w:p w:rsidR="001340AB" w:rsidRPr="00A25407" w:rsidRDefault="001340AB" w:rsidP="00E73329">
            <w:pPr>
              <w:pStyle w:val="MSMultilevellist"/>
            </w:pPr>
            <w:r w:rsidRPr="00A25407">
              <w:t xml:space="preserve">Browse to the folder you want to pin, press and hold or right–click it, then tap or click </w:t>
            </w:r>
            <w:r w:rsidRPr="004D1CE7">
              <w:rPr>
                <w:rStyle w:val="Strong"/>
              </w:rPr>
              <w:t>Pin to Start</w:t>
            </w:r>
            <w:r w:rsidRPr="00A25407">
              <w:t xml:space="preserve">. </w:t>
            </w:r>
          </w:p>
        </w:tc>
      </w:tr>
    </w:tbl>
    <w:p w:rsidR="001340AB" w:rsidRPr="002A36CB" w:rsidRDefault="001340AB" w:rsidP="004D1CE7">
      <w:pPr>
        <w:pStyle w:val="MSBody"/>
        <w:spacing w:before="120"/>
      </w:pPr>
      <w:r w:rsidRPr="002A36CB">
        <w:t xml:space="preserve">To unpin something from Start, swipe down on it or right-click it, and then tap or click </w:t>
      </w:r>
      <w:r w:rsidRPr="004D1CE7">
        <w:rPr>
          <w:rStyle w:val="Strong"/>
        </w:rPr>
        <w:t>Unpin from Start</w:t>
      </w:r>
      <w:r w:rsidRPr="002A36CB">
        <w:t>.</w:t>
      </w:r>
    </w:p>
    <w:p w:rsidR="001340AB" w:rsidRPr="002A36CB" w:rsidRDefault="001340AB" w:rsidP="002A36CB">
      <w:pPr>
        <w:pStyle w:val="MSBody"/>
      </w:pPr>
      <w:r w:rsidRPr="002A36CB">
        <w:t xml:space="preserve">To learn more about how to rearrange tiles, see </w:t>
      </w:r>
      <w:hyperlink r:id="rId95" w:tooltip="Rearranging tiles on Start" w:history="1">
        <w:r w:rsidRPr="004D1CE7">
          <w:rPr>
            <w:rStyle w:val="Hyperlink"/>
          </w:rPr>
          <w:t xml:space="preserve">Rearranging </w:t>
        </w:r>
        <w:r w:rsidRPr="004D1CE7">
          <w:rPr>
            <w:rStyle w:val="Hyperlink"/>
          </w:rPr>
          <w:t>t</w:t>
        </w:r>
        <w:r w:rsidRPr="004D1CE7">
          <w:rPr>
            <w:rStyle w:val="Hyperlink"/>
          </w:rPr>
          <w:t>i</w:t>
        </w:r>
        <w:r w:rsidRPr="004D1CE7">
          <w:rPr>
            <w:rStyle w:val="Hyperlink"/>
          </w:rPr>
          <w:t>les on Start</w:t>
        </w:r>
      </w:hyperlink>
      <w:r w:rsidRPr="002A36CB">
        <w:t>.</w:t>
      </w:r>
    </w:p>
    <w:p w:rsidR="001340AB" w:rsidRPr="002A36CB" w:rsidRDefault="001340AB" w:rsidP="00C523E9">
      <w:pPr>
        <w:pStyle w:val="MSHeading2"/>
      </w:pPr>
      <w:hyperlink r:id="rId96" w:history="1">
        <w:bookmarkStart w:id="122" w:name="_Toc338326794"/>
        <w:bookmarkStart w:id="123" w:name="_Toc340423698"/>
        <w:r w:rsidRPr="002A36CB">
          <w:t xml:space="preserve">Connect </w:t>
        </w:r>
        <w:r w:rsidR="00516D1A">
          <w:t>m</w:t>
        </w:r>
        <w:r w:rsidR="00516D1A">
          <w:t>ultiple m</w:t>
        </w:r>
        <w:r w:rsidR="004D1CE7" w:rsidRPr="002A36CB">
          <w:t>o</w:t>
        </w:r>
        <w:r w:rsidR="004D1CE7" w:rsidRPr="002A36CB">
          <w:t>n</w:t>
        </w:r>
        <w:r w:rsidR="004D1CE7" w:rsidRPr="002A36CB">
          <w:t>itors</w:t>
        </w:r>
        <w:r w:rsidR="004D1CE7" w:rsidRPr="002A36CB">
          <w:t xml:space="preserve"> </w:t>
        </w:r>
        <w:r w:rsidR="00516D1A">
          <w:t>t</w:t>
        </w:r>
        <w:r w:rsidR="00516D1A">
          <w:t>o</w:t>
        </w:r>
        <w:r w:rsidR="00516D1A">
          <w:t xml:space="preserve"> y</w:t>
        </w:r>
        <w:r w:rsidR="004D1CE7" w:rsidRPr="002A36CB">
          <w:t>o</w:t>
        </w:r>
        <w:r w:rsidR="004D1CE7" w:rsidRPr="002A36CB">
          <w:t xml:space="preserve">ur </w:t>
        </w:r>
        <w:r w:rsidRPr="002A36CB">
          <w:t>PC</w:t>
        </w:r>
        <w:bookmarkEnd w:id="122"/>
        <w:bookmarkEnd w:id="123"/>
      </w:hyperlink>
    </w:p>
    <w:p w:rsidR="001340AB" w:rsidRPr="002A36CB" w:rsidRDefault="001340AB" w:rsidP="002A36CB">
      <w:pPr>
        <w:pStyle w:val="MSBody"/>
      </w:pPr>
      <w:r w:rsidRPr="002A36CB">
        <w:t xml:space="preserve">Connecting another monitor to your laptop or desktop is a great way to get the best out of your PC. You can use one monitor for work (programming, files, work email) and the other for play (chatting with friends, social updates, or movies). </w:t>
      </w:r>
    </w:p>
    <w:p w:rsidR="001340AB" w:rsidRPr="002A36CB" w:rsidRDefault="001340AB" w:rsidP="003B5EE0">
      <w:pPr>
        <w:pStyle w:val="MSHeading3"/>
      </w:pPr>
      <w:bookmarkStart w:id="124" w:name="_Toc338326795"/>
      <w:bookmarkStart w:id="125" w:name="_Toc340423699"/>
      <w:r w:rsidRPr="002A36CB">
        <w:t xml:space="preserve">Connect </w:t>
      </w:r>
      <w:r w:rsidR="00516D1A">
        <w:t>another screen to y</w:t>
      </w:r>
      <w:r w:rsidR="003B5EE0" w:rsidRPr="002A36CB">
        <w:t xml:space="preserve">our </w:t>
      </w:r>
      <w:r w:rsidRPr="002A36CB">
        <w:t>PC</w:t>
      </w:r>
      <w:bookmarkEnd w:id="124"/>
      <w:bookmarkEnd w:id="125"/>
    </w:p>
    <w:p w:rsidR="001340AB" w:rsidRPr="002A36CB" w:rsidRDefault="001340AB" w:rsidP="003B5EE0">
      <w:pPr>
        <w:pStyle w:val="MSBulletmain"/>
      </w:pPr>
      <w:r w:rsidRPr="002A36CB">
        <w:t xml:space="preserve">To connect a monitor to your desktop PC, use a video card that has two DVI (or VGA) ports—most PCs today do, and most flat panel monitors have a matching port. If you have a video card with two ports, you can usually just plug two monitors into the matching ports. Look on the back of your desktop PC for the video ports, and match the cable from each monitor to the corresponding port. These ports connect directly to your video card. </w:t>
      </w:r>
    </w:p>
    <w:p w:rsidR="001340AB" w:rsidRPr="002A36CB" w:rsidRDefault="001340AB" w:rsidP="003B5EE0">
      <w:pPr>
        <w:pStyle w:val="MSBulletmain"/>
      </w:pPr>
      <w:r w:rsidRPr="002A36CB">
        <w:t>If you have a laptop or tablet, plug a monitor into the PC’s DVI, VGA, or HDMI port, and Windows 8</w:t>
      </w:r>
      <w:r w:rsidR="00132E8D">
        <w:t xml:space="preserve"> </w:t>
      </w:r>
      <w:r w:rsidRPr="002A36CB">
        <w:t>will automatically detect the monitor.</w:t>
      </w:r>
    </w:p>
    <w:p w:rsidR="001340AB" w:rsidRPr="002A36CB" w:rsidRDefault="001340AB" w:rsidP="002A36CB">
      <w:pPr>
        <w:pStyle w:val="MSBody"/>
      </w:pPr>
      <w:r w:rsidRPr="002A36CB">
        <w:t>In both cases, you might need an adapter to plug a DVI cable into a VGA port or vice versa.</w:t>
      </w:r>
    </w:p>
    <w:p w:rsidR="001340AB" w:rsidRPr="002A36CB" w:rsidRDefault="001340AB" w:rsidP="003B5EE0">
      <w:pPr>
        <w:pStyle w:val="MSCalloutA"/>
      </w:pPr>
      <w:r w:rsidRPr="002A36CB">
        <w:t>Note</w:t>
      </w:r>
      <w:r w:rsidR="003B5EE0">
        <w:t>:</w:t>
      </w:r>
    </w:p>
    <w:p w:rsidR="001340AB" w:rsidRPr="002A36CB" w:rsidRDefault="001340AB" w:rsidP="003B5EE0">
      <w:pPr>
        <w:pStyle w:val="MSCalloutB"/>
      </w:pPr>
      <w:r w:rsidRPr="002A36CB">
        <w:t xml:space="preserve">If you have a video card with only one port, some PC makers include custom monitor cables that split the signal from one port to two monitors. </w:t>
      </w:r>
    </w:p>
    <w:p w:rsidR="001340AB" w:rsidRPr="002A36CB" w:rsidRDefault="001340AB" w:rsidP="003B5EE0">
      <w:pPr>
        <w:pStyle w:val="MSHeading3"/>
      </w:pPr>
      <w:bookmarkStart w:id="126" w:name="_Toc338326796"/>
      <w:bookmarkStart w:id="127" w:name="_Toc340423700"/>
      <w:r w:rsidRPr="002A36CB">
        <w:t xml:space="preserve">Set </w:t>
      </w:r>
      <w:r w:rsidR="001846EF">
        <w:t>up your s</w:t>
      </w:r>
      <w:r w:rsidR="003B5EE0" w:rsidRPr="002A36CB">
        <w:t>creens</w:t>
      </w:r>
      <w:bookmarkEnd w:id="126"/>
      <w:bookmarkEnd w:id="127"/>
    </w:p>
    <w:p w:rsidR="001340AB" w:rsidRPr="002A36CB" w:rsidRDefault="001340AB" w:rsidP="002A36CB">
      <w:pPr>
        <w:pStyle w:val="MSBody"/>
      </w:pPr>
      <w:r w:rsidRPr="002A36CB">
        <w:t>Once you plug in your screen, you can choose your display options. To do that:</w:t>
      </w:r>
    </w:p>
    <w:p w:rsidR="001340AB" w:rsidRPr="002A36CB" w:rsidRDefault="001340AB" w:rsidP="00001BD8">
      <w:pPr>
        <w:pStyle w:val="MSMultilevellist"/>
        <w:numPr>
          <w:ilvl w:val="0"/>
          <w:numId w:val="43"/>
        </w:numPr>
      </w:pPr>
      <w:r w:rsidRPr="002A36CB">
        <w:t xml:space="preserve">Swipe in from the right edge of the screen, and then tap </w:t>
      </w:r>
      <w:r w:rsidRPr="00435FBE">
        <w:rPr>
          <w:rStyle w:val="Strong"/>
        </w:rPr>
        <w:t>Devices</w:t>
      </w:r>
      <w:r w:rsidRPr="002A36CB">
        <w:t>.</w:t>
      </w:r>
      <w:r w:rsidRPr="002A36CB">
        <w:br/>
        <w:t xml:space="preserve">(If you're using a mouse, point to the upper-right corner of the screen, move the mouse pointer down, and then click </w:t>
      </w:r>
      <w:r w:rsidRPr="00435FBE">
        <w:rPr>
          <w:rStyle w:val="Strong"/>
        </w:rPr>
        <w:t>Devices</w:t>
      </w:r>
      <w:r w:rsidRPr="002A36CB">
        <w:t>.)</w:t>
      </w:r>
    </w:p>
    <w:p w:rsidR="001340AB" w:rsidRPr="002A36CB" w:rsidRDefault="001340AB" w:rsidP="00435FBE">
      <w:pPr>
        <w:pStyle w:val="MSMultilevellist"/>
      </w:pPr>
      <w:r w:rsidRPr="002A36CB">
        <w:t xml:space="preserve">Tap or click </w:t>
      </w:r>
      <w:r w:rsidRPr="00435FBE">
        <w:rPr>
          <w:rStyle w:val="Strong"/>
        </w:rPr>
        <w:t>Second screen</w:t>
      </w:r>
      <w:r w:rsidRPr="002A36CB">
        <w:t xml:space="preserve"> and then choose one of these options:</w:t>
      </w:r>
    </w:p>
    <w:p w:rsidR="001340AB" w:rsidRPr="002A36CB" w:rsidRDefault="001340AB" w:rsidP="00001BD8">
      <w:pPr>
        <w:pStyle w:val="MSMultilevellist"/>
        <w:numPr>
          <w:ilvl w:val="1"/>
          <w:numId w:val="3"/>
        </w:numPr>
      </w:pPr>
      <w:r w:rsidRPr="00435FBE">
        <w:rPr>
          <w:rStyle w:val="Strong"/>
        </w:rPr>
        <w:t>Duplicate</w:t>
      </w:r>
      <w:r w:rsidRPr="002A36CB">
        <w:t>. You’ll see the same things on both screens.</w:t>
      </w:r>
    </w:p>
    <w:p w:rsidR="001340AB" w:rsidRPr="002A36CB" w:rsidRDefault="001340AB" w:rsidP="00001BD8">
      <w:pPr>
        <w:pStyle w:val="MSMultilevellist"/>
        <w:numPr>
          <w:ilvl w:val="1"/>
          <w:numId w:val="3"/>
        </w:numPr>
      </w:pPr>
      <w:r w:rsidRPr="00435FBE">
        <w:rPr>
          <w:rStyle w:val="Strong"/>
        </w:rPr>
        <w:t>Extend</w:t>
      </w:r>
      <w:r w:rsidRPr="002A36CB">
        <w:t xml:space="preserve">. Your screen is now spread over two monitors, and you can drag and move items between </w:t>
      </w:r>
      <w:r w:rsidR="00435FBE">
        <w:br/>
      </w:r>
      <w:r w:rsidRPr="002A36CB">
        <w:t>the two.</w:t>
      </w:r>
    </w:p>
    <w:p w:rsidR="001340AB" w:rsidRPr="002A36CB" w:rsidRDefault="001340AB" w:rsidP="00001BD8">
      <w:pPr>
        <w:pStyle w:val="MSMultilevellist"/>
        <w:numPr>
          <w:ilvl w:val="1"/>
          <w:numId w:val="3"/>
        </w:numPr>
      </w:pPr>
      <w:r w:rsidRPr="00435FBE">
        <w:rPr>
          <w:rStyle w:val="Strong"/>
        </w:rPr>
        <w:t>Second screen only</w:t>
      </w:r>
      <w:r w:rsidRPr="002A36CB">
        <w:t>. You’ll see everything on the connected screen, and the other one will remain blank.</w:t>
      </w:r>
    </w:p>
    <w:p w:rsidR="001340AB" w:rsidRPr="002A36CB" w:rsidRDefault="001340AB" w:rsidP="00C523E9">
      <w:pPr>
        <w:pStyle w:val="MSHeading2"/>
      </w:pPr>
      <w:hyperlink r:id="rId97" w:anchor="1TC=t1" w:history="1">
        <w:bookmarkStart w:id="128" w:name="_Toc338326797"/>
        <w:bookmarkStart w:id="129" w:name="_Toc340423701"/>
        <w:r w:rsidRPr="002A36CB">
          <w:t xml:space="preserve">Sync </w:t>
        </w:r>
        <w:r w:rsidR="001846EF">
          <w:t>y</w:t>
        </w:r>
        <w:r w:rsidR="00435FBE" w:rsidRPr="002A36CB">
          <w:t>o</w:t>
        </w:r>
        <w:r w:rsidR="001846EF">
          <w:t>ur s</w:t>
        </w:r>
        <w:r w:rsidR="00435FBE" w:rsidRPr="002A36CB">
          <w:t>e</w:t>
        </w:r>
        <w:r w:rsidR="00435FBE" w:rsidRPr="002A36CB">
          <w:t>t</w:t>
        </w:r>
        <w:r w:rsidR="00435FBE" w:rsidRPr="002A36CB">
          <w:t>t</w:t>
        </w:r>
        <w:r w:rsidR="00435FBE" w:rsidRPr="002A36CB">
          <w:t>i</w:t>
        </w:r>
        <w:r w:rsidR="00435FBE" w:rsidRPr="002A36CB">
          <w:t>n</w:t>
        </w:r>
        <w:r w:rsidR="00435FBE" w:rsidRPr="002A36CB">
          <w:t>gs</w:t>
        </w:r>
        <w:bookmarkEnd w:id="128"/>
        <w:bookmarkEnd w:id="129"/>
      </w:hyperlink>
    </w:p>
    <w:p w:rsidR="001340AB" w:rsidRPr="002A36CB" w:rsidRDefault="001340AB" w:rsidP="006B2ACC">
      <w:pPr>
        <w:pStyle w:val="MSBody"/>
      </w:pPr>
      <w:r w:rsidRPr="002A36CB">
        <w:t>A Microsoft account—an email address and password—is a new way to sign in to any PC running Windows 8 or Windows RT. When you sign in with a Microsoft account, your PC is connected to the cloud, and many of the settings, preferences, and apps associated with your account can "follow" you between different PCs.</w:t>
      </w:r>
    </w:p>
    <w:p w:rsidR="001340AB" w:rsidRPr="002A36CB" w:rsidRDefault="001340AB" w:rsidP="006B2ACC">
      <w:pPr>
        <w:pStyle w:val="MSBody"/>
      </w:pPr>
      <w:r w:rsidRPr="002A36CB">
        <w:t>You can sync your Personalization and Ease of Access settings so that all your accessibility selections are reflected in your computer settings.</w:t>
      </w:r>
    </w:p>
    <w:p w:rsidR="001340AB" w:rsidRPr="002A36CB" w:rsidRDefault="001340AB" w:rsidP="006B2ACC">
      <w:pPr>
        <w:pStyle w:val="MSBody"/>
      </w:pPr>
      <w:r w:rsidRPr="002A36CB">
        <w:t xml:space="preserve">Your personal settings are automatically synced online and between the Windows 8 and Windows RT PCs you use. This includes items like your themes, language preferences, browser favorites and history, and content for Microsoft apps and services </w:t>
      </w:r>
      <w:hyperlink r:id="rId98" w:anchor="1TC=t1" w:tooltip="http://windows.microsoft.com/en-US/windows-8/microsoft-account#1TC=t1" w:history="1">
        <w:r w:rsidRPr="00435FBE">
          <w:rPr>
            <w:rStyle w:val="Hyperlink"/>
          </w:rPr>
          <w:t xml:space="preserve">Find </w:t>
        </w:r>
        <w:r w:rsidRPr="00435FBE">
          <w:rPr>
            <w:rStyle w:val="Hyperlink"/>
          </w:rPr>
          <w:t>o</w:t>
        </w:r>
        <w:r w:rsidRPr="00435FBE">
          <w:rPr>
            <w:rStyle w:val="Hyperlink"/>
          </w:rPr>
          <w:t>u</w:t>
        </w:r>
        <w:r w:rsidRPr="00435FBE">
          <w:rPr>
            <w:rStyle w:val="Hyperlink"/>
          </w:rPr>
          <w:t>t</w:t>
        </w:r>
        <w:r w:rsidRPr="00435FBE">
          <w:rPr>
            <w:rStyle w:val="Hyperlink"/>
          </w:rPr>
          <w:t xml:space="preserve"> </w:t>
        </w:r>
        <w:r w:rsidRPr="00435FBE">
          <w:rPr>
            <w:rStyle w:val="Hyperlink"/>
          </w:rPr>
          <w:t>m</w:t>
        </w:r>
        <w:r w:rsidRPr="00435FBE">
          <w:rPr>
            <w:rStyle w:val="Hyperlink"/>
          </w:rPr>
          <w:t>ore</w:t>
        </w:r>
      </w:hyperlink>
      <w:r w:rsidR="00C8291A" w:rsidRPr="00C8291A">
        <w:t xml:space="preserve"> </w:t>
      </w:r>
      <w:r w:rsidR="00C8291A">
        <w:t>(</w:t>
      </w:r>
      <w:hyperlink r:id="rId99" w:history="1">
        <w:r w:rsidR="00C8291A" w:rsidRPr="00B115A2">
          <w:rPr>
            <w:rStyle w:val="Hyperlink"/>
          </w:rPr>
          <w:t>http://windows.microsoft.com/en-US/windows-8/microsoft-account#1TC=t1</w:t>
        </w:r>
      </w:hyperlink>
      <w:r w:rsidR="00C8291A">
        <w:t>).</w:t>
      </w:r>
    </w:p>
    <w:p w:rsidR="00435FBE" w:rsidRDefault="00435FBE" w:rsidP="006B2ACC">
      <w:pPr>
        <w:pStyle w:val="MSBody"/>
        <w:sectPr w:rsidR="00435FBE" w:rsidSect="00CA308D">
          <w:footerReference w:type="default" r:id="rId100"/>
          <w:pgSz w:w="12240" w:h="15840"/>
          <w:pgMar w:top="2160" w:right="1080" w:bottom="1440" w:left="1080" w:header="720" w:footer="576" w:gutter="0"/>
          <w:cols w:space="720"/>
          <w:docGrid w:linePitch="360"/>
        </w:sectPr>
      </w:pPr>
      <w:bookmarkStart w:id="130" w:name="_Toc338326798"/>
    </w:p>
    <w:p w:rsidR="001340AB" w:rsidRPr="002A36CB" w:rsidRDefault="001340AB" w:rsidP="00435FBE">
      <w:pPr>
        <w:pStyle w:val="MSHeading1"/>
      </w:pPr>
      <w:bookmarkStart w:id="131" w:name="_Toc340423702"/>
      <w:r w:rsidRPr="002A36CB">
        <w:t>Mouse and Keyboard</w:t>
      </w:r>
      <w:bookmarkEnd w:id="130"/>
      <w:bookmarkEnd w:id="131"/>
    </w:p>
    <w:p w:rsidR="001340AB" w:rsidRPr="00DC403D" w:rsidRDefault="001340AB" w:rsidP="00C523E9">
      <w:pPr>
        <w:pStyle w:val="MSHeading2"/>
      </w:pPr>
      <w:hyperlink r:id="rId101" w:tooltip="http://windows.microsoft.com/en-US/windows-8/mouse-keyboard-whats-new/" w:history="1">
        <w:bookmarkStart w:id="132" w:name="_Toc338326799"/>
        <w:bookmarkStart w:id="133" w:name="_Toc340423703"/>
        <w:r w:rsidRPr="00DC403D">
          <w:t xml:space="preserve">Mouse </w:t>
        </w:r>
        <w:r w:rsidR="001846EF" w:rsidRPr="00DC403D">
          <w:t>and k</w:t>
        </w:r>
        <w:r w:rsidR="00435FBE" w:rsidRPr="00DC403D">
          <w:t>eyb</w:t>
        </w:r>
        <w:r w:rsidR="00435FBE" w:rsidRPr="00DC403D">
          <w:t>o</w:t>
        </w:r>
        <w:r w:rsidR="00435FBE" w:rsidRPr="00DC403D">
          <w:t>a</w:t>
        </w:r>
        <w:r w:rsidR="00435FBE" w:rsidRPr="00DC403D">
          <w:t>r</w:t>
        </w:r>
        <w:r w:rsidR="00435FBE" w:rsidRPr="00DC403D">
          <w:t xml:space="preserve">d: </w:t>
        </w:r>
        <w:r w:rsidRPr="00DC403D">
          <w:t>Wha</w:t>
        </w:r>
        <w:r w:rsidRPr="00DC403D">
          <w:t>t</w:t>
        </w:r>
        <w:r w:rsidRPr="00DC403D">
          <w:t>'</w:t>
        </w:r>
        <w:r w:rsidRPr="00DC403D">
          <w:t>s</w:t>
        </w:r>
        <w:r w:rsidRPr="00DC403D">
          <w:t xml:space="preserve"> </w:t>
        </w:r>
        <w:r w:rsidR="001846EF" w:rsidRPr="00DC403D">
          <w:t>n</w:t>
        </w:r>
        <w:r w:rsidR="00435FBE" w:rsidRPr="00DC403D">
          <w:t>e</w:t>
        </w:r>
        <w:r w:rsidR="00435FBE" w:rsidRPr="00DC403D">
          <w:t>w</w:t>
        </w:r>
        <w:r w:rsidR="00435FBE" w:rsidRPr="00DC403D">
          <w:t xml:space="preserve"> </w:t>
        </w:r>
        <w:r w:rsidR="001846EF" w:rsidRPr="00DC403D">
          <w:t>i</w:t>
        </w:r>
        <w:r w:rsidR="00435FBE" w:rsidRPr="00DC403D">
          <w:t xml:space="preserve">n </w:t>
        </w:r>
        <w:r w:rsidRPr="00DC403D">
          <w:t>Windows</w:t>
        </w:r>
        <w:bookmarkEnd w:id="132"/>
        <w:bookmarkEnd w:id="133"/>
      </w:hyperlink>
    </w:p>
    <w:p w:rsidR="001340AB" w:rsidRPr="002A36CB" w:rsidRDefault="001340AB" w:rsidP="002A36CB">
      <w:pPr>
        <w:pStyle w:val="MSBody"/>
      </w:pPr>
      <w:r w:rsidRPr="002A36CB">
        <w:t xml:space="preserve">Most of what you know about using a mouse and keyboard with Windows has stayed the same, especially in the desktop. Here are a few ways to use the new Windows 8 and Windows RT features with a mouse and with keyboard shortcuts—and how to find some familiar things in new places. </w:t>
      </w:r>
    </w:p>
    <w:tbl>
      <w:tblPr>
        <w:tblW w:w="4986"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3170"/>
        <w:gridCol w:w="292"/>
        <w:gridCol w:w="4031"/>
        <w:gridCol w:w="290"/>
        <w:gridCol w:w="2356"/>
      </w:tblGrid>
      <w:tr w:rsidR="00B91731" w:rsidRPr="00C73854" w:rsidTr="00B91731">
        <w:trPr>
          <w:cantSplit/>
          <w:trHeight w:val="288"/>
          <w:tblHeader/>
        </w:trPr>
        <w:tc>
          <w:tcPr>
            <w:tcW w:w="1563" w:type="pct"/>
            <w:shd w:val="clear" w:color="auto" w:fill="5B1C74"/>
            <w:hideMark/>
          </w:tcPr>
          <w:p w:rsidR="001340AB" w:rsidRPr="00C73854" w:rsidRDefault="001340AB" w:rsidP="00F53EEA">
            <w:pPr>
              <w:pStyle w:val="MSTableHeader"/>
            </w:pPr>
            <w:r w:rsidRPr="00C73854">
              <w:t>To do this</w:t>
            </w:r>
          </w:p>
        </w:tc>
        <w:tc>
          <w:tcPr>
            <w:tcW w:w="144" w:type="pct"/>
            <w:shd w:val="clear" w:color="auto" w:fill="5B1C74"/>
            <w:hideMark/>
          </w:tcPr>
          <w:p w:rsidR="001340AB" w:rsidRPr="00C73854" w:rsidRDefault="001340AB" w:rsidP="00F53EEA">
            <w:pPr>
              <w:pStyle w:val="MSTableHeader"/>
            </w:pPr>
          </w:p>
        </w:tc>
        <w:tc>
          <w:tcPr>
            <w:tcW w:w="1988" w:type="pct"/>
            <w:shd w:val="clear" w:color="auto" w:fill="5B1C74"/>
            <w:hideMark/>
          </w:tcPr>
          <w:p w:rsidR="001340AB" w:rsidRPr="00C73854" w:rsidRDefault="001340AB" w:rsidP="00F53EEA">
            <w:pPr>
              <w:pStyle w:val="MSTableHeader"/>
            </w:pPr>
            <w:r w:rsidRPr="00C73854">
              <w:t>With a mouse</w:t>
            </w:r>
          </w:p>
        </w:tc>
        <w:tc>
          <w:tcPr>
            <w:tcW w:w="143" w:type="pct"/>
            <w:shd w:val="clear" w:color="auto" w:fill="5B1C74"/>
            <w:hideMark/>
          </w:tcPr>
          <w:p w:rsidR="001340AB" w:rsidRPr="00C73854" w:rsidRDefault="001340AB" w:rsidP="00F53EEA">
            <w:pPr>
              <w:pStyle w:val="MSTableHeader"/>
            </w:pPr>
          </w:p>
        </w:tc>
        <w:tc>
          <w:tcPr>
            <w:tcW w:w="1163" w:type="pct"/>
            <w:shd w:val="clear" w:color="auto" w:fill="5B1C74"/>
            <w:hideMark/>
          </w:tcPr>
          <w:p w:rsidR="001340AB" w:rsidRPr="00C73854" w:rsidRDefault="001340AB" w:rsidP="00F53EEA">
            <w:pPr>
              <w:pStyle w:val="MSTableHeader"/>
            </w:pPr>
            <w:r w:rsidRPr="00C73854">
              <w:t>With a keyboard</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Open the charms (Search, Share, Start, Devices, and Settings).</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 xml:space="preserve">Point to the upper-right or lower-right corner to see the charms. (Try moving so </w:t>
            </w:r>
            <w:r w:rsidR="00B91731" w:rsidRPr="00A25407">
              <w:br/>
            </w:r>
            <w:r w:rsidRPr="00A25407">
              <w:t xml:space="preserve">far into the corner that the mouse pointer disappears.) When the charms appear, move up or down the edge to click the one </w:t>
            </w:r>
            <w:r w:rsidR="00B91731" w:rsidRPr="00A25407">
              <w:br/>
            </w:r>
            <w:r w:rsidRPr="00A25407">
              <w:t>you want.</w:t>
            </w:r>
          </w:p>
          <w:p w:rsidR="001340AB" w:rsidRPr="00A25407" w:rsidRDefault="000C5EEB" w:rsidP="00F53EEA">
            <w:pPr>
              <w:pStyle w:val="MSTablebody"/>
            </w:pPr>
            <w:r>
              <w:rPr>
                <w:noProof/>
              </w:rPr>
              <w:drawing>
                <wp:inline distT="0" distB="0" distL="0" distR="0">
                  <wp:extent cx="1409700" cy="1257300"/>
                  <wp:effectExtent l="0" t="0" r="0" b="0"/>
                  <wp:docPr id="55" name="Picture 437" descr="Illustration of opening the charms with a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Illustration of opening the charms with a mous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09700" cy="125730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All charms: Windows logo key </w:t>
            </w:r>
            <w:r w:rsidR="000C5EEB">
              <w:rPr>
                <w:noProof/>
              </w:rPr>
              <w:drawing>
                <wp:inline distT="0" distB="0" distL="0" distR="0">
                  <wp:extent cx="152400" cy="152400"/>
                  <wp:effectExtent l="0" t="0" r="0" b="0"/>
                  <wp:docPr id="56" name="Picture 43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+C </w:t>
            </w:r>
          </w:p>
          <w:p w:rsidR="001340AB" w:rsidRPr="00A25407" w:rsidRDefault="001340AB" w:rsidP="00F53EEA">
            <w:pPr>
              <w:pStyle w:val="MSTablebody"/>
            </w:pPr>
            <w:r w:rsidRPr="00A25407">
              <w:t xml:space="preserve">Search charm: Windows logo key </w:t>
            </w:r>
            <w:r w:rsidR="000C5EEB">
              <w:rPr>
                <w:noProof/>
              </w:rPr>
              <w:drawing>
                <wp:inline distT="0" distB="0" distL="0" distR="0">
                  <wp:extent cx="152400" cy="152400"/>
                  <wp:effectExtent l="0" t="0" r="0" b="0"/>
                  <wp:docPr id="57" name="Picture 43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+Q </w:t>
            </w:r>
          </w:p>
          <w:p w:rsidR="001340AB" w:rsidRPr="00A25407" w:rsidRDefault="001340AB" w:rsidP="00F53EEA">
            <w:pPr>
              <w:pStyle w:val="MSTablebody"/>
            </w:pPr>
            <w:r w:rsidRPr="00A25407">
              <w:t xml:space="preserve">Share charm: Windows logo key </w:t>
            </w:r>
            <w:r w:rsidR="000C5EEB">
              <w:rPr>
                <w:noProof/>
              </w:rPr>
              <w:drawing>
                <wp:inline distT="0" distB="0" distL="0" distR="0">
                  <wp:extent cx="152400" cy="152400"/>
                  <wp:effectExtent l="0" t="0" r="0" b="0"/>
                  <wp:docPr id="58" name="Picture 43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+H </w:t>
            </w:r>
          </w:p>
          <w:p w:rsidR="001340AB" w:rsidRPr="00A25407" w:rsidRDefault="001340AB" w:rsidP="00F53EEA">
            <w:pPr>
              <w:pStyle w:val="MSTablebody"/>
            </w:pPr>
            <w:r w:rsidRPr="00A25407">
              <w:t xml:space="preserve">Start charm: Windows logo key </w:t>
            </w:r>
            <w:r w:rsidR="000C5EEB">
              <w:rPr>
                <w:noProof/>
              </w:rPr>
              <w:drawing>
                <wp:inline distT="0" distB="0" distL="0" distR="0">
                  <wp:extent cx="152400" cy="152400"/>
                  <wp:effectExtent l="0" t="0" r="0" b="0"/>
                  <wp:docPr id="59" name="Picture 43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1340AB" w:rsidRPr="00A25407" w:rsidRDefault="001340AB" w:rsidP="00F53EEA">
            <w:pPr>
              <w:pStyle w:val="MSTablebody"/>
            </w:pPr>
            <w:r w:rsidRPr="00A25407">
              <w:t xml:space="preserve">Devices charm: Windows logo key </w:t>
            </w:r>
            <w:r w:rsidR="000C5EEB">
              <w:rPr>
                <w:noProof/>
              </w:rPr>
              <w:drawing>
                <wp:inline distT="0" distB="0" distL="0" distR="0">
                  <wp:extent cx="152400" cy="152400"/>
                  <wp:effectExtent l="0" t="0" r="0" b="0"/>
                  <wp:docPr id="60" name="Picture 43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+K </w:t>
            </w:r>
          </w:p>
          <w:p w:rsidR="001340AB" w:rsidRPr="00A25407" w:rsidRDefault="001340AB" w:rsidP="00F53EEA">
            <w:pPr>
              <w:pStyle w:val="MSTablebody"/>
            </w:pPr>
            <w:r w:rsidRPr="00A25407">
              <w:t xml:space="preserve">Settings charm: Windows logo key </w:t>
            </w:r>
            <w:r w:rsidR="000C5EEB">
              <w:rPr>
                <w:noProof/>
              </w:rPr>
              <w:drawing>
                <wp:inline distT="0" distB="0" distL="0" distR="0">
                  <wp:extent cx="152400" cy="152400"/>
                  <wp:effectExtent l="0" t="0" r="0" b="0"/>
                  <wp:docPr id="61" name="Picture 43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+I </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 xml:space="preserve">Search your PC (apps, settings, and files), the web, or within </w:t>
            </w:r>
            <w:r w:rsidR="00631D1D">
              <w:br/>
            </w:r>
            <w:r w:rsidRPr="00A25407">
              <w:t xml:space="preserve">an app. </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 xml:space="preserve">Point to the upper-right or lower-right corner to see the charms. (Try moving so far into the corner that the mouse pointer disappears.) When the charms appear, move up or down the edge, click </w:t>
            </w:r>
            <w:r w:rsidRPr="00EB47BA">
              <w:rPr>
                <w:rStyle w:val="Strong"/>
              </w:rPr>
              <w:t>Search</w:t>
            </w:r>
            <w:r w:rsidRPr="00A25407">
              <w:t xml:space="preserve">, and then enter your search term. If you want to search settings, files, or another app, click </w:t>
            </w:r>
            <w:r w:rsidR="00631D1D">
              <w:br/>
            </w:r>
            <w:r w:rsidRPr="00A25407">
              <w:t xml:space="preserve">that option. </w:t>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If you’re on Start, just start typing your search term.</w:t>
            </w:r>
          </w:p>
          <w:p w:rsidR="001340AB" w:rsidRPr="00A25407" w:rsidRDefault="001340AB" w:rsidP="00F53EEA">
            <w:pPr>
              <w:pStyle w:val="MSTablebody"/>
            </w:pPr>
            <w:r w:rsidRPr="00A25407">
              <w:t xml:space="preserve">If you want to see a list of all apps on your PC, right-click the Start screen, and then click </w:t>
            </w:r>
            <w:r w:rsidR="00EB47BA">
              <w:br/>
            </w:r>
            <w:r w:rsidRPr="00EB47BA">
              <w:rPr>
                <w:rStyle w:val="Strong"/>
              </w:rPr>
              <w:t>All apps</w:t>
            </w:r>
            <w:r w:rsidRPr="00A25407">
              <w:t xml:space="preserve">. </w:t>
            </w:r>
          </w:p>
          <w:p w:rsidR="001340AB" w:rsidRPr="00A25407" w:rsidRDefault="001340AB" w:rsidP="00F53EEA">
            <w:pPr>
              <w:pStyle w:val="MSTablebody"/>
            </w:pPr>
            <w:r w:rsidRPr="00A25407">
              <w:t xml:space="preserve">Search within apps or find an app: Windows logo key </w:t>
            </w:r>
            <w:r w:rsidR="000C5EEB">
              <w:rPr>
                <w:noProof/>
              </w:rPr>
              <w:drawing>
                <wp:inline distT="0" distB="0" distL="0" distR="0">
                  <wp:extent cx="152400" cy="152400"/>
                  <wp:effectExtent l="0" t="0" r="0" b="0"/>
                  <wp:docPr id="62" name="Picture 43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+Q </w:t>
            </w:r>
          </w:p>
          <w:p w:rsidR="001340AB" w:rsidRPr="00A25407" w:rsidRDefault="001340AB" w:rsidP="00F53EEA">
            <w:pPr>
              <w:pStyle w:val="MSTablebody"/>
            </w:pPr>
            <w:r w:rsidRPr="00A25407">
              <w:t xml:space="preserve">Search settings: Windows logo key </w:t>
            </w:r>
            <w:r w:rsidR="000C5EEB">
              <w:rPr>
                <w:noProof/>
              </w:rPr>
              <w:drawing>
                <wp:inline distT="0" distB="0" distL="0" distR="0">
                  <wp:extent cx="152400" cy="152400"/>
                  <wp:effectExtent l="0" t="0" r="0" b="0"/>
                  <wp:docPr id="63" name="Picture 42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+W </w:t>
            </w:r>
          </w:p>
          <w:p w:rsidR="001340AB" w:rsidRPr="00A25407" w:rsidRDefault="001340AB" w:rsidP="00F53EEA">
            <w:pPr>
              <w:pStyle w:val="MSTablebody"/>
            </w:pPr>
            <w:r w:rsidRPr="00A25407">
              <w:t xml:space="preserve">Search files: Windows logo key </w:t>
            </w:r>
            <w:r w:rsidR="000C5EEB">
              <w:rPr>
                <w:noProof/>
              </w:rPr>
              <w:drawing>
                <wp:inline distT="0" distB="0" distL="0" distR="0">
                  <wp:extent cx="152400" cy="152400"/>
                  <wp:effectExtent l="0" t="0" r="0" b="0"/>
                  <wp:docPr id="64" name="Picture 42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+F </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Go to Start.</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Point to the lower-left corner. When Start appears, click the corner.</w:t>
            </w:r>
          </w:p>
          <w:p w:rsidR="001340AB" w:rsidRPr="00A25407" w:rsidRDefault="001340AB" w:rsidP="00F53EEA">
            <w:pPr>
              <w:pStyle w:val="MSTablebody"/>
            </w:pPr>
            <w:r w:rsidRPr="00A25407">
              <w:t xml:space="preserve">Point to the upper-right or lower-right corner to see the charms. (Try moving so far into the corner that the mouse pointer disappears.) When the charms appear, move up or down the edge, and then click </w:t>
            </w:r>
            <w:r w:rsidRPr="00EB47BA">
              <w:rPr>
                <w:b/>
              </w:rPr>
              <w:t>Start</w:t>
            </w:r>
            <w:r w:rsidRPr="00A25407">
              <w:t xml:space="preserve">. </w:t>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Press the Windows logo key </w:t>
            </w:r>
            <w:r w:rsidR="000C5EEB">
              <w:rPr>
                <w:noProof/>
              </w:rPr>
              <w:drawing>
                <wp:inline distT="0" distB="0" distL="0" distR="0">
                  <wp:extent cx="152400" cy="152400"/>
                  <wp:effectExtent l="0" t="0" r="0" b="0"/>
                  <wp:docPr id="65" name="Picture 42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on your keyboard. </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 xml:space="preserve">Get to commands and </w:t>
            </w:r>
            <w:r w:rsidR="00631D1D">
              <w:br/>
            </w:r>
            <w:r w:rsidRPr="00A25407">
              <w:t xml:space="preserve">context menus. </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Right-click to see commands and context menus. Right-clicking on items often brings up options specific to that item.</w:t>
            </w:r>
          </w:p>
          <w:p w:rsidR="001340AB" w:rsidRPr="00A25407" w:rsidRDefault="000C5EEB" w:rsidP="00F53EEA">
            <w:pPr>
              <w:pStyle w:val="MSTablebody"/>
            </w:pPr>
            <w:r>
              <w:rPr>
                <w:noProof/>
              </w:rPr>
              <w:drawing>
                <wp:inline distT="0" distB="0" distL="0" distR="0">
                  <wp:extent cx="1409700" cy="971550"/>
                  <wp:effectExtent l="0" t="0" r="0" b="0"/>
                  <wp:docPr id="66" name="Picture 426" descr="Illustration of viewing app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llustration of viewing app command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09700" cy="97155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67" name="Picture 42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+Z </w:t>
            </w:r>
          </w:p>
          <w:p w:rsidR="001340AB" w:rsidRPr="00A25407" w:rsidRDefault="001340AB" w:rsidP="00F53EEA">
            <w:pPr>
              <w:pStyle w:val="MSTablebody"/>
            </w:pPr>
            <w:r w:rsidRPr="00A25407">
              <w:t>Use Tab or arrows keys to highlight things, and then press the space bar or Enter.</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 xml:space="preserve">Switch between recently </w:t>
            </w:r>
            <w:r w:rsidR="00EB47BA">
              <w:br/>
            </w:r>
            <w:r w:rsidRPr="00A25407">
              <w:t xml:space="preserve">used apps. </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To switch to your most recently used app, point to the upper-left corner. (Try moving it so far into the corner that the mouse pointer disappears.) When the previous app appears, click the corner.</w:t>
            </w:r>
          </w:p>
          <w:p w:rsidR="001340AB" w:rsidRPr="00A25407" w:rsidRDefault="001340AB" w:rsidP="00F53EEA">
            <w:pPr>
              <w:pStyle w:val="MSTablebody"/>
            </w:pPr>
            <w:r w:rsidRPr="00A25407">
              <w:t>To switch to a different app, point to the upper-left corner and then move down slightly. When the other apps appear, click the one you want.</w:t>
            </w:r>
          </w:p>
          <w:p w:rsidR="001340AB" w:rsidRPr="00A25407" w:rsidRDefault="000C5EEB" w:rsidP="00F53EEA">
            <w:pPr>
              <w:pStyle w:val="MSTablebody"/>
            </w:pPr>
            <w:r>
              <w:rPr>
                <w:noProof/>
              </w:rPr>
              <w:drawing>
                <wp:inline distT="0" distB="0" distL="0" distR="0">
                  <wp:extent cx="1409700" cy="971550"/>
                  <wp:effectExtent l="0" t="0" r="0" b="0"/>
                  <wp:docPr id="68" name="Picture 424" descr="Illustration of switch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llustration of switching app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09700" cy="97155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69" name="Picture 42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+Tab </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 xml:space="preserve">Snap an app to use two apps </w:t>
            </w:r>
            <w:r w:rsidR="00EB47BA">
              <w:br/>
            </w:r>
            <w:r w:rsidRPr="00A25407">
              <w:t>side by side.</w:t>
            </w:r>
          </w:p>
          <w:p w:rsidR="001340AB" w:rsidRPr="00EB47BA" w:rsidRDefault="00EB47BA" w:rsidP="00F53EEA">
            <w:pPr>
              <w:pStyle w:val="MSTablebody"/>
              <w:rPr>
                <w:rStyle w:val="Strong"/>
              </w:rPr>
            </w:pPr>
            <w:r w:rsidRPr="00EB47BA">
              <w:rPr>
                <w:rStyle w:val="Strong"/>
              </w:rPr>
              <w:t>Note:</w:t>
            </w:r>
          </w:p>
          <w:p w:rsidR="00EB47BA" w:rsidRPr="00EB47BA" w:rsidRDefault="001340AB" w:rsidP="00F53EEA">
            <w:pPr>
              <w:pStyle w:val="MSTablebody"/>
            </w:pPr>
            <w:r w:rsidRPr="00EB47BA">
              <w:t>Your screen resolution must be at least 1366 x 768 to sna</w:t>
            </w:r>
            <w:r w:rsidR="00EB47BA" w:rsidRPr="00EB47BA">
              <w:t>p apps. To check this setting:</w:t>
            </w:r>
          </w:p>
          <w:p w:rsidR="001340AB" w:rsidRPr="00EB47BA" w:rsidRDefault="001340AB" w:rsidP="00F53EEA">
            <w:pPr>
              <w:pStyle w:val="MSTablebody"/>
            </w:pPr>
            <w:r w:rsidRPr="00EB47BA">
              <w:t xml:space="preserve">Open Screen Resolution by swiping in from the right edge of the screen, tapping </w:t>
            </w:r>
            <w:r w:rsidRPr="00EB47BA">
              <w:rPr>
                <w:rStyle w:val="Strong"/>
              </w:rPr>
              <w:t>Search</w:t>
            </w:r>
            <w:r w:rsidRPr="00EB47BA">
              <w:t xml:space="preserve"> (or if you're using a mouse, pointing to the upper-right corner of the screen, moving the mouse pointer down, and then clicking </w:t>
            </w:r>
            <w:r w:rsidRPr="00EB47BA">
              <w:rPr>
                <w:rStyle w:val="Strong"/>
              </w:rPr>
              <w:t>Search</w:t>
            </w:r>
            <w:r w:rsidRPr="00EB47BA">
              <w:t xml:space="preserve">), entering </w:t>
            </w:r>
            <w:r w:rsidRPr="00EB47BA">
              <w:rPr>
                <w:rStyle w:val="Strong"/>
              </w:rPr>
              <w:t>Display</w:t>
            </w:r>
            <w:r w:rsidRPr="00EB47BA">
              <w:t xml:space="preserve"> in the search box, tapping or clicking </w:t>
            </w:r>
            <w:r w:rsidRPr="00EB47BA">
              <w:rPr>
                <w:rStyle w:val="Strong"/>
              </w:rPr>
              <w:t>Settings</w:t>
            </w:r>
            <w:r w:rsidRPr="00EB47BA">
              <w:t xml:space="preserve">, and then tapping or clicking </w:t>
            </w:r>
            <w:r w:rsidRPr="00EB47BA">
              <w:rPr>
                <w:rStyle w:val="Strong"/>
              </w:rPr>
              <w:t>Display</w:t>
            </w:r>
            <w:r w:rsidRPr="00EB47BA">
              <w:t>.</w:t>
            </w:r>
          </w:p>
          <w:p w:rsidR="001340AB" w:rsidRPr="00A25407" w:rsidRDefault="001340AB" w:rsidP="00F53EEA">
            <w:pPr>
              <w:pStyle w:val="MSTablebody"/>
            </w:pPr>
            <w:r w:rsidRPr="00EB47BA">
              <w:t>The desktop is treated as a single app.</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 xml:space="preserve">Move your pointer into the upper-left corner until the second app appears, and then drag that app to the left or right side of the screen until an opening appears </w:t>
            </w:r>
            <w:r w:rsidR="00631D1D">
              <w:br/>
            </w:r>
            <w:r w:rsidRPr="00A25407">
              <w:t>behind it.</w:t>
            </w:r>
          </w:p>
          <w:p w:rsidR="001340AB" w:rsidRPr="00A25407" w:rsidRDefault="001340AB" w:rsidP="00F53EEA">
            <w:pPr>
              <w:pStyle w:val="MSTablebody"/>
            </w:pPr>
            <w:r w:rsidRPr="00A25407">
              <w:t>You can also point to the upper-left corner and then move the pointer down to see the apps you've used recently. Click and drag the app you want to snap.</w:t>
            </w:r>
          </w:p>
          <w:p w:rsidR="001340AB" w:rsidRPr="00A25407" w:rsidRDefault="001340AB" w:rsidP="00F53EEA">
            <w:pPr>
              <w:pStyle w:val="MSTablebody"/>
            </w:pPr>
            <w:r w:rsidRPr="00A25407">
              <w:t xml:space="preserve">Keep the app that size, or resize it to fill </w:t>
            </w:r>
            <w:r w:rsidR="009832E7">
              <w:br/>
            </w:r>
            <w:r w:rsidRPr="00A25407">
              <w:t>two-thirds or the full screen.</w:t>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70" name="Picture 42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+Period </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Open the desktop.</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 xml:space="preserve">Go to Start, and then click the Desktop tile. </w:t>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71" name="Picture 42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+D </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Zoom in or out</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 xml:space="preserve">On Start, use the zoom icon </w:t>
            </w:r>
            <w:r w:rsidR="000C5EEB">
              <w:rPr>
                <w:noProof/>
              </w:rPr>
              <w:drawing>
                <wp:inline distT="0" distB="0" distL="0" distR="0">
                  <wp:extent cx="152400" cy="152400"/>
                  <wp:effectExtent l="0" t="0" r="0" b="0"/>
                  <wp:docPr id="72" name="Picture 420" descr="Icon in the lower-right corner of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Icon in the lower-right corner of Sta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 xml:space="preserve">in the </w:t>
            </w:r>
            <w:r w:rsidR="009832E7">
              <w:br/>
            </w:r>
            <w:r w:rsidRPr="00A25407">
              <w:t xml:space="preserve">lower-right corner or Ctrl+Scrollwheel. </w:t>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Ctrl+Plus sign to zoom in</w:t>
            </w:r>
          </w:p>
          <w:p w:rsidR="001340AB" w:rsidRPr="00A25407" w:rsidRDefault="001340AB" w:rsidP="00F53EEA">
            <w:pPr>
              <w:pStyle w:val="MSTablebody"/>
            </w:pPr>
            <w:r w:rsidRPr="00A25407">
              <w:t xml:space="preserve">Ctrl+Minus sign to </w:t>
            </w:r>
            <w:r w:rsidR="009832E7">
              <w:br/>
            </w:r>
            <w:r w:rsidRPr="00A25407">
              <w:t>zoom out</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 xml:space="preserve">Close an app </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 xml:space="preserve">Point to the top edge of the screen, and then click and drag the app to the bottom of the screen. </w:t>
            </w:r>
          </w:p>
          <w:p w:rsidR="001340AB" w:rsidRPr="00A25407" w:rsidRDefault="001340AB" w:rsidP="00F53EEA">
            <w:pPr>
              <w:pStyle w:val="MSTablebody"/>
            </w:pPr>
            <w:r w:rsidRPr="00A25407">
              <w:t xml:space="preserve">You can also close apps you've used recently by pointing to the upper-left corner and then pulling down. Right-click the one you want. and then select </w:t>
            </w:r>
            <w:r w:rsidRPr="009832E7">
              <w:rPr>
                <w:rStyle w:val="Strong"/>
              </w:rPr>
              <w:t>Close</w:t>
            </w:r>
            <w:r w:rsidRPr="00A25407">
              <w:t>.</w:t>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Alt+F4 </w:t>
            </w:r>
          </w:p>
        </w:tc>
      </w:tr>
      <w:tr w:rsidR="00B91731" w:rsidRPr="00A25407" w:rsidTr="00B91731">
        <w:trPr>
          <w:cantSplit/>
          <w:trHeight w:val="288"/>
        </w:trPr>
        <w:tc>
          <w:tcPr>
            <w:tcW w:w="1563" w:type="pct"/>
            <w:hideMark/>
          </w:tcPr>
          <w:p w:rsidR="001340AB" w:rsidRPr="00A25407" w:rsidRDefault="001340AB" w:rsidP="00F53EEA">
            <w:pPr>
              <w:pStyle w:val="MSTablebody"/>
            </w:pPr>
            <w:r w:rsidRPr="00A25407">
              <w:t>Shut down</w:t>
            </w:r>
          </w:p>
        </w:tc>
        <w:tc>
          <w:tcPr>
            <w:tcW w:w="144" w:type="pct"/>
            <w:hideMark/>
          </w:tcPr>
          <w:p w:rsidR="001340AB" w:rsidRPr="00A25407" w:rsidRDefault="001340AB" w:rsidP="00F53EEA">
            <w:pPr>
              <w:pStyle w:val="MSTablebody"/>
            </w:pPr>
          </w:p>
        </w:tc>
        <w:tc>
          <w:tcPr>
            <w:tcW w:w="1988" w:type="pct"/>
            <w:hideMark/>
          </w:tcPr>
          <w:p w:rsidR="001340AB" w:rsidRPr="00A25407" w:rsidRDefault="001340AB" w:rsidP="00F53EEA">
            <w:pPr>
              <w:pStyle w:val="MSTablebody"/>
            </w:pPr>
            <w:r w:rsidRPr="00A25407">
              <w:t xml:space="preserve">Point to the upper-right or lower-right corner to see the charms. (Try moving so far into the corner that the mouse pointer disappears.) When the charms appear, move up or down the edge, and then click </w:t>
            </w:r>
            <w:r w:rsidRPr="00B34364">
              <w:rPr>
                <w:rStyle w:val="Strong"/>
              </w:rPr>
              <w:t>Settings</w:t>
            </w:r>
            <w:r w:rsidRPr="00A25407">
              <w:t xml:space="preserve">. Click </w:t>
            </w:r>
            <w:r w:rsidRPr="00B34364">
              <w:rPr>
                <w:rStyle w:val="Strong"/>
              </w:rPr>
              <w:t>Power</w:t>
            </w:r>
            <w:r w:rsidRPr="00A25407">
              <w:t xml:space="preserve">, and then select a shutdown option. </w:t>
            </w:r>
          </w:p>
        </w:tc>
        <w:tc>
          <w:tcPr>
            <w:tcW w:w="143" w:type="pct"/>
            <w:hideMark/>
          </w:tcPr>
          <w:p w:rsidR="001340AB" w:rsidRPr="00A25407" w:rsidRDefault="001340AB" w:rsidP="00F53EEA">
            <w:pPr>
              <w:pStyle w:val="MSTablebody"/>
            </w:pPr>
          </w:p>
        </w:tc>
        <w:tc>
          <w:tcPr>
            <w:tcW w:w="1163" w:type="pct"/>
            <w:hideMark/>
          </w:tcPr>
          <w:p w:rsidR="001340AB" w:rsidRPr="00A25407" w:rsidRDefault="001340AB" w:rsidP="00F53EEA">
            <w:pPr>
              <w:pStyle w:val="MSTablebody"/>
            </w:pPr>
            <w:r w:rsidRPr="00A25407">
              <w:t xml:space="preserve">Press </w:t>
            </w:r>
            <w:r w:rsidRPr="00B34364">
              <w:rPr>
                <w:rStyle w:val="Strong"/>
              </w:rPr>
              <w:t>Ctrl+Alt+Del</w:t>
            </w:r>
            <w:r w:rsidRPr="00A25407">
              <w:t xml:space="preserve">. </w:t>
            </w:r>
          </w:p>
          <w:p w:rsidR="001340AB" w:rsidRPr="00A25407" w:rsidRDefault="001340AB" w:rsidP="00F53EEA">
            <w:pPr>
              <w:pStyle w:val="MSTablebody"/>
            </w:pPr>
            <w:r w:rsidRPr="00A25407">
              <w:t xml:space="preserve">Use the Tab key to move to the </w:t>
            </w:r>
            <w:r w:rsidRPr="00B34364">
              <w:rPr>
                <w:rStyle w:val="Strong"/>
              </w:rPr>
              <w:t>Power</w:t>
            </w:r>
            <w:r w:rsidRPr="00A25407">
              <w:t xml:space="preserve"> icon. A list of shutdown options appears. </w:t>
            </w:r>
          </w:p>
          <w:p w:rsidR="001340AB" w:rsidRPr="00A25407" w:rsidRDefault="001340AB" w:rsidP="00F53EEA">
            <w:pPr>
              <w:pStyle w:val="MSTablebody"/>
            </w:pPr>
            <w:r w:rsidRPr="00A25407">
              <w:t>Use the up or down arrow keys to get to the option you want.</w:t>
            </w:r>
          </w:p>
          <w:p w:rsidR="001340AB" w:rsidRPr="00A25407" w:rsidRDefault="001340AB" w:rsidP="00F53EEA">
            <w:pPr>
              <w:pStyle w:val="MSTablebody"/>
            </w:pPr>
            <w:r w:rsidRPr="00A25407">
              <w:t xml:space="preserve">Press </w:t>
            </w:r>
            <w:r w:rsidRPr="00B34364">
              <w:rPr>
                <w:rStyle w:val="Strong"/>
              </w:rPr>
              <w:t>Enter</w:t>
            </w:r>
            <w:r w:rsidRPr="00A25407">
              <w:t>.</w:t>
            </w:r>
          </w:p>
        </w:tc>
      </w:tr>
    </w:tbl>
    <w:p w:rsidR="001340AB" w:rsidRPr="001340AB" w:rsidRDefault="001340AB" w:rsidP="00C523E9">
      <w:pPr>
        <w:pStyle w:val="MSHeading2"/>
      </w:pPr>
      <w:hyperlink r:id="rId105" w:history="1">
        <w:bookmarkStart w:id="134" w:name="_Toc338326800"/>
        <w:bookmarkStart w:id="135" w:name="_Toc340423704"/>
        <w:r w:rsidRPr="001340AB">
          <w:t xml:space="preserve">How </w:t>
        </w:r>
        <w:r w:rsidR="001846EF">
          <w:t>to use t</w:t>
        </w:r>
        <w:r w:rsidR="001846EF">
          <w:t>h</w:t>
        </w:r>
        <w:r w:rsidR="001846EF">
          <w:t>e t</w:t>
        </w:r>
        <w:r w:rsidR="00B34364" w:rsidRPr="001340AB">
          <w:t xml:space="preserve">ouch </w:t>
        </w:r>
        <w:r w:rsidR="001846EF">
          <w:t>k</w:t>
        </w:r>
        <w:r w:rsidR="00B34364" w:rsidRPr="001340AB">
          <w:t>e</w:t>
        </w:r>
        <w:r w:rsidR="00B34364" w:rsidRPr="001340AB">
          <w:t>yb</w:t>
        </w:r>
        <w:r w:rsidR="00B34364" w:rsidRPr="001340AB">
          <w:t>o</w:t>
        </w:r>
        <w:r w:rsidR="00B34364" w:rsidRPr="001340AB">
          <w:t>ard</w:t>
        </w:r>
        <w:bookmarkEnd w:id="134"/>
        <w:bookmarkEnd w:id="135"/>
      </w:hyperlink>
    </w:p>
    <w:p w:rsidR="001340AB" w:rsidRPr="001340AB" w:rsidRDefault="001340AB" w:rsidP="002A36CB">
      <w:pPr>
        <w:pStyle w:val="MSBody"/>
      </w:pPr>
      <w:r w:rsidRPr="001340AB">
        <w:t xml:space="preserve">You can use different keyboards with Windows to fit your needs. The most common is a physical, external keyboard that you plug into your PC. Windows 8 and Windows RT also include a </w:t>
      </w:r>
      <w:r w:rsidRPr="00B34364">
        <w:rPr>
          <w:rStyle w:val="Strong"/>
        </w:rPr>
        <w:t>touch keyboard</w:t>
      </w:r>
      <w:r w:rsidRPr="001340AB">
        <w:t xml:space="preserve"> for PCs </w:t>
      </w:r>
      <w:r w:rsidR="00631D1D">
        <w:br/>
      </w:r>
      <w:r w:rsidRPr="001340AB">
        <w:t>with touch.</w:t>
      </w:r>
    </w:p>
    <w:p w:rsidR="001340AB" w:rsidRPr="001340AB" w:rsidRDefault="000C5EEB" w:rsidP="002A36CB">
      <w:pPr>
        <w:pStyle w:val="MSImages"/>
      </w:pPr>
      <w:r>
        <w:rPr>
          <w:noProof/>
        </w:rPr>
        <w:drawing>
          <wp:inline distT="0" distB="0" distL="0" distR="0">
            <wp:extent cx="5448300" cy="3067050"/>
            <wp:effectExtent l="0" t="0" r="0" b="0"/>
            <wp:docPr id="73" name="Picture 143" descr="Tap or click to watch a video about using the touch keyboard.">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ap or click to watch a video about using the touch keyboar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48300" cy="3067050"/>
                    </a:xfrm>
                    <a:prstGeom prst="rect">
                      <a:avLst/>
                    </a:prstGeom>
                    <a:noFill/>
                    <a:ln>
                      <a:noFill/>
                    </a:ln>
                  </pic:spPr>
                </pic:pic>
              </a:graphicData>
            </a:graphic>
          </wp:inline>
        </w:drawing>
      </w:r>
    </w:p>
    <w:p w:rsidR="001340AB" w:rsidRPr="001340AB" w:rsidRDefault="007869EE" w:rsidP="00B34364">
      <w:pPr>
        <w:pStyle w:val="MSTipsbody"/>
      </w:pPr>
      <w:r>
        <w:t xml:space="preserve">Play video on the </w:t>
      </w:r>
      <w:hyperlink r:id="rId107" w:history="1">
        <w:r w:rsidRPr="007869EE">
          <w:rPr>
            <w:rStyle w:val="Hyperlink"/>
          </w:rPr>
          <w:t>How t</w:t>
        </w:r>
        <w:r w:rsidRPr="007869EE">
          <w:rPr>
            <w:rStyle w:val="Hyperlink"/>
          </w:rPr>
          <w:t>o</w:t>
        </w:r>
        <w:r w:rsidRPr="007869EE">
          <w:rPr>
            <w:rStyle w:val="Hyperlink"/>
          </w:rPr>
          <w:t xml:space="preserve"> use th</w:t>
        </w:r>
        <w:r w:rsidRPr="007869EE">
          <w:rPr>
            <w:rStyle w:val="Hyperlink"/>
          </w:rPr>
          <w:t>e</w:t>
        </w:r>
        <w:r w:rsidRPr="007869EE">
          <w:rPr>
            <w:rStyle w:val="Hyperlink"/>
          </w:rPr>
          <w:t xml:space="preserve"> touch keyboard</w:t>
        </w:r>
      </w:hyperlink>
      <w:r>
        <w:t xml:space="preserve"> webpage</w:t>
      </w:r>
      <w:r w:rsidR="001340AB" w:rsidRPr="001340AB">
        <w:t>.</w:t>
      </w:r>
    </w:p>
    <w:p w:rsidR="001340AB" w:rsidRPr="001340AB" w:rsidRDefault="001340AB" w:rsidP="00B34364">
      <w:pPr>
        <w:pStyle w:val="MSTipsbody"/>
      </w:pPr>
      <w:r w:rsidRPr="001340AB">
        <w:t xml:space="preserve">Watch a video about </w:t>
      </w:r>
      <w:hyperlink r:id="rId108" w:history="1">
        <w:r w:rsidRPr="007869EE">
          <w:rPr>
            <w:rStyle w:val="Hyperlink"/>
          </w:rPr>
          <w:t xml:space="preserve">using the touch </w:t>
        </w:r>
        <w:r w:rsidRPr="007869EE">
          <w:rPr>
            <w:rStyle w:val="Hyperlink"/>
          </w:rPr>
          <w:t>k</w:t>
        </w:r>
        <w:r w:rsidRPr="007869EE">
          <w:rPr>
            <w:rStyle w:val="Hyperlink"/>
          </w:rPr>
          <w:t>e</w:t>
        </w:r>
        <w:r w:rsidRPr="007869EE">
          <w:rPr>
            <w:rStyle w:val="Hyperlink"/>
          </w:rPr>
          <w:t>y</w:t>
        </w:r>
        <w:r w:rsidRPr="007869EE">
          <w:rPr>
            <w:rStyle w:val="Hyperlink"/>
          </w:rPr>
          <w:t>board</w:t>
        </w:r>
      </w:hyperlink>
      <w:r w:rsidRPr="001340AB">
        <w:t xml:space="preserve"> (</w:t>
      </w:r>
      <w:hyperlink r:id="rId109" w:history="1">
        <w:r w:rsidR="00C8291A" w:rsidRPr="00B115A2">
          <w:rPr>
            <w:rStyle w:val="Hyperlink"/>
          </w:rPr>
          <w:t>http://windows.microsoft.com/en-US/windows-8/using-touch-keyboard/</w:t>
        </w:r>
      </w:hyperlink>
      <w:r w:rsidRPr="001340AB">
        <w:t>)</w:t>
      </w:r>
      <w:r w:rsidR="00C8291A">
        <w:t>.</w:t>
      </w:r>
    </w:p>
    <w:p w:rsidR="001340AB" w:rsidRPr="001340AB" w:rsidRDefault="001340AB" w:rsidP="002A36CB">
      <w:pPr>
        <w:pStyle w:val="MSBody"/>
      </w:pPr>
      <w:r w:rsidRPr="001340AB">
        <w:t>To use the touch keyboard, tap in a text field or other area where you can type. The keyboard appears automatically.</w:t>
      </w:r>
    </w:p>
    <w:p w:rsidR="002A36CB" w:rsidRDefault="000C5EEB" w:rsidP="002A36CB">
      <w:pPr>
        <w:pStyle w:val="MSImages"/>
      </w:pPr>
      <w:r>
        <w:rPr>
          <w:noProof/>
        </w:rPr>
        <w:drawing>
          <wp:inline distT="0" distB="0" distL="0" distR="0">
            <wp:extent cx="3905250" cy="923925"/>
            <wp:effectExtent l="0" t="0" r="0" b="9525"/>
            <wp:docPr id="74" name="Picture 135" descr="Illustration of the touch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llustration of the touch keyboar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05250" cy="923925"/>
                    </a:xfrm>
                    <a:prstGeom prst="rect">
                      <a:avLst/>
                    </a:prstGeom>
                    <a:noFill/>
                    <a:ln>
                      <a:noFill/>
                    </a:ln>
                  </pic:spPr>
                </pic:pic>
              </a:graphicData>
            </a:graphic>
          </wp:inline>
        </w:drawing>
      </w:r>
    </w:p>
    <w:p w:rsidR="001340AB" w:rsidRPr="001340AB" w:rsidRDefault="001340AB" w:rsidP="00B34364">
      <w:pPr>
        <w:pStyle w:val="MSTipsbody"/>
      </w:pPr>
      <w:r w:rsidRPr="001340AB">
        <w:t>The touch keyboard</w:t>
      </w:r>
    </w:p>
    <w:p w:rsidR="001340AB" w:rsidRPr="001340AB" w:rsidRDefault="001340AB" w:rsidP="002A36CB">
      <w:pPr>
        <w:pStyle w:val="MSBody"/>
      </w:pPr>
      <w:r w:rsidRPr="001340AB">
        <w:t>In some places that you type, the touch keyboard suggests words so you can correct misspellings with a tap. And, the keyboard layout automatically adjusts to the language you choose for Windows.</w:t>
      </w:r>
    </w:p>
    <w:p w:rsidR="001340AB" w:rsidRDefault="001340AB" w:rsidP="002A36CB">
      <w:pPr>
        <w:pStyle w:val="MSBody"/>
      </w:pPr>
      <w:r w:rsidRPr="001340AB">
        <w:t xml:space="preserve">If you're using a tablet, you might want to switch to the </w:t>
      </w:r>
      <w:r w:rsidRPr="00B34364">
        <w:rPr>
          <w:rStyle w:val="Strong"/>
        </w:rPr>
        <w:t>thumb keyboard</w:t>
      </w:r>
      <w:r w:rsidRPr="001340AB">
        <w:t>, which splits the keys on either side of the screen, making it easier and more comfortable to use.</w:t>
      </w:r>
    </w:p>
    <w:p w:rsidR="00F53EEA" w:rsidRPr="001340AB" w:rsidRDefault="00F53EEA" w:rsidP="002A36CB">
      <w:pPr>
        <w:pStyle w:val="MSBody"/>
      </w:pPr>
    </w:p>
    <w:p w:rsidR="001340AB" w:rsidRPr="001340AB" w:rsidRDefault="001340AB" w:rsidP="00B34364">
      <w:pPr>
        <w:pStyle w:val="MSCalloutA"/>
      </w:pPr>
      <w:r w:rsidRPr="001340AB">
        <w:t>Note</w:t>
      </w:r>
      <w:r w:rsidR="00B34364">
        <w:t>:</w:t>
      </w:r>
    </w:p>
    <w:p w:rsidR="001340AB" w:rsidRPr="001340AB" w:rsidRDefault="001340AB" w:rsidP="00631D1D">
      <w:pPr>
        <w:pStyle w:val="MSCalloutB"/>
        <w:spacing w:after="240"/>
      </w:pPr>
      <w:r w:rsidRPr="001340AB">
        <w:t>The thumb keyboard might not be available in all languages.</w:t>
      </w:r>
    </w:p>
    <w:p w:rsidR="002A36CB" w:rsidRDefault="000C5EEB" w:rsidP="002A36CB">
      <w:pPr>
        <w:pStyle w:val="MSImages"/>
      </w:pPr>
      <w:r>
        <w:rPr>
          <w:noProof/>
        </w:rPr>
        <w:drawing>
          <wp:inline distT="0" distB="0" distL="0" distR="0">
            <wp:extent cx="3905250" cy="933450"/>
            <wp:effectExtent l="0" t="0" r="0" b="0"/>
            <wp:docPr id="75" name="Picture 133" descr="Illustration of a thumb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llustration of a thumb keyboar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05250" cy="933450"/>
                    </a:xfrm>
                    <a:prstGeom prst="rect">
                      <a:avLst/>
                    </a:prstGeom>
                    <a:noFill/>
                    <a:ln>
                      <a:noFill/>
                    </a:ln>
                  </pic:spPr>
                </pic:pic>
              </a:graphicData>
            </a:graphic>
          </wp:inline>
        </w:drawing>
      </w:r>
    </w:p>
    <w:p w:rsidR="001340AB" w:rsidRPr="001340AB" w:rsidRDefault="001340AB" w:rsidP="00B34364">
      <w:pPr>
        <w:pStyle w:val="MSTipsbody"/>
      </w:pPr>
      <w:r w:rsidRPr="001340AB">
        <w:t>The thumb keyboard</w:t>
      </w:r>
    </w:p>
    <w:p w:rsidR="001340AB" w:rsidRPr="001340AB" w:rsidRDefault="00B34364" w:rsidP="00B34364">
      <w:pPr>
        <w:pStyle w:val="MSCalloutA"/>
      </w:pPr>
      <w:r>
        <w:t>Tip:</w:t>
      </w:r>
    </w:p>
    <w:p w:rsidR="001340AB" w:rsidRPr="001340AB" w:rsidRDefault="00B34364" w:rsidP="00B2282C">
      <w:pPr>
        <w:pStyle w:val="MSCalloutB"/>
      </w:pPr>
      <w:r>
        <w:t>Here</w:t>
      </w:r>
      <w:r w:rsidR="001340AB" w:rsidRPr="001340AB">
        <w:t xml:space="preserve"> are a few tips when </w:t>
      </w:r>
      <w:r>
        <w:t>you're using the touch keyboard:</w:t>
      </w:r>
    </w:p>
    <w:p w:rsidR="001340AB" w:rsidRPr="001340AB" w:rsidRDefault="00B34364" w:rsidP="00B2282C">
      <w:pPr>
        <w:pStyle w:val="MSCalloutB"/>
      </w:pPr>
      <w:r>
        <w:rPr>
          <w:rFonts w:ascii="Arial" w:hAnsi="Arial" w:cs="Arial"/>
        </w:rPr>
        <w:t>•</w:t>
      </w:r>
      <w:r>
        <w:tab/>
      </w:r>
      <w:r w:rsidR="001340AB" w:rsidRPr="001340AB">
        <w:t xml:space="preserve">Switch between the touch keyboard and thumb keyboard by tapping the keyboard icon in the </w:t>
      </w:r>
      <w:r>
        <w:tab/>
      </w:r>
      <w:r w:rsidR="001340AB" w:rsidRPr="001340AB">
        <w:t>lower-right corner of the keyboard.</w:t>
      </w:r>
    </w:p>
    <w:p w:rsidR="001340AB" w:rsidRPr="001340AB" w:rsidRDefault="00B34364" w:rsidP="00B2282C">
      <w:pPr>
        <w:pStyle w:val="MSCalloutB"/>
      </w:pPr>
      <w:r>
        <w:rPr>
          <w:rFonts w:ascii="Arial" w:hAnsi="Arial" w:cs="Arial"/>
        </w:rPr>
        <w:t>•</w:t>
      </w:r>
      <w:r>
        <w:tab/>
      </w:r>
      <w:r w:rsidR="001340AB" w:rsidRPr="001340AB">
        <w:t>Close the keyboard by tapping outside the text box or by using the keyboard icon.</w:t>
      </w:r>
    </w:p>
    <w:p w:rsidR="001340AB" w:rsidRPr="001340AB" w:rsidRDefault="00B34364" w:rsidP="00B2282C">
      <w:pPr>
        <w:pStyle w:val="MSCalloutB"/>
      </w:pPr>
      <w:r>
        <w:rPr>
          <w:rFonts w:ascii="Arial" w:hAnsi="Arial" w:cs="Arial"/>
        </w:rPr>
        <w:t>•</w:t>
      </w:r>
      <w:r>
        <w:tab/>
      </w:r>
      <w:r w:rsidR="001340AB" w:rsidRPr="001340AB">
        <w:t>Use keyboard shortcuts by tapping the Ctrl key and then tapping another key.</w:t>
      </w:r>
    </w:p>
    <w:p w:rsidR="001340AB" w:rsidRPr="001340AB" w:rsidRDefault="00B34364" w:rsidP="00B2282C">
      <w:pPr>
        <w:pStyle w:val="MSCalloutB"/>
      </w:pPr>
      <w:r>
        <w:rPr>
          <w:rFonts w:ascii="Arial" w:hAnsi="Arial" w:cs="Arial"/>
        </w:rPr>
        <w:t>•</w:t>
      </w:r>
      <w:r>
        <w:tab/>
      </w:r>
      <w:r w:rsidR="001340AB" w:rsidRPr="001340AB">
        <w:t>Turn Caps Lock on and off by double-tapping the Up Arrow key.</w:t>
      </w:r>
    </w:p>
    <w:p w:rsidR="001340AB" w:rsidRPr="001340AB" w:rsidRDefault="00B34364" w:rsidP="00B2282C">
      <w:pPr>
        <w:pStyle w:val="MSCalloutB"/>
      </w:pPr>
      <w:r>
        <w:rPr>
          <w:rFonts w:ascii="Arial" w:hAnsi="Arial" w:cs="Arial"/>
        </w:rPr>
        <w:t>•</w:t>
      </w:r>
      <w:r>
        <w:tab/>
      </w:r>
      <w:r w:rsidR="001340AB" w:rsidRPr="001340AB">
        <w:t>Automatically insert a period by double-tapping the Spacebar.</w:t>
      </w:r>
    </w:p>
    <w:p w:rsidR="001340AB" w:rsidRPr="001340AB" w:rsidRDefault="00B34364" w:rsidP="00B2282C">
      <w:pPr>
        <w:pStyle w:val="MSCalloutB"/>
      </w:pPr>
      <w:r>
        <w:rPr>
          <w:rFonts w:ascii="Arial" w:hAnsi="Arial" w:cs="Arial"/>
        </w:rPr>
        <w:t>•</w:t>
      </w:r>
      <w:r>
        <w:tab/>
      </w:r>
      <w:r w:rsidR="001340AB" w:rsidRPr="001340AB">
        <w:t>If you're looking for some fun characters, tap the Emoticon key.</w:t>
      </w:r>
    </w:p>
    <w:p w:rsidR="001340AB" w:rsidRPr="001340AB" w:rsidRDefault="001340AB" w:rsidP="002A36CB">
      <w:pPr>
        <w:pStyle w:val="MSBody"/>
      </w:pPr>
      <w:r w:rsidRPr="001340AB">
        <w:t>If you want to open the touch keyboard manually (without tapping in a text field or other area where you can type), here's how:</w:t>
      </w:r>
    </w:p>
    <w:p w:rsidR="001340AB" w:rsidRPr="001340AB" w:rsidRDefault="001340AB" w:rsidP="00001BD8">
      <w:pPr>
        <w:pStyle w:val="MSMultilevellist"/>
        <w:numPr>
          <w:ilvl w:val="0"/>
          <w:numId w:val="45"/>
        </w:numPr>
      </w:pPr>
      <w:r w:rsidRPr="001340AB">
        <w:t xml:space="preserve">Swipe in from the right edge of the screen, and then tap </w:t>
      </w:r>
      <w:r w:rsidRPr="00B34364">
        <w:rPr>
          <w:rStyle w:val="Strong"/>
        </w:rPr>
        <w:t>Settings</w:t>
      </w:r>
      <w:r w:rsidRPr="001340AB">
        <w:t>.</w:t>
      </w:r>
      <w:r w:rsidRPr="001340AB">
        <w:br/>
        <w:t xml:space="preserve">(If you're using a mouse, point to the upper-right corner of the screen, move the mouse pointer down, and then click </w:t>
      </w:r>
      <w:r w:rsidRPr="00B34364">
        <w:rPr>
          <w:rStyle w:val="Strong"/>
        </w:rPr>
        <w:t>Settings</w:t>
      </w:r>
      <w:r w:rsidRPr="001340AB">
        <w:t>.)</w:t>
      </w:r>
    </w:p>
    <w:p w:rsidR="001340AB" w:rsidRPr="001340AB" w:rsidRDefault="001340AB" w:rsidP="00001BD8">
      <w:pPr>
        <w:pStyle w:val="MSMultilevellist"/>
        <w:numPr>
          <w:ilvl w:val="0"/>
          <w:numId w:val="45"/>
        </w:numPr>
      </w:pPr>
      <w:r w:rsidRPr="001340AB">
        <w:t xml:space="preserve">Tap the </w:t>
      </w:r>
      <w:r w:rsidRPr="00B34364">
        <w:rPr>
          <w:rStyle w:val="Strong"/>
        </w:rPr>
        <w:t>Keyboard</w:t>
      </w:r>
      <w:r w:rsidRPr="001340AB">
        <w:t xml:space="preserve"> icon.</w:t>
      </w:r>
    </w:p>
    <w:p w:rsidR="001340AB" w:rsidRPr="001340AB" w:rsidRDefault="001340AB" w:rsidP="00001BD8">
      <w:pPr>
        <w:pStyle w:val="MSMultilevellist"/>
        <w:numPr>
          <w:ilvl w:val="0"/>
          <w:numId w:val="45"/>
        </w:numPr>
      </w:pPr>
      <w:r w:rsidRPr="001340AB">
        <w:t xml:space="preserve">Tap </w:t>
      </w:r>
      <w:r w:rsidRPr="00B34364">
        <w:rPr>
          <w:rStyle w:val="Strong"/>
        </w:rPr>
        <w:t>Touch keyboard and handwriting panel</w:t>
      </w:r>
      <w:r w:rsidRPr="001340AB">
        <w:t>.</w:t>
      </w:r>
    </w:p>
    <w:p w:rsidR="001340AB" w:rsidRPr="001340AB" w:rsidRDefault="001340AB" w:rsidP="00001BD8">
      <w:pPr>
        <w:pStyle w:val="MSMultilevellist"/>
        <w:numPr>
          <w:ilvl w:val="0"/>
          <w:numId w:val="45"/>
        </w:numPr>
      </w:pPr>
      <w:r w:rsidRPr="001340AB">
        <w:t>Tap where you want to type.</w:t>
      </w:r>
    </w:p>
    <w:p w:rsidR="001340AB" w:rsidRPr="001340AB" w:rsidRDefault="001340AB" w:rsidP="00C523E9">
      <w:pPr>
        <w:pStyle w:val="MSHeading2"/>
      </w:pPr>
      <w:hyperlink r:id="rId112" w:tooltip="http://windows.microsoft.com/en-US/windows-8/touch-swipe-tap-beyond" w:history="1">
        <w:bookmarkStart w:id="136" w:name="_Toc338326801"/>
        <w:bookmarkStart w:id="137" w:name="_Toc340423705"/>
        <w:r w:rsidRPr="001340AB">
          <w:t>Touch</w:t>
        </w:r>
        <w:r w:rsidR="001846EF">
          <w:t>: swipe, t</w:t>
        </w:r>
        <w:r w:rsidR="00B34364" w:rsidRPr="001340AB">
          <w:t xml:space="preserve">ap, </w:t>
        </w:r>
        <w:r w:rsidR="001846EF">
          <w:t>a</w:t>
        </w:r>
        <w:r w:rsidR="00B34364" w:rsidRPr="001340AB">
          <w:t>n</w:t>
        </w:r>
        <w:r w:rsidR="00B34364" w:rsidRPr="001340AB">
          <w:t>d</w:t>
        </w:r>
        <w:r w:rsidR="001846EF">
          <w:t xml:space="preserve"> b</w:t>
        </w:r>
        <w:r w:rsidR="00B34364" w:rsidRPr="001340AB">
          <w:t>e</w:t>
        </w:r>
        <w:r w:rsidR="00B34364" w:rsidRPr="001340AB">
          <w:t>yond</w:t>
        </w:r>
        <w:bookmarkEnd w:id="136"/>
        <w:bookmarkEnd w:id="137"/>
      </w:hyperlink>
    </w:p>
    <w:p w:rsidR="00960047" w:rsidRDefault="001340AB" w:rsidP="002A36CB">
      <w:pPr>
        <w:pStyle w:val="MSBody"/>
      </w:pPr>
      <w:r w:rsidRPr="001340AB">
        <w:t>If you want to know what we mean when we mention swipe, tap, or other ways to interact with Windows 8 or Windows RT when you’re using a touchscreen, take a look at this table.</w:t>
      </w:r>
    </w:p>
    <w:p w:rsidR="001340AB" w:rsidRPr="00960047" w:rsidRDefault="00960047" w:rsidP="00960047">
      <w:pPr>
        <w:pStyle w:val="MSBody"/>
        <w:spacing w:after="0"/>
        <w:rPr>
          <w:sz w:val="8"/>
          <w:szCs w:val="8"/>
        </w:rPr>
      </w:pPr>
      <w:r>
        <w:br w:type="page"/>
      </w:r>
    </w:p>
    <w:tbl>
      <w:tblPr>
        <w:tblW w:w="4986"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020"/>
        <w:gridCol w:w="290"/>
        <w:gridCol w:w="3745"/>
        <w:gridCol w:w="288"/>
        <w:gridCol w:w="3796"/>
      </w:tblGrid>
      <w:tr w:rsidR="00B91731" w:rsidRPr="00C73854" w:rsidTr="00B91731">
        <w:trPr>
          <w:cantSplit/>
          <w:tblHeader/>
        </w:trPr>
        <w:tc>
          <w:tcPr>
            <w:tcW w:w="996" w:type="pct"/>
            <w:shd w:val="clear" w:color="auto" w:fill="5B1C74"/>
            <w:hideMark/>
          </w:tcPr>
          <w:p w:rsidR="001340AB" w:rsidRPr="00C73854" w:rsidRDefault="001340AB" w:rsidP="00F53EEA">
            <w:pPr>
              <w:pStyle w:val="MSTableHeader"/>
            </w:pPr>
            <w:r w:rsidRPr="00C73854">
              <w:t>What we say</w:t>
            </w:r>
          </w:p>
        </w:tc>
        <w:tc>
          <w:tcPr>
            <w:tcW w:w="143" w:type="pct"/>
            <w:shd w:val="clear" w:color="auto" w:fill="5B1C74"/>
            <w:hideMark/>
          </w:tcPr>
          <w:p w:rsidR="001340AB" w:rsidRPr="00C73854" w:rsidRDefault="001340AB" w:rsidP="00F53EEA">
            <w:pPr>
              <w:pStyle w:val="MSTableHeader"/>
            </w:pPr>
          </w:p>
        </w:tc>
        <w:tc>
          <w:tcPr>
            <w:tcW w:w="1847" w:type="pct"/>
            <w:shd w:val="clear" w:color="auto" w:fill="5B1C74"/>
            <w:hideMark/>
          </w:tcPr>
          <w:p w:rsidR="001340AB" w:rsidRPr="00C73854" w:rsidRDefault="001340AB" w:rsidP="00F53EEA">
            <w:pPr>
              <w:pStyle w:val="MSTableHeader"/>
            </w:pPr>
            <w:r w:rsidRPr="00C73854">
              <w:t>How to do it</w:t>
            </w:r>
          </w:p>
        </w:tc>
        <w:tc>
          <w:tcPr>
            <w:tcW w:w="142" w:type="pct"/>
            <w:shd w:val="clear" w:color="auto" w:fill="5B1C74"/>
            <w:hideMark/>
          </w:tcPr>
          <w:p w:rsidR="001340AB" w:rsidRPr="00C73854" w:rsidRDefault="001340AB" w:rsidP="00F53EEA">
            <w:pPr>
              <w:pStyle w:val="MSTableHeader"/>
            </w:pPr>
          </w:p>
        </w:tc>
        <w:tc>
          <w:tcPr>
            <w:tcW w:w="1873" w:type="pct"/>
            <w:shd w:val="clear" w:color="auto" w:fill="5B1C74"/>
            <w:hideMark/>
          </w:tcPr>
          <w:p w:rsidR="001340AB" w:rsidRPr="00C73854" w:rsidRDefault="001340AB" w:rsidP="00F53EEA">
            <w:pPr>
              <w:pStyle w:val="MSTableHeader"/>
            </w:pPr>
            <w:r w:rsidRPr="00C73854">
              <w:t>What it does</w:t>
            </w:r>
          </w:p>
        </w:tc>
      </w:tr>
      <w:tr w:rsidR="00B91731" w:rsidRPr="00A25407" w:rsidTr="00B91731">
        <w:trPr>
          <w:cantSplit/>
        </w:trPr>
        <w:tc>
          <w:tcPr>
            <w:tcW w:w="996" w:type="pct"/>
            <w:hideMark/>
          </w:tcPr>
          <w:p w:rsidR="001340AB" w:rsidRPr="00A25407" w:rsidRDefault="001340AB" w:rsidP="00F53EEA">
            <w:pPr>
              <w:pStyle w:val="MSTablebody"/>
            </w:pPr>
            <w:r w:rsidRPr="00A25407">
              <w:t>Tap</w:t>
            </w:r>
          </w:p>
          <w:p w:rsidR="001340AB" w:rsidRPr="00A25407" w:rsidRDefault="000C5EEB" w:rsidP="00F53EEA">
            <w:pPr>
              <w:pStyle w:val="MSTablebody"/>
            </w:pPr>
            <w:r>
              <w:rPr>
                <w:noProof/>
              </w:rPr>
              <w:drawing>
                <wp:inline distT="0" distB="0" distL="0" distR="0">
                  <wp:extent cx="1143000" cy="1276350"/>
                  <wp:effectExtent l="0" t="0" r="0" b="0"/>
                  <wp:docPr id="76" name="Picture 161" descr="Illustration of t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llustration of tapp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43000" cy="127635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Tap once on the item.</w:t>
            </w:r>
          </w:p>
        </w:tc>
        <w:tc>
          <w:tcPr>
            <w:tcW w:w="142" w:type="pct"/>
            <w:hideMark/>
          </w:tcPr>
          <w:p w:rsidR="001340AB" w:rsidRPr="00A25407" w:rsidRDefault="001340AB" w:rsidP="00F53EEA">
            <w:pPr>
              <w:pStyle w:val="MSTablebody"/>
            </w:pPr>
          </w:p>
        </w:tc>
        <w:tc>
          <w:tcPr>
            <w:tcW w:w="1873" w:type="pct"/>
            <w:hideMark/>
          </w:tcPr>
          <w:p w:rsidR="001340AB" w:rsidRPr="00A25407" w:rsidRDefault="001340AB" w:rsidP="00F53EEA">
            <w:pPr>
              <w:pStyle w:val="MSTablebody"/>
            </w:pPr>
            <w:r w:rsidRPr="00A25407">
              <w:t>Opens whatever you tap. Similar to clicking with a mouse.</w:t>
            </w:r>
          </w:p>
        </w:tc>
      </w:tr>
      <w:tr w:rsidR="00B91731" w:rsidRPr="00A25407" w:rsidTr="00B91731">
        <w:trPr>
          <w:cantSplit/>
        </w:trPr>
        <w:tc>
          <w:tcPr>
            <w:tcW w:w="996" w:type="pct"/>
            <w:hideMark/>
          </w:tcPr>
          <w:p w:rsidR="001340AB" w:rsidRPr="00A25407" w:rsidRDefault="001340AB" w:rsidP="00F53EEA">
            <w:pPr>
              <w:pStyle w:val="MSTablebody"/>
            </w:pPr>
            <w:r w:rsidRPr="00A25407">
              <w:t>Press and hold</w:t>
            </w:r>
          </w:p>
          <w:p w:rsidR="001340AB" w:rsidRPr="00A25407" w:rsidRDefault="000C5EEB" w:rsidP="00F53EEA">
            <w:pPr>
              <w:pStyle w:val="MSTablebody"/>
            </w:pPr>
            <w:r>
              <w:rPr>
                <w:noProof/>
              </w:rPr>
              <w:drawing>
                <wp:inline distT="0" distB="0" distL="0" distR="0">
                  <wp:extent cx="1143000" cy="1143000"/>
                  <wp:effectExtent l="0" t="0" r="0" b="0"/>
                  <wp:docPr id="77" name="Picture 160" descr="Illustration of pressing and 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llustration of pressing and holdi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Press your finger down and leave it there for a few seconds.</w:t>
            </w:r>
          </w:p>
        </w:tc>
        <w:tc>
          <w:tcPr>
            <w:tcW w:w="142" w:type="pct"/>
            <w:hideMark/>
          </w:tcPr>
          <w:p w:rsidR="001340AB" w:rsidRPr="00A25407" w:rsidRDefault="001340AB" w:rsidP="00F53EEA">
            <w:pPr>
              <w:pStyle w:val="MSTablebody"/>
            </w:pPr>
          </w:p>
        </w:tc>
        <w:tc>
          <w:tcPr>
            <w:tcW w:w="1873" w:type="pct"/>
            <w:hideMark/>
          </w:tcPr>
          <w:p w:rsidR="00B91731" w:rsidRPr="00A25407" w:rsidRDefault="001340AB" w:rsidP="00F53EEA">
            <w:pPr>
              <w:pStyle w:val="MSTablebody"/>
            </w:pPr>
            <w:r w:rsidRPr="00A25407">
              <w:t>Shows info to help you learn more about an item.</w:t>
            </w:r>
          </w:p>
          <w:p w:rsidR="001340AB" w:rsidRPr="00A25407" w:rsidRDefault="001340AB" w:rsidP="00F53EEA">
            <w:pPr>
              <w:pStyle w:val="MSTablebody"/>
            </w:pPr>
            <w:r w:rsidRPr="00A25407">
              <w:t xml:space="preserve">Opens a menu specific to what you're doing. Similar to right-clicking with </w:t>
            </w:r>
            <w:r w:rsidR="00631D1D">
              <w:br/>
            </w:r>
            <w:r w:rsidRPr="00A25407">
              <w:t>a mouse.</w:t>
            </w:r>
          </w:p>
        </w:tc>
      </w:tr>
      <w:tr w:rsidR="00B91731" w:rsidRPr="00A25407" w:rsidTr="00B91731">
        <w:trPr>
          <w:cantSplit/>
        </w:trPr>
        <w:tc>
          <w:tcPr>
            <w:tcW w:w="996" w:type="pct"/>
            <w:hideMark/>
          </w:tcPr>
          <w:p w:rsidR="001340AB" w:rsidRPr="00A25407" w:rsidRDefault="001340AB" w:rsidP="00F53EEA">
            <w:pPr>
              <w:pStyle w:val="MSTablebody"/>
            </w:pPr>
            <w:r w:rsidRPr="00A25407">
              <w:t>Pinch or stretch to zoom</w:t>
            </w:r>
          </w:p>
          <w:p w:rsidR="001340AB" w:rsidRPr="00A25407" w:rsidRDefault="000C5EEB" w:rsidP="00F53EEA">
            <w:pPr>
              <w:pStyle w:val="MSTablebody"/>
            </w:pPr>
            <w:r>
              <w:rPr>
                <w:noProof/>
              </w:rPr>
              <w:drawing>
                <wp:inline distT="0" distB="0" distL="0" distR="0">
                  <wp:extent cx="1143000" cy="1143000"/>
                  <wp:effectExtent l="0" t="0" r="0" b="0"/>
                  <wp:docPr id="78" name="Picture 159" descr="Illustration of pinching to 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llustration of pinching to zoo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Touch the screen or an item with two or more fingers, and then move the fingers toward each other (pinch) or away from each other (stretch).</w:t>
            </w:r>
          </w:p>
        </w:tc>
        <w:tc>
          <w:tcPr>
            <w:tcW w:w="142" w:type="pct"/>
            <w:hideMark/>
          </w:tcPr>
          <w:p w:rsidR="001340AB" w:rsidRPr="00A25407" w:rsidRDefault="001340AB" w:rsidP="00F53EEA">
            <w:pPr>
              <w:pStyle w:val="MSTablebody"/>
            </w:pPr>
          </w:p>
        </w:tc>
        <w:tc>
          <w:tcPr>
            <w:tcW w:w="1873" w:type="pct"/>
            <w:hideMark/>
          </w:tcPr>
          <w:p w:rsidR="001340AB" w:rsidRPr="00A25407" w:rsidRDefault="001340AB" w:rsidP="00F53EEA">
            <w:pPr>
              <w:pStyle w:val="MSTablebody"/>
            </w:pPr>
            <w:r w:rsidRPr="00A25407">
              <w:t>Shows different levels of info. A good place to explore this is the Start screen.</w:t>
            </w:r>
          </w:p>
          <w:p w:rsidR="001340AB" w:rsidRPr="00A25407" w:rsidRDefault="001340AB" w:rsidP="00F53EEA">
            <w:pPr>
              <w:pStyle w:val="MSTablebody"/>
            </w:pPr>
            <w:r w:rsidRPr="00A25407">
              <w:t>Visually zooms in or out, like with pictures or maps.</w:t>
            </w:r>
          </w:p>
        </w:tc>
      </w:tr>
      <w:tr w:rsidR="00B91731" w:rsidRPr="00A25407" w:rsidTr="00B91731">
        <w:trPr>
          <w:cantSplit/>
        </w:trPr>
        <w:tc>
          <w:tcPr>
            <w:tcW w:w="996" w:type="pct"/>
            <w:hideMark/>
          </w:tcPr>
          <w:p w:rsidR="001340AB" w:rsidRPr="00A25407" w:rsidRDefault="001340AB" w:rsidP="00F53EEA">
            <w:pPr>
              <w:pStyle w:val="MSTablebody"/>
            </w:pPr>
            <w:r w:rsidRPr="00A25407">
              <w:t>Rotate</w:t>
            </w:r>
          </w:p>
          <w:p w:rsidR="001340AB" w:rsidRPr="00A25407" w:rsidRDefault="000C5EEB" w:rsidP="00F53EEA">
            <w:pPr>
              <w:pStyle w:val="MSTablebody"/>
            </w:pPr>
            <w:r>
              <w:rPr>
                <w:noProof/>
              </w:rPr>
              <w:drawing>
                <wp:inline distT="0" distB="0" distL="0" distR="0">
                  <wp:extent cx="1143000" cy="1143000"/>
                  <wp:effectExtent l="0" t="0" r="0" b="0"/>
                  <wp:docPr id="79" name="Picture 158" descr="Illustration of two fingers and an arrow indicating the fingers are turning a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llustration of two fingers and an arrow indicating the fingers are turning an objec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Put two or more fingers on an item and then turn your hand.</w:t>
            </w:r>
          </w:p>
        </w:tc>
        <w:tc>
          <w:tcPr>
            <w:tcW w:w="142" w:type="pct"/>
            <w:hideMark/>
          </w:tcPr>
          <w:p w:rsidR="001340AB" w:rsidRPr="00A25407" w:rsidRDefault="001340AB" w:rsidP="00F53EEA">
            <w:pPr>
              <w:pStyle w:val="MSTablebody"/>
            </w:pPr>
          </w:p>
        </w:tc>
        <w:tc>
          <w:tcPr>
            <w:tcW w:w="1873" w:type="pct"/>
            <w:hideMark/>
          </w:tcPr>
          <w:p w:rsidR="001340AB" w:rsidRPr="00A25407" w:rsidRDefault="001340AB" w:rsidP="00F53EEA">
            <w:pPr>
              <w:pStyle w:val="MSTablebody"/>
            </w:pPr>
            <w:r w:rsidRPr="00A25407">
              <w:t xml:space="preserve">Rotates things in the direction you turn your hand. Only some items can </w:t>
            </w:r>
            <w:r w:rsidR="00631D1D">
              <w:br/>
            </w:r>
            <w:r w:rsidRPr="00A25407">
              <w:t>be rotated.</w:t>
            </w:r>
          </w:p>
        </w:tc>
      </w:tr>
      <w:tr w:rsidR="00B91731" w:rsidRPr="00A25407" w:rsidTr="00B91731">
        <w:trPr>
          <w:cantSplit/>
        </w:trPr>
        <w:tc>
          <w:tcPr>
            <w:tcW w:w="996" w:type="pct"/>
            <w:hideMark/>
          </w:tcPr>
          <w:p w:rsidR="001340AB" w:rsidRPr="00A25407" w:rsidRDefault="001340AB" w:rsidP="00F53EEA">
            <w:pPr>
              <w:pStyle w:val="MSTablebody"/>
            </w:pPr>
            <w:r w:rsidRPr="00A25407">
              <w:t>Slide to scroll</w:t>
            </w:r>
          </w:p>
          <w:p w:rsidR="001340AB" w:rsidRPr="00A25407" w:rsidRDefault="000C5EEB" w:rsidP="00F53EEA">
            <w:pPr>
              <w:pStyle w:val="MSTablebody"/>
            </w:pPr>
            <w:r>
              <w:rPr>
                <w:noProof/>
              </w:rPr>
              <w:drawing>
                <wp:inline distT="0" distB="0" distL="0" distR="0">
                  <wp:extent cx="1143000" cy="1143000"/>
                  <wp:effectExtent l="0" t="0" r="0" b="0"/>
                  <wp:docPr id="80" name="Picture 157" descr="Illustration of scr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llustration of scrolli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Drag your finger on the screen.</w:t>
            </w:r>
          </w:p>
        </w:tc>
        <w:tc>
          <w:tcPr>
            <w:tcW w:w="142" w:type="pct"/>
            <w:hideMark/>
          </w:tcPr>
          <w:p w:rsidR="001340AB" w:rsidRPr="00A25407" w:rsidRDefault="001340AB" w:rsidP="00F53EEA">
            <w:pPr>
              <w:pStyle w:val="MSTablebody"/>
            </w:pPr>
          </w:p>
        </w:tc>
        <w:tc>
          <w:tcPr>
            <w:tcW w:w="1873" w:type="pct"/>
            <w:hideMark/>
          </w:tcPr>
          <w:p w:rsidR="001340AB" w:rsidRPr="00A25407" w:rsidRDefault="001340AB" w:rsidP="00F53EEA">
            <w:pPr>
              <w:pStyle w:val="MSTablebody"/>
            </w:pPr>
            <w:r w:rsidRPr="00A25407">
              <w:t>Moves through what’s on the screen. Similar to scrolling with a mouse.</w:t>
            </w:r>
          </w:p>
        </w:tc>
      </w:tr>
      <w:tr w:rsidR="00B91731" w:rsidRPr="00A25407" w:rsidTr="00B91731">
        <w:trPr>
          <w:cantSplit/>
        </w:trPr>
        <w:tc>
          <w:tcPr>
            <w:tcW w:w="996" w:type="pct"/>
            <w:hideMark/>
          </w:tcPr>
          <w:p w:rsidR="001340AB" w:rsidRPr="00A25407" w:rsidRDefault="001340AB" w:rsidP="00F53EEA">
            <w:pPr>
              <w:pStyle w:val="MSTablebody"/>
            </w:pPr>
            <w:r w:rsidRPr="00A25407">
              <w:t>Slide to rearrange</w:t>
            </w:r>
          </w:p>
          <w:p w:rsidR="001340AB" w:rsidRPr="00A25407" w:rsidRDefault="000C5EEB" w:rsidP="00F53EEA">
            <w:pPr>
              <w:pStyle w:val="MSTablebody"/>
            </w:pPr>
            <w:r>
              <w:rPr>
                <w:noProof/>
              </w:rPr>
              <w:drawing>
                <wp:inline distT="0" distB="0" distL="0" distR="0">
                  <wp:extent cx="1152525" cy="1362075"/>
                  <wp:effectExtent l="0" t="0" r="9525" b="9525"/>
                  <wp:docPr id="81" name="Picture 156" descr="Illustration of sl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llustration of slidi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52525" cy="1362075"/>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Press and drag an item in the opposite direction you would scroll. (For example, if you would scroll left or right, drag the item up or down.) When you've moved the item to the new location, release it.</w:t>
            </w:r>
          </w:p>
        </w:tc>
        <w:tc>
          <w:tcPr>
            <w:tcW w:w="142" w:type="pct"/>
            <w:hideMark/>
          </w:tcPr>
          <w:p w:rsidR="001340AB" w:rsidRPr="00A25407" w:rsidRDefault="001340AB" w:rsidP="00F53EEA">
            <w:pPr>
              <w:pStyle w:val="MSTablebody"/>
            </w:pPr>
          </w:p>
        </w:tc>
        <w:tc>
          <w:tcPr>
            <w:tcW w:w="1873" w:type="pct"/>
            <w:hideMark/>
          </w:tcPr>
          <w:p w:rsidR="001340AB" w:rsidRPr="00A25407" w:rsidRDefault="001340AB" w:rsidP="00F53EEA">
            <w:pPr>
              <w:pStyle w:val="MSTablebody"/>
            </w:pPr>
            <w:r w:rsidRPr="00A25407">
              <w:t>Moves an item. Similar to dragging with a mouse. A good place to explore this is the Start screen.</w:t>
            </w:r>
          </w:p>
        </w:tc>
      </w:tr>
      <w:tr w:rsidR="00B91731" w:rsidRPr="00A25407" w:rsidTr="00B91731">
        <w:trPr>
          <w:cantSplit/>
        </w:trPr>
        <w:tc>
          <w:tcPr>
            <w:tcW w:w="996" w:type="pct"/>
            <w:hideMark/>
          </w:tcPr>
          <w:p w:rsidR="001340AB" w:rsidRPr="00A25407" w:rsidRDefault="001340AB" w:rsidP="00F53EEA">
            <w:pPr>
              <w:pStyle w:val="MSTablebody"/>
            </w:pPr>
            <w:r w:rsidRPr="00A25407">
              <w:t>Swipe to select</w:t>
            </w:r>
          </w:p>
          <w:p w:rsidR="001340AB" w:rsidRPr="00A25407" w:rsidRDefault="000C5EEB" w:rsidP="00F53EEA">
            <w:pPr>
              <w:pStyle w:val="MSTablebody"/>
            </w:pPr>
            <w:r>
              <w:rPr>
                <w:noProof/>
              </w:rPr>
              <w:drawing>
                <wp:inline distT="0" distB="0" distL="0" distR="0">
                  <wp:extent cx="1143000" cy="1333500"/>
                  <wp:effectExtent l="0" t="0" r="0" b="0"/>
                  <wp:docPr id="82" name="Picture 155" descr="Illustration of sw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llustration of swipi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43000" cy="1333500"/>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Slide an item a short distance in the opposite direction compared to how the page scrolls. (For example, if you would scroll left or right, slide the item up or down.) A quick, short movement works best.</w:t>
            </w:r>
          </w:p>
        </w:tc>
        <w:tc>
          <w:tcPr>
            <w:tcW w:w="142" w:type="pct"/>
            <w:hideMark/>
          </w:tcPr>
          <w:p w:rsidR="001340AB" w:rsidRPr="00A25407" w:rsidRDefault="001340AB" w:rsidP="00F53EEA">
            <w:pPr>
              <w:pStyle w:val="MSTablebody"/>
            </w:pPr>
          </w:p>
        </w:tc>
        <w:tc>
          <w:tcPr>
            <w:tcW w:w="1873" w:type="pct"/>
            <w:hideMark/>
          </w:tcPr>
          <w:p w:rsidR="001340AB" w:rsidRPr="00A25407" w:rsidRDefault="001340AB" w:rsidP="00F53EEA">
            <w:pPr>
              <w:pStyle w:val="MSTablebody"/>
            </w:pPr>
            <w:r w:rsidRPr="00A25407">
              <w:t>Selects an item, like a photo or tile on Start. This often brings up app commands.</w:t>
            </w:r>
          </w:p>
        </w:tc>
      </w:tr>
      <w:tr w:rsidR="00B91731" w:rsidRPr="00A25407" w:rsidTr="00B91731">
        <w:trPr>
          <w:cantSplit/>
        </w:trPr>
        <w:tc>
          <w:tcPr>
            <w:tcW w:w="996" w:type="pct"/>
            <w:hideMark/>
          </w:tcPr>
          <w:p w:rsidR="001340AB" w:rsidRPr="00A25407" w:rsidRDefault="001340AB" w:rsidP="00F53EEA">
            <w:pPr>
              <w:pStyle w:val="MSTablebody"/>
            </w:pPr>
            <w:r w:rsidRPr="00A25407">
              <w:t>Swipe from edge</w:t>
            </w:r>
          </w:p>
          <w:p w:rsidR="001340AB" w:rsidRPr="00A25407" w:rsidRDefault="000C5EEB" w:rsidP="00F53EEA">
            <w:pPr>
              <w:pStyle w:val="MSTablebody"/>
            </w:pPr>
            <w:r>
              <w:rPr>
                <w:noProof/>
              </w:rPr>
              <w:drawing>
                <wp:inline distT="0" distB="0" distL="0" distR="0">
                  <wp:extent cx="1143000" cy="1914525"/>
                  <wp:effectExtent l="0" t="0" r="0" b="9525"/>
                  <wp:docPr id="83" name="Picture 154" descr="Illustration of swiping in from the edge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llustration of swiping in from the edge of a scree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43000" cy="1914525"/>
                          </a:xfrm>
                          <a:prstGeom prst="rect">
                            <a:avLst/>
                          </a:prstGeom>
                          <a:noFill/>
                          <a:ln>
                            <a:noFill/>
                          </a:ln>
                        </pic:spPr>
                      </pic:pic>
                    </a:graphicData>
                  </a:graphic>
                </wp:inline>
              </w:drawing>
            </w:r>
          </w:p>
        </w:tc>
        <w:tc>
          <w:tcPr>
            <w:tcW w:w="143" w:type="pct"/>
            <w:hideMark/>
          </w:tcPr>
          <w:p w:rsidR="001340AB" w:rsidRPr="00A25407" w:rsidRDefault="001340AB" w:rsidP="00F53EEA">
            <w:pPr>
              <w:pStyle w:val="MSTablebody"/>
            </w:pPr>
          </w:p>
        </w:tc>
        <w:tc>
          <w:tcPr>
            <w:tcW w:w="1847" w:type="pct"/>
            <w:hideMark/>
          </w:tcPr>
          <w:p w:rsidR="001340AB" w:rsidRPr="00A25407" w:rsidRDefault="001340AB" w:rsidP="00F53EEA">
            <w:pPr>
              <w:pStyle w:val="MSTablebody"/>
            </w:pPr>
            <w:r w:rsidRPr="00A25407">
              <w:t>Starting on the edge, swipe in.</w:t>
            </w:r>
          </w:p>
        </w:tc>
        <w:tc>
          <w:tcPr>
            <w:tcW w:w="142" w:type="pct"/>
            <w:hideMark/>
          </w:tcPr>
          <w:p w:rsidR="001340AB" w:rsidRPr="00A25407" w:rsidRDefault="001340AB" w:rsidP="00B34364">
            <w:pPr>
              <w:pStyle w:val="MSBody"/>
            </w:pPr>
          </w:p>
        </w:tc>
        <w:tc>
          <w:tcPr>
            <w:tcW w:w="1873" w:type="pct"/>
            <w:hideMark/>
          </w:tcPr>
          <w:p w:rsidR="001340AB" w:rsidRPr="00A25407" w:rsidRDefault="001340AB" w:rsidP="00B34364">
            <w:pPr>
              <w:pStyle w:val="MSBulletmain"/>
            </w:pPr>
            <w:r w:rsidRPr="00A25407">
              <w:t>Right edge: Opens the charms (Search, Share, Start, Devices, Settings).</w:t>
            </w:r>
          </w:p>
          <w:p w:rsidR="001340AB" w:rsidRPr="00A25407" w:rsidRDefault="001340AB" w:rsidP="00B34364">
            <w:pPr>
              <w:pStyle w:val="MSBulletmain"/>
            </w:pPr>
            <w:r w:rsidRPr="00A25407">
              <w:t xml:space="preserve">Left edge: </w:t>
            </w:r>
          </w:p>
          <w:p w:rsidR="001340AB" w:rsidRPr="00A25407" w:rsidRDefault="001340AB" w:rsidP="00001BD8">
            <w:pPr>
              <w:pStyle w:val="MSBulletmain"/>
              <w:numPr>
                <w:ilvl w:val="1"/>
                <w:numId w:val="46"/>
              </w:numPr>
            </w:pPr>
            <w:r w:rsidRPr="00A25407">
              <w:t>Brings in open apps.</w:t>
            </w:r>
          </w:p>
          <w:p w:rsidR="001340AB" w:rsidRPr="00A25407" w:rsidRDefault="001340AB" w:rsidP="00001BD8">
            <w:pPr>
              <w:pStyle w:val="MSBulletmain"/>
              <w:numPr>
                <w:ilvl w:val="1"/>
                <w:numId w:val="46"/>
              </w:numPr>
            </w:pPr>
            <w:r w:rsidRPr="00A25407">
              <w:t>Snaps apps. Swipe in from the left edge and drag the app until a divider appears, and then move the app where you want it. Slide the divider to adjust app size.</w:t>
            </w:r>
          </w:p>
          <w:p w:rsidR="001340AB" w:rsidRPr="00A25407" w:rsidRDefault="001340AB" w:rsidP="00001BD8">
            <w:pPr>
              <w:pStyle w:val="MSBulletmain"/>
              <w:numPr>
                <w:ilvl w:val="1"/>
                <w:numId w:val="46"/>
              </w:numPr>
            </w:pPr>
            <w:r w:rsidRPr="00A25407">
              <w:t>Shows your recently opened apps. Swipe in from the left edge without lifting your finger, and then push the app back toward the left edge.</w:t>
            </w:r>
          </w:p>
          <w:p w:rsidR="001340AB" w:rsidRPr="00A25407" w:rsidRDefault="001340AB" w:rsidP="00001BD8">
            <w:pPr>
              <w:pStyle w:val="MSBulletmain"/>
              <w:numPr>
                <w:ilvl w:val="1"/>
                <w:numId w:val="46"/>
              </w:numPr>
            </w:pPr>
            <w:r w:rsidRPr="00A25407">
              <w:t>Closes apps. Swipe an app from the list without lifting your finger, and then drag it to the bottom of the screen.</w:t>
            </w:r>
          </w:p>
          <w:p w:rsidR="001340AB" w:rsidRPr="00A25407" w:rsidRDefault="001340AB" w:rsidP="00B34364">
            <w:pPr>
              <w:pStyle w:val="MSBulletmain"/>
            </w:pPr>
            <w:r w:rsidRPr="00A25407">
              <w:t xml:space="preserve">Top or bottom edge: </w:t>
            </w:r>
          </w:p>
          <w:p w:rsidR="001340AB" w:rsidRPr="00A25407" w:rsidRDefault="001340AB" w:rsidP="00001BD8">
            <w:pPr>
              <w:pStyle w:val="MSBulletmain"/>
              <w:numPr>
                <w:ilvl w:val="1"/>
                <w:numId w:val="47"/>
              </w:numPr>
            </w:pPr>
            <w:r w:rsidRPr="00A25407">
              <w:t xml:space="preserve">Shows commands, like New </w:t>
            </w:r>
            <w:r w:rsidR="00631D1D">
              <w:br/>
            </w:r>
            <w:r w:rsidRPr="00A25407">
              <w:t>and Refresh.</w:t>
            </w:r>
          </w:p>
          <w:p w:rsidR="001340AB" w:rsidRPr="00A25407" w:rsidRDefault="001340AB" w:rsidP="00001BD8">
            <w:pPr>
              <w:pStyle w:val="MSBulletmain"/>
              <w:numPr>
                <w:ilvl w:val="1"/>
                <w:numId w:val="47"/>
              </w:numPr>
            </w:pPr>
            <w:r w:rsidRPr="00A25407">
              <w:t>Closes apps. Swipe down from the top without lifting your finger, and then drag the app to the bottom of the screen.</w:t>
            </w:r>
          </w:p>
        </w:tc>
      </w:tr>
    </w:tbl>
    <w:p w:rsidR="00072C42" w:rsidRDefault="00072C42" w:rsidP="00072C42">
      <w:pPr>
        <w:pStyle w:val="MSBody"/>
      </w:pPr>
    </w:p>
    <w:p w:rsidR="00072C42" w:rsidRPr="00072C42" w:rsidRDefault="00072C42" w:rsidP="00072C42">
      <w:pPr>
        <w:pStyle w:val="MSBody"/>
        <w:spacing w:after="0"/>
        <w:rPr>
          <w:sz w:val="8"/>
          <w:szCs w:val="8"/>
        </w:rPr>
      </w:pPr>
      <w:r>
        <w:br w:type="page"/>
      </w:r>
    </w:p>
    <w:p w:rsidR="001340AB" w:rsidRPr="001340AB" w:rsidRDefault="00072C42" w:rsidP="00072C42">
      <w:pPr>
        <w:pStyle w:val="MSCalloutA"/>
        <w:spacing w:before="0"/>
      </w:pPr>
      <w:r>
        <w:t>Note:</w:t>
      </w:r>
    </w:p>
    <w:p w:rsidR="001340AB" w:rsidRPr="001340AB" w:rsidRDefault="00072C42" w:rsidP="00072C42">
      <w:pPr>
        <w:pStyle w:val="MSCalloutB"/>
        <w:tabs>
          <w:tab w:val="left" w:pos="720"/>
        </w:tabs>
      </w:pPr>
      <w:r>
        <w:rPr>
          <w:rFonts w:ascii="Arial" w:hAnsi="Arial" w:cs="Arial"/>
        </w:rPr>
        <w:t>•</w:t>
      </w:r>
      <w:r>
        <w:rPr>
          <w:rFonts w:ascii="Arial" w:hAnsi="Arial" w:cs="Arial"/>
        </w:rPr>
        <w:tab/>
      </w:r>
      <w:r w:rsidR="001340AB" w:rsidRPr="001340AB">
        <w:t xml:space="preserve">Your screen must be a touchscreen to use these interactions. To check your pen and </w:t>
      </w:r>
      <w:r>
        <w:br/>
      </w:r>
      <w:r>
        <w:tab/>
      </w:r>
      <w:r w:rsidR="001340AB" w:rsidRPr="001340AB">
        <w:t>touch settings:</w:t>
      </w:r>
    </w:p>
    <w:p w:rsidR="001340AB" w:rsidRPr="001340AB" w:rsidRDefault="00072C42" w:rsidP="00072C42">
      <w:pPr>
        <w:pStyle w:val="MSCalloutB"/>
        <w:tabs>
          <w:tab w:val="left" w:pos="720"/>
        </w:tabs>
      </w:pPr>
      <w:r>
        <w:tab/>
      </w:r>
      <w:r w:rsidR="001340AB" w:rsidRPr="001340AB">
        <w:t xml:space="preserve">Open System by swiping in from the right edge of the screen, tapping </w:t>
      </w:r>
      <w:r w:rsidR="001340AB" w:rsidRPr="002A3CDB">
        <w:rPr>
          <w:rStyle w:val="Strong"/>
        </w:rPr>
        <w:t>Search</w:t>
      </w:r>
      <w:r w:rsidR="001340AB" w:rsidRPr="001340AB">
        <w:t xml:space="preserve"> (or if you're using </w:t>
      </w:r>
      <w:r>
        <w:tab/>
      </w:r>
      <w:r w:rsidR="001340AB" w:rsidRPr="001340AB">
        <w:t xml:space="preserve">a mouse, pointing to the upper-right corner of the screen, moving the mouse pointer down, and </w:t>
      </w:r>
      <w:r>
        <w:tab/>
      </w:r>
      <w:r w:rsidR="001340AB" w:rsidRPr="001340AB">
        <w:t xml:space="preserve">then clicking </w:t>
      </w:r>
      <w:r w:rsidR="001340AB" w:rsidRPr="002A3CDB">
        <w:rPr>
          <w:rStyle w:val="Strong"/>
        </w:rPr>
        <w:t>Search</w:t>
      </w:r>
      <w:r w:rsidR="001340AB" w:rsidRPr="001340AB">
        <w:t xml:space="preserve">), entering </w:t>
      </w:r>
      <w:r w:rsidR="001340AB" w:rsidRPr="002A3CDB">
        <w:rPr>
          <w:rStyle w:val="Strong"/>
        </w:rPr>
        <w:t>System</w:t>
      </w:r>
      <w:r w:rsidR="001340AB" w:rsidRPr="001340AB">
        <w:t xml:space="preserve"> in the search box, tapping or clicking </w:t>
      </w:r>
      <w:r w:rsidR="001340AB" w:rsidRPr="002A3CDB">
        <w:rPr>
          <w:rStyle w:val="Strong"/>
        </w:rPr>
        <w:t>Settings</w:t>
      </w:r>
      <w:r w:rsidR="001340AB" w:rsidRPr="001340AB">
        <w:t xml:space="preserve">, and then </w:t>
      </w:r>
      <w:r>
        <w:tab/>
      </w:r>
      <w:r w:rsidR="001340AB" w:rsidRPr="001340AB">
        <w:t xml:space="preserve">tapping or clicking </w:t>
      </w:r>
      <w:r w:rsidR="001340AB" w:rsidRPr="002A3CDB">
        <w:rPr>
          <w:rStyle w:val="Strong"/>
        </w:rPr>
        <w:t>System</w:t>
      </w:r>
      <w:r w:rsidR="001340AB" w:rsidRPr="001340AB">
        <w:t>.</w:t>
      </w:r>
    </w:p>
    <w:p w:rsidR="001340AB" w:rsidRPr="001340AB" w:rsidRDefault="00072C42" w:rsidP="002A3CDB">
      <w:pPr>
        <w:pStyle w:val="MSCalloutB"/>
        <w:tabs>
          <w:tab w:val="left" w:pos="720"/>
        </w:tabs>
        <w:spacing w:after="240"/>
      </w:pPr>
      <w:r>
        <w:rPr>
          <w:rFonts w:ascii="Arial" w:hAnsi="Arial" w:cs="Arial"/>
        </w:rPr>
        <w:t>•</w:t>
      </w:r>
      <w:r>
        <w:tab/>
      </w:r>
      <w:r w:rsidR="001340AB" w:rsidRPr="001340AB">
        <w:t>Your screen resolution must be at least 1366 x 768 to snap apps. To check this setting:</w:t>
      </w:r>
      <w:r w:rsidR="001340AB" w:rsidRPr="001340AB">
        <w:br/>
      </w:r>
      <w:r>
        <w:tab/>
      </w:r>
      <w:r w:rsidR="001340AB" w:rsidRPr="001340AB">
        <w:t xml:space="preserve">Open Screen Resolution by swiping in from the right edge of the screen, tapping </w:t>
      </w:r>
      <w:r w:rsidR="001340AB" w:rsidRPr="002A3CDB">
        <w:rPr>
          <w:rStyle w:val="Strong"/>
        </w:rPr>
        <w:t>Search</w:t>
      </w:r>
      <w:r w:rsidR="001340AB" w:rsidRPr="001340AB">
        <w:t xml:space="preserve"> (or if </w:t>
      </w:r>
      <w:r>
        <w:tab/>
      </w:r>
      <w:r w:rsidR="001340AB" w:rsidRPr="001340AB">
        <w:t xml:space="preserve">you're using a mouse, pointing to the upper-right corner of the screen, moving the mouse </w:t>
      </w:r>
      <w:r>
        <w:tab/>
      </w:r>
      <w:r w:rsidR="001340AB" w:rsidRPr="001340AB">
        <w:t xml:space="preserve">pointer down, and then clicking </w:t>
      </w:r>
      <w:r w:rsidR="001340AB" w:rsidRPr="002A3CDB">
        <w:rPr>
          <w:rStyle w:val="Strong"/>
        </w:rPr>
        <w:t>Search</w:t>
      </w:r>
      <w:r w:rsidR="001340AB" w:rsidRPr="001340AB">
        <w:t xml:space="preserve">), entering </w:t>
      </w:r>
      <w:r w:rsidR="001340AB" w:rsidRPr="002A3CDB">
        <w:rPr>
          <w:rStyle w:val="Strong"/>
        </w:rPr>
        <w:t>Display</w:t>
      </w:r>
      <w:r w:rsidR="001340AB" w:rsidRPr="001340AB">
        <w:t xml:space="preserve"> in the search box, tapping or clicking </w:t>
      </w:r>
      <w:r>
        <w:tab/>
      </w:r>
      <w:r w:rsidR="001340AB" w:rsidRPr="002A3CDB">
        <w:rPr>
          <w:rStyle w:val="Strong"/>
        </w:rPr>
        <w:t>Settings</w:t>
      </w:r>
      <w:r w:rsidR="001340AB" w:rsidRPr="001340AB">
        <w:t xml:space="preserve">, and then tapping or clicking </w:t>
      </w:r>
      <w:r w:rsidR="001340AB" w:rsidRPr="002A3CDB">
        <w:rPr>
          <w:rStyle w:val="Strong"/>
        </w:rPr>
        <w:t>Display</w:t>
      </w:r>
      <w:r w:rsidR="001340AB" w:rsidRPr="001340AB">
        <w:t>.</w:t>
      </w:r>
    </w:p>
    <w:p w:rsidR="001340AB" w:rsidRPr="001340AB" w:rsidRDefault="001340AB" w:rsidP="002A36CB">
      <w:pPr>
        <w:pStyle w:val="MSBody"/>
      </w:pPr>
      <w:r w:rsidRPr="001340AB">
        <w:t xml:space="preserve">To learn about how to do similar tasks using a mouse and keyboard, see </w:t>
      </w:r>
      <w:hyperlink r:id="rId121" w:tooltip="http://windows.microsoft.com/en-US/windows-8/mouse-keyboard-whats-new/" w:history="1">
        <w:r w:rsidRPr="002A3CDB">
          <w:rPr>
            <w:rStyle w:val="Hyperlink"/>
          </w:rPr>
          <w:t>Mous</w:t>
        </w:r>
        <w:r w:rsidRPr="002A3CDB">
          <w:rPr>
            <w:rStyle w:val="Hyperlink"/>
          </w:rPr>
          <w:t>e</w:t>
        </w:r>
        <w:r w:rsidRPr="002A3CDB">
          <w:rPr>
            <w:rStyle w:val="Hyperlink"/>
          </w:rPr>
          <w:t xml:space="preserve"> </w:t>
        </w:r>
        <w:r w:rsidRPr="002A3CDB">
          <w:rPr>
            <w:rStyle w:val="Hyperlink"/>
          </w:rPr>
          <w:t>a</w:t>
        </w:r>
        <w:r w:rsidRPr="002A3CDB">
          <w:rPr>
            <w:rStyle w:val="Hyperlink"/>
          </w:rPr>
          <w:t>n</w:t>
        </w:r>
        <w:r w:rsidRPr="002A3CDB">
          <w:rPr>
            <w:rStyle w:val="Hyperlink"/>
          </w:rPr>
          <w:t>d keyboard: What's new in Windows</w:t>
        </w:r>
      </w:hyperlink>
      <w:r w:rsidRPr="001340AB">
        <w:t xml:space="preserve">. For more on using the new features, see </w:t>
      </w:r>
      <w:hyperlink r:id="rId122" w:tooltip="http://windows.microsoft.com/en-US/windows-8/getting-started-with-windows" w:history="1">
        <w:r w:rsidRPr="002A3CDB">
          <w:rPr>
            <w:rStyle w:val="Hyperlink"/>
          </w:rPr>
          <w:t>Get t</w:t>
        </w:r>
        <w:r w:rsidRPr="002A3CDB">
          <w:rPr>
            <w:rStyle w:val="Hyperlink"/>
          </w:rPr>
          <w:t>o</w:t>
        </w:r>
        <w:r w:rsidRPr="002A3CDB">
          <w:rPr>
            <w:rStyle w:val="Hyperlink"/>
          </w:rPr>
          <w:t xml:space="preserve"> </w:t>
        </w:r>
        <w:r w:rsidRPr="002A3CDB">
          <w:rPr>
            <w:rStyle w:val="Hyperlink"/>
          </w:rPr>
          <w:t>k</w:t>
        </w:r>
        <w:r w:rsidRPr="002A3CDB">
          <w:rPr>
            <w:rStyle w:val="Hyperlink"/>
          </w:rPr>
          <w:t>now</w:t>
        </w:r>
        <w:r w:rsidRPr="002A3CDB">
          <w:rPr>
            <w:rStyle w:val="Hyperlink"/>
          </w:rPr>
          <w:t xml:space="preserve"> </w:t>
        </w:r>
        <w:r w:rsidRPr="002A3CDB">
          <w:rPr>
            <w:rStyle w:val="Hyperlink"/>
          </w:rPr>
          <w:t>Windows</w:t>
        </w:r>
      </w:hyperlink>
      <w:r w:rsidRPr="001340AB">
        <w:t xml:space="preserve">. </w:t>
      </w:r>
    </w:p>
    <w:p w:rsidR="001340AB" w:rsidRPr="001340AB" w:rsidRDefault="001340AB" w:rsidP="00C523E9">
      <w:pPr>
        <w:pStyle w:val="MSHeading2"/>
      </w:pPr>
      <w:hyperlink r:id="rId123" w:history="1">
        <w:bookmarkStart w:id="138" w:name="_Toc338326802"/>
        <w:bookmarkStart w:id="139" w:name="_Toc340423706"/>
        <w:r w:rsidRPr="001340AB">
          <w:t xml:space="preserve">Touch </w:t>
        </w:r>
        <w:r w:rsidR="002A3CDB" w:rsidRPr="001340AB">
          <w:t xml:space="preserve">and </w:t>
        </w:r>
        <w:r w:rsidR="001846EF">
          <w:t>pen s</w:t>
        </w:r>
        <w:r w:rsidR="002A3CDB" w:rsidRPr="001340AB">
          <w:t>ettin</w:t>
        </w:r>
        <w:r w:rsidR="002A3CDB" w:rsidRPr="001340AB">
          <w:t>g</w:t>
        </w:r>
        <w:r w:rsidR="002A3CDB" w:rsidRPr="001340AB">
          <w:t xml:space="preserve">s: </w:t>
        </w:r>
        <w:r w:rsidRPr="001340AB">
          <w:t>Fre</w:t>
        </w:r>
        <w:r w:rsidRPr="001340AB">
          <w:t>q</w:t>
        </w:r>
        <w:r w:rsidRPr="001340AB">
          <w:t>uen</w:t>
        </w:r>
        <w:r w:rsidRPr="001340AB">
          <w:t>t</w:t>
        </w:r>
        <w:r w:rsidRPr="001340AB">
          <w:t xml:space="preserve">ly </w:t>
        </w:r>
        <w:r w:rsidR="001846EF">
          <w:t>a</w:t>
        </w:r>
        <w:r w:rsidR="002A3CDB" w:rsidRPr="001340AB">
          <w:t>sked</w:t>
        </w:r>
        <w:r w:rsidR="002A3CDB" w:rsidRPr="001340AB">
          <w:t xml:space="preserve"> </w:t>
        </w:r>
        <w:r w:rsidR="001846EF">
          <w:t>q</w:t>
        </w:r>
        <w:r w:rsidR="002A3CDB" w:rsidRPr="001340AB">
          <w:t>uestions</w:t>
        </w:r>
        <w:bookmarkEnd w:id="138"/>
        <w:bookmarkEnd w:id="139"/>
      </w:hyperlink>
    </w:p>
    <w:p w:rsidR="001340AB" w:rsidRPr="001340AB" w:rsidRDefault="001340AB" w:rsidP="002A36CB">
      <w:pPr>
        <w:pStyle w:val="MSBody"/>
      </w:pPr>
      <w:r w:rsidRPr="001340AB">
        <w:t xml:space="preserve">Here are answers to some common questions about touch and pen settings. </w:t>
      </w:r>
    </w:p>
    <w:p w:rsidR="001340AB" w:rsidRPr="001340AB" w:rsidRDefault="001340AB" w:rsidP="002A3CDB">
      <w:pPr>
        <w:pStyle w:val="MSHeading3"/>
      </w:pPr>
      <w:bookmarkStart w:id="140" w:name="_Toc338326803"/>
      <w:bookmarkStart w:id="141" w:name="_Toc340423707"/>
      <w:r w:rsidRPr="001340AB">
        <w:t xml:space="preserve">How </w:t>
      </w:r>
      <w:r w:rsidR="001846EF">
        <w:t>d</w:t>
      </w:r>
      <w:r w:rsidR="002A3CDB" w:rsidRPr="001340AB">
        <w:t xml:space="preserve">o </w:t>
      </w:r>
      <w:r w:rsidRPr="001340AB">
        <w:t xml:space="preserve">I </w:t>
      </w:r>
      <w:r w:rsidR="001846EF">
        <w:t>c</w:t>
      </w:r>
      <w:r w:rsidR="00631D1D">
        <w:t>heck i</w:t>
      </w:r>
      <w:r w:rsidR="001846EF">
        <w:t>f m</w:t>
      </w:r>
      <w:r w:rsidR="002A3CDB" w:rsidRPr="001340AB">
        <w:t xml:space="preserve">y </w:t>
      </w:r>
      <w:r w:rsidRPr="001340AB">
        <w:t xml:space="preserve">PC </w:t>
      </w:r>
      <w:r w:rsidR="001846EF">
        <w:t>h</w:t>
      </w:r>
      <w:r w:rsidR="002A3CDB" w:rsidRPr="001340AB">
        <w:t xml:space="preserve">as </w:t>
      </w:r>
      <w:r w:rsidR="00631D1D">
        <w:t>a</w:t>
      </w:r>
      <w:r w:rsidR="00631D1D" w:rsidRPr="001340AB">
        <w:t xml:space="preserve"> </w:t>
      </w:r>
      <w:r w:rsidR="001846EF">
        <w:t>t</w:t>
      </w:r>
      <w:r w:rsidR="002A3CDB" w:rsidRPr="001340AB">
        <w:t>ouchscreen</w:t>
      </w:r>
      <w:r w:rsidR="00631D1D" w:rsidRPr="001340AB">
        <w:t>?</w:t>
      </w:r>
      <w:bookmarkEnd w:id="140"/>
      <w:bookmarkEnd w:id="141"/>
    </w:p>
    <w:p w:rsidR="001340AB" w:rsidRPr="001340AB" w:rsidRDefault="001340AB" w:rsidP="002A36CB">
      <w:pPr>
        <w:pStyle w:val="MSBody"/>
      </w:pPr>
      <w:r w:rsidRPr="001340AB">
        <w:t>Try using your finger to tap a tile on Start. If it’s a touchscreen, the app will open. You can also check your current system settings with your mouse:</w:t>
      </w:r>
    </w:p>
    <w:p w:rsidR="001340AB" w:rsidRPr="001340AB" w:rsidRDefault="001340AB" w:rsidP="002A36CB">
      <w:pPr>
        <w:pStyle w:val="MSBody"/>
      </w:pPr>
      <w:r w:rsidRPr="001340AB">
        <w:t>From Start, click the Desktop tile.</w:t>
      </w:r>
    </w:p>
    <w:p w:rsidR="001340AB" w:rsidRPr="001340AB" w:rsidRDefault="001340AB" w:rsidP="00001BD8">
      <w:pPr>
        <w:pStyle w:val="MSMultilevellist"/>
        <w:numPr>
          <w:ilvl w:val="0"/>
          <w:numId w:val="48"/>
        </w:numPr>
      </w:pPr>
      <w:r w:rsidRPr="001340AB">
        <w:t xml:space="preserve">Point to the upper-right corner of the screen, move the mouse pointer down, and then click </w:t>
      </w:r>
      <w:r w:rsidRPr="002A3CDB">
        <w:rPr>
          <w:rStyle w:val="Strong"/>
        </w:rPr>
        <w:t>Settings</w:t>
      </w:r>
      <w:r w:rsidRPr="001340AB">
        <w:t>.</w:t>
      </w:r>
    </w:p>
    <w:p w:rsidR="001340AB" w:rsidRPr="001340AB" w:rsidRDefault="001340AB" w:rsidP="002A3CDB">
      <w:pPr>
        <w:pStyle w:val="MSMultilevellist"/>
      </w:pPr>
      <w:r w:rsidRPr="001340AB">
        <w:t xml:space="preserve">Click </w:t>
      </w:r>
      <w:r w:rsidRPr="002A3CDB">
        <w:rPr>
          <w:rStyle w:val="Strong"/>
        </w:rPr>
        <w:t>PC info</w:t>
      </w:r>
      <w:r w:rsidRPr="001340AB">
        <w:t>.</w:t>
      </w:r>
    </w:p>
    <w:p w:rsidR="001340AB" w:rsidRPr="001340AB" w:rsidRDefault="001340AB" w:rsidP="002A3CDB">
      <w:pPr>
        <w:pStyle w:val="MSMultilevellist"/>
      </w:pPr>
      <w:r w:rsidRPr="001340AB">
        <w:t>Under System, check the Pen and Touch setting. If your PC’s screen is a touchscreen, it will describe what input it supports.</w:t>
      </w:r>
    </w:p>
    <w:p w:rsidR="002A36CB" w:rsidRDefault="000C5EEB" w:rsidP="002A3CDB">
      <w:pPr>
        <w:pStyle w:val="MSImages"/>
        <w:spacing w:after="0"/>
      </w:pPr>
      <w:r>
        <w:rPr>
          <w:noProof/>
        </w:rPr>
        <w:drawing>
          <wp:inline distT="0" distB="0" distL="0" distR="0">
            <wp:extent cx="3905250" cy="1238250"/>
            <wp:effectExtent l="0" t="0" r="0" b="0"/>
            <wp:docPr id="84" name="Picture 176" descr="Pen and Touch info und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Pen and Touch info under Syste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05250" cy="1238250"/>
                    </a:xfrm>
                    <a:prstGeom prst="rect">
                      <a:avLst/>
                    </a:prstGeom>
                    <a:noFill/>
                    <a:ln>
                      <a:noFill/>
                    </a:ln>
                  </pic:spPr>
                </pic:pic>
              </a:graphicData>
            </a:graphic>
          </wp:inline>
        </w:drawing>
      </w:r>
    </w:p>
    <w:p w:rsidR="001340AB" w:rsidRPr="002A3CDB" w:rsidRDefault="001340AB" w:rsidP="002A3CDB">
      <w:pPr>
        <w:pStyle w:val="MSTipsbody"/>
      </w:pPr>
      <w:r w:rsidRPr="002A3CDB">
        <w:t>Pen and Touch info under System</w:t>
      </w:r>
    </w:p>
    <w:p w:rsidR="001340AB" w:rsidRPr="001340AB" w:rsidRDefault="001340AB" w:rsidP="002A36CB">
      <w:pPr>
        <w:pStyle w:val="MSBody"/>
      </w:pPr>
      <w:r w:rsidRPr="001340AB">
        <w:t xml:space="preserve">Touch input is on by default and can’t be turned off. If you expect your laptop or monitor to respond to touch and it doesn’t, check the manufacture’s website to make sure it supports touch and that you have the correct </w:t>
      </w:r>
      <w:r w:rsidR="00631D1D">
        <w:br/>
      </w:r>
      <w:r w:rsidRPr="001340AB">
        <w:t>drivers installed.</w:t>
      </w:r>
    </w:p>
    <w:p w:rsidR="001340AB" w:rsidRPr="001340AB" w:rsidRDefault="001340AB" w:rsidP="002A3CDB">
      <w:pPr>
        <w:pStyle w:val="MSHeading3"/>
      </w:pPr>
      <w:bookmarkStart w:id="142" w:name="_Toc338326804"/>
      <w:bookmarkStart w:id="143" w:name="_Toc340423708"/>
      <w:r w:rsidRPr="001340AB">
        <w:t xml:space="preserve">How </w:t>
      </w:r>
      <w:r w:rsidR="001846EF">
        <w:t>d</w:t>
      </w:r>
      <w:r w:rsidR="002A3CDB" w:rsidRPr="001340AB">
        <w:t xml:space="preserve">o </w:t>
      </w:r>
      <w:r w:rsidRPr="001340AB">
        <w:t xml:space="preserve">I </w:t>
      </w:r>
      <w:r w:rsidR="001846EF">
        <w:t>calibrate my p</w:t>
      </w:r>
      <w:r w:rsidR="00631D1D">
        <w:t>en a</w:t>
      </w:r>
      <w:r w:rsidR="001846EF">
        <w:t>nd touch s</w:t>
      </w:r>
      <w:r w:rsidR="002A3CDB" w:rsidRPr="001340AB">
        <w:t>ettings?</w:t>
      </w:r>
      <w:bookmarkEnd w:id="142"/>
      <w:bookmarkEnd w:id="143"/>
    </w:p>
    <w:p w:rsidR="001340AB" w:rsidRPr="001340AB" w:rsidRDefault="001340AB" w:rsidP="002A36CB">
      <w:pPr>
        <w:pStyle w:val="MSBody"/>
      </w:pPr>
      <w:r w:rsidRPr="001340AB">
        <w:t>To adjust how accurately your screen senses when you use a pen or finger:</w:t>
      </w:r>
    </w:p>
    <w:p w:rsidR="001340AB" w:rsidRPr="001340AB" w:rsidRDefault="001340AB" w:rsidP="00001BD8">
      <w:pPr>
        <w:pStyle w:val="MSMultilevellist"/>
        <w:numPr>
          <w:ilvl w:val="0"/>
          <w:numId w:val="49"/>
        </w:numPr>
      </w:pPr>
      <w:r w:rsidRPr="001340AB">
        <w:t xml:space="preserve">Swipe in from the right edge of the screen, and then tap </w:t>
      </w:r>
      <w:r w:rsidRPr="002A3CDB">
        <w:rPr>
          <w:rStyle w:val="Strong"/>
        </w:rPr>
        <w:t>Search</w:t>
      </w:r>
      <w:r w:rsidRPr="001340AB">
        <w:t>.</w:t>
      </w:r>
      <w:r w:rsidRPr="001340AB">
        <w:br/>
        <w:t xml:space="preserve">(If you're using a mouse, point to the upper-right corner of the screen, move the mouse pointer down, and then click </w:t>
      </w:r>
      <w:r w:rsidRPr="002A3CDB">
        <w:rPr>
          <w:rStyle w:val="Strong"/>
        </w:rPr>
        <w:t>Search</w:t>
      </w:r>
      <w:r w:rsidRPr="001340AB">
        <w:t>.)</w:t>
      </w:r>
    </w:p>
    <w:p w:rsidR="001340AB" w:rsidRPr="001340AB" w:rsidRDefault="001340AB" w:rsidP="002A3CDB">
      <w:pPr>
        <w:pStyle w:val="MSMultilevellist"/>
      </w:pPr>
      <w:r w:rsidRPr="001340AB">
        <w:t xml:space="preserve">Enter </w:t>
      </w:r>
      <w:r w:rsidRPr="002A3CDB">
        <w:rPr>
          <w:rStyle w:val="Strong"/>
        </w:rPr>
        <w:t>calibrate</w:t>
      </w:r>
      <w:r w:rsidRPr="001340AB">
        <w:t xml:space="preserve"> in the search box, tap or click </w:t>
      </w:r>
      <w:r w:rsidRPr="002A3CDB">
        <w:rPr>
          <w:rStyle w:val="Strong"/>
        </w:rPr>
        <w:t>Settings</w:t>
      </w:r>
      <w:r w:rsidRPr="001340AB">
        <w:t xml:space="preserve">, and then tap or click </w:t>
      </w:r>
      <w:r w:rsidRPr="002A3CDB">
        <w:rPr>
          <w:rStyle w:val="Strong"/>
        </w:rPr>
        <w:t>Calibrate the screen for pen or touch input</w:t>
      </w:r>
      <w:r w:rsidRPr="001340AB">
        <w:t xml:space="preserve"> to open Tablet PC Settings.</w:t>
      </w:r>
    </w:p>
    <w:p w:rsidR="001340AB" w:rsidRPr="001340AB" w:rsidRDefault="001340AB" w:rsidP="002A3CDB">
      <w:pPr>
        <w:pStyle w:val="MSMultilevellist"/>
      </w:pPr>
      <w:r w:rsidRPr="001340AB">
        <w:t>Check that the monitor shown in the Display field matches the screen you want to calibrate.</w:t>
      </w:r>
    </w:p>
    <w:p w:rsidR="001340AB" w:rsidRPr="001340AB" w:rsidRDefault="001340AB" w:rsidP="00631D1D">
      <w:pPr>
        <w:pStyle w:val="MSMultilevellist"/>
        <w:spacing w:after="120"/>
      </w:pPr>
      <w:r w:rsidRPr="001340AB">
        <w:t xml:space="preserve">Tap or click </w:t>
      </w:r>
      <w:r w:rsidRPr="002A3CDB">
        <w:rPr>
          <w:rStyle w:val="Strong"/>
        </w:rPr>
        <w:t>Calibrate</w:t>
      </w:r>
      <w:r w:rsidRPr="001340AB">
        <w:t>, and then follow the on-screen instructions.</w:t>
      </w:r>
    </w:p>
    <w:p w:rsidR="002A36CB" w:rsidRDefault="000C5EEB" w:rsidP="002A36CB">
      <w:pPr>
        <w:pStyle w:val="MSImages"/>
      </w:pPr>
      <w:r>
        <w:rPr>
          <w:noProof/>
        </w:rPr>
        <w:drawing>
          <wp:inline distT="0" distB="0" distL="0" distR="0">
            <wp:extent cx="3629025" cy="4124325"/>
            <wp:effectExtent l="0" t="0" r="9525" b="9525"/>
            <wp:docPr id="85" name="Picture 174" descr="Tablet P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ablet PC Setting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29025" cy="4124325"/>
                    </a:xfrm>
                    <a:prstGeom prst="rect">
                      <a:avLst/>
                    </a:prstGeom>
                    <a:noFill/>
                    <a:ln>
                      <a:noFill/>
                    </a:ln>
                  </pic:spPr>
                </pic:pic>
              </a:graphicData>
            </a:graphic>
          </wp:inline>
        </w:drawing>
      </w:r>
    </w:p>
    <w:p w:rsidR="001340AB" w:rsidRPr="001340AB" w:rsidRDefault="001340AB" w:rsidP="002A3CDB">
      <w:pPr>
        <w:pStyle w:val="MSTipsbody"/>
      </w:pPr>
      <w:r w:rsidRPr="001340AB">
        <w:t>Tablet PC Settings</w:t>
      </w:r>
    </w:p>
    <w:p w:rsidR="001340AB" w:rsidRPr="001340AB" w:rsidRDefault="001846EF" w:rsidP="002A3CDB">
      <w:pPr>
        <w:pStyle w:val="MSHeading3"/>
      </w:pPr>
      <w:bookmarkStart w:id="144" w:name="_Toc338326805"/>
      <w:bookmarkStart w:id="145" w:name="_Toc340423709"/>
      <w:r>
        <w:t>How d</w:t>
      </w:r>
      <w:r w:rsidR="00631D1D" w:rsidRPr="001340AB">
        <w:t xml:space="preserve">o I </w:t>
      </w:r>
      <w:r>
        <w:t>get my touchscreen to go to the correct s</w:t>
      </w:r>
      <w:r w:rsidR="00631D1D" w:rsidRPr="001340AB">
        <w:t>creen?</w:t>
      </w:r>
      <w:bookmarkEnd w:id="144"/>
      <w:bookmarkEnd w:id="145"/>
    </w:p>
    <w:p w:rsidR="001340AB" w:rsidRPr="001340AB" w:rsidRDefault="001340AB" w:rsidP="00001BD8">
      <w:pPr>
        <w:pStyle w:val="MSMultilevellist"/>
        <w:numPr>
          <w:ilvl w:val="0"/>
          <w:numId w:val="50"/>
        </w:numPr>
      </w:pPr>
      <w:r w:rsidRPr="001340AB">
        <w:t xml:space="preserve">Swipe in from the right edge of the screen, and then tap </w:t>
      </w:r>
      <w:r w:rsidRPr="007C4D47">
        <w:rPr>
          <w:rStyle w:val="Strong"/>
        </w:rPr>
        <w:t>Search</w:t>
      </w:r>
      <w:r w:rsidRPr="001340AB">
        <w:t>.</w:t>
      </w:r>
      <w:r w:rsidRPr="001340AB">
        <w:br/>
        <w:t xml:space="preserve">(If you're using a mouse, point to the upper-right corner of the screen, move the mouse pointer down, and then click </w:t>
      </w:r>
      <w:r w:rsidRPr="007C4D47">
        <w:rPr>
          <w:rStyle w:val="Strong"/>
        </w:rPr>
        <w:t>Search</w:t>
      </w:r>
      <w:r w:rsidRPr="001340AB">
        <w:t>.)</w:t>
      </w:r>
    </w:p>
    <w:p w:rsidR="001340AB" w:rsidRPr="001340AB" w:rsidRDefault="001340AB" w:rsidP="007C4D47">
      <w:pPr>
        <w:pStyle w:val="MSMultilevellist"/>
      </w:pPr>
      <w:r w:rsidRPr="001340AB">
        <w:t xml:space="preserve">Enter </w:t>
      </w:r>
      <w:r w:rsidRPr="007C4D47">
        <w:rPr>
          <w:rStyle w:val="Strong"/>
        </w:rPr>
        <w:t>calibrate</w:t>
      </w:r>
      <w:r w:rsidRPr="001340AB">
        <w:t xml:space="preserve"> in the search box, tap or click </w:t>
      </w:r>
      <w:r w:rsidRPr="007C4D47">
        <w:rPr>
          <w:rStyle w:val="Strong"/>
        </w:rPr>
        <w:t>Settings</w:t>
      </w:r>
      <w:r w:rsidRPr="001340AB">
        <w:t xml:space="preserve">, and then tap or click </w:t>
      </w:r>
      <w:r w:rsidRPr="007C4D47">
        <w:rPr>
          <w:rStyle w:val="Strong"/>
        </w:rPr>
        <w:t>Calibrate the screen for pen or touch input</w:t>
      </w:r>
      <w:r w:rsidRPr="001340AB">
        <w:t xml:space="preserve"> to open Tablet PC Settings.</w:t>
      </w:r>
    </w:p>
    <w:p w:rsidR="001340AB" w:rsidRPr="001340AB" w:rsidRDefault="001340AB" w:rsidP="00631D1D">
      <w:pPr>
        <w:pStyle w:val="MSMultilevellist"/>
        <w:spacing w:after="120"/>
      </w:pPr>
      <w:r w:rsidRPr="001340AB">
        <w:t xml:space="preserve">Tap or click </w:t>
      </w:r>
      <w:r w:rsidRPr="007C4D47">
        <w:rPr>
          <w:rStyle w:val="Strong"/>
        </w:rPr>
        <w:t>Setup</w:t>
      </w:r>
      <w:r w:rsidRPr="001340AB">
        <w:t>, and then follow the on-screen instructions.</w:t>
      </w:r>
    </w:p>
    <w:p w:rsidR="002A36CB" w:rsidRDefault="000C5EEB" w:rsidP="002A36CB">
      <w:pPr>
        <w:pStyle w:val="MSImages"/>
      </w:pPr>
      <w:r>
        <w:rPr>
          <w:noProof/>
        </w:rPr>
        <w:drawing>
          <wp:inline distT="0" distB="0" distL="0" distR="0">
            <wp:extent cx="3629025" cy="4124325"/>
            <wp:effectExtent l="0" t="0" r="9525" b="9525"/>
            <wp:docPr id="86" name="Picture 172" descr="Tablet P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ablet PC Setting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29025" cy="4124325"/>
                    </a:xfrm>
                    <a:prstGeom prst="rect">
                      <a:avLst/>
                    </a:prstGeom>
                    <a:noFill/>
                    <a:ln>
                      <a:noFill/>
                    </a:ln>
                  </pic:spPr>
                </pic:pic>
              </a:graphicData>
            </a:graphic>
          </wp:inline>
        </w:drawing>
      </w:r>
    </w:p>
    <w:p w:rsidR="001340AB" w:rsidRPr="001340AB" w:rsidRDefault="001340AB" w:rsidP="007C4D47">
      <w:pPr>
        <w:pStyle w:val="MSTipsbody"/>
      </w:pPr>
      <w:r w:rsidRPr="001340AB">
        <w:t>Tablet PC Settings</w:t>
      </w:r>
    </w:p>
    <w:p w:rsidR="001340AB" w:rsidRPr="001340AB" w:rsidRDefault="001340AB" w:rsidP="007C4D47">
      <w:pPr>
        <w:pStyle w:val="MSHeading3"/>
      </w:pPr>
      <w:bookmarkStart w:id="146" w:name="_Toc338326806"/>
      <w:bookmarkStart w:id="147" w:name="_Toc340423710"/>
      <w:r w:rsidRPr="001340AB">
        <w:t xml:space="preserve">How </w:t>
      </w:r>
      <w:r w:rsidR="001846EF">
        <w:t>d</w:t>
      </w:r>
      <w:r w:rsidR="007C4D47" w:rsidRPr="001340AB">
        <w:t xml:space="preserve">o </w:t>
      </w:r>
      <w:r w:rsidRPr="001340AB">
        <w:t xml:space="preserve">I </w:t>
      </w:r>
      <w:r w:rsidR="001846EF">
        <w:t>change my p</w:t>
      </w:r>
      <w:r w:rsidR="007C4D47" w:rsidRPr="001340AB">
        <w:t xml:space="preserve">en </w:t>
      </w:r>
      <w:r w:rsidR="00631D1D">
        <w:t>a</w:t>
      </w:r>
      <w:r w:rsidR="001846EF">
        <w:t>nd touch a</w:t>
      </w:r>
      <w:r w:rsidR="007C4D47" w:rsidRPr="001340AB">
        <w:t>ctions?</w:t>
      </w:r>
      <w:bookmarkEnd w:id="146"/>
      <w:bookmarkEnd w:id="147"/>
    </w:p>
    <w:p w:rsidR="001340AB" w:rsidRPr="001340AB" w:rsidRDefault="001340AB" w:rsidP="002A36CB">
      <w:pPr>
        <w:pStyle w:val="MSBody"/>
      </w:pPr>
      <w:r w:rsidRPr="001340AB">
        <w:t>To change how fast, far, or long an action takes:</w:t>
      </w:r>
    </w:p>
    <w:p w:rsidR="001340AB" w:rsidRPr="001340AB" w:rsidRDefault="001340AB" w:rsidP="00001BD8">
      <w:pPr>
        <w:pStyle w:val="MSMultilevellist"/>
        <w:numPr>
          <w:ilvl w:val="0"/>
          <w:numId w:val="51"/>
        </w:numPr>
      </w:pPr>
      <w:r w:rsidRPr="001340AB">
        <w:t xml:space="preserve">Swipe in from the right edge of the screen, and then tap </w:t>
      </w:r>
      <w:r w:rsidRPr="00794BEF">
        <w:rPr>
          <w:rStyle w:val="Strong"/>
        </w:rPr>
        <w:t>Search</w:t>
      </w:r>
      <w:r w:rsidRPr="001340AB">
        <w:t>.</w:t>
      </w:r>
      <w:r w:rsidRPr="001340AB">
        <w:br/>
        <w:t xml:space="preserve">(If you're using a mouse, point to the upper-right corner of the screen, move the mouse pointer down, and then click </w:t>
      </w:r>
      <w:r w:rsidRPr="00794BEF">
        <w:rPr>
          <w:rStyle w:val="Strong"/>
        </w:rPr>
        <w:t>Search</w:t>
      </w:r>
      <w:r w:rsidRPr="001340AB">
        <w:t>.)</w:t>
      </w:r>
    </w:p>
    <w:p w:rsidR="001340AB" w:rsidRPr="001340AB" w:rsidRDefault="001340AB" w:rsidP="007C4D47">
      <w:pPr>
        <w:pStyle w:val="MSMultilevellist"/>
      </w:pPr>
      <w:r w:rsidRPr="001340AB">
        <w:t xml:space="preserve">Enter </w:t>
      </w:r>
      <w:r w:rsidRPr="00794BEF">
        <w:rPr>
          <w:rStyle w:val="Strong"/>
        </w:rPr>
        <w:t>pen and touch</w:t>
      </w:r>
      <w:r w:rsidRPr="001340AB">
        <w:t xml:space="preserve"> in the search box, tap or click </w:t>
      </w:r>
      <w:r w:rsidRPr="00794BEF">
        <w:rPr>
          <w:rStyle w:val="Strong"/>
        </w:rPr>
        <w:t>Settings</w:t>
      </w:r>
      <w:r w:rsidRPr="001340AB">
        <w:t xml:space="preserve">, and then tap or click </w:t>
      </w:r>
      <w:r w:rsidRPr="00794BEF">
        <w:rPr>
          <w:rStyle w:val="Strong"/>
        </w:rPr>
        <w:t>Pen and Touch</w:t>
      </w:r>
      <w:r w:rsidRPr="001340AB">
        <w:t>.</w:t>
      </w:r>
    </w:p>
    <w:p w:rsidR="001340AB" w:rsidRPr="001340AB" w:rsidRDefault="001340AB" w:rsidP="007C4D47">
      <w:pPr>
        <w:pStyle w:val="MSMultilevellist"/>
      </w:pPr>
      <w:r w:rsidRPr="001340AB">
        <w:t xml:space="preserve">Tap or click the action you want to configure, and then click </w:t>
      </w:r>
      <w:r w:rsidRPr="00794BEF">
        <w:rPr>
          <w:rStyle w:val="Strong"/>
        </w:rPr>
        <w:t>Settings</w:t>
      </w:r>
      <w:r w:rsidRPr="001340AB">
        <w:t>. Follow the on-screen instructions.</w:t>
      </w:r>
    </w:p>
    <w:p w:rsidR="002A36CB" w:rsidRDefault="000C5EEB" w:rsidP="002A36CB">
      <w:pPr>
        <w:pStyle w:val="MSImages"/>
      </w:pPr>
      <w:r>
        <w:rPr>
          <w:noProof/>
        </w:rPr>
        <w:drawing>
          <wp:inline distT="0" distB="0" distL="0" distR="0">
            <wp:extent cx="3676650" cy="4638675"/>
            <wp:effectExtent l="0" t="0" r="0" b="9525"/>
            <wp:docPr id="87" name="Picture 170" descr="Pen and Touc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Pen and Touch Setting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76650" cy="4638675"/>
                    </a:xfrm>
                    <a:prstGeom prst="rect">
                      <a:avLst/>
                    </a:prstGeom>
                    <a:noFill/>
                    <a:ln>
                      <a:noFill/>
                    </a:ln>
                  </pic:spPr>
                </pic:pic>
              </a:graphicData>
            </a:graphic>
          </wp:inline>
        </w:drawing>
      </w:r>
    </w:p>
    <w:p w:rsidR="001340AB" w:rsidRPr="001340AB" w:rsidRDefault="001340AB" w:rsidP="00794BEF">
      <w:pPr>
        <w:pStyle w:val="MSTipsbody"/>
      </w:pPr>
      <w:r w:rsidRPr="001340AB">
        <w:t>Pen and Touch Settings</w:t>
      </w:r>
    </w:p>
    <w:bookmarkStart w:id="148" w:name="_Toc338326807"/>
    <w:p w:rsidR="001340AB" w:rsidRPr="00847F46" w:rsidRDefault="00847F46" w:rsidP="00C523E9">
      <w:pPr>
        <w:pStyle w:val="MSHeading2"/>
      </w:pPr>
      <w:r w:rsidRPr="00847F46">
        <w:fldChar w:fldCharType="begin"/>
      </w:r>
      <w:r w:rsidR="00EA26B3">
        <w:instrText>HYPERLINK "http://www.microsoft.com/enable/training/windows8/change-keyboard.aspx" \o "http://www.microsoft.com/enable/training/windows8/change-keyboard.aspx"</w:instrText>
      </w:r>
      <w:r w:rsidRPr="00847F46">
        <w:fldChar w:fldCharType="separate"/>
      </w:r>
      <w:bookmarkStart w:id="149" w:name="_Toc340423711"/>
      <w:r w:rsidR="001340AB" w:rsidRPr="00847F46">
        <w:rPr>
          <w:rStyle w:val="Hyperlink"/>
          <w:color w:val="auto"/>
          <w:u w:val="none"/>
        </w:rPr>
        <w:t xml:space="preserve">Change </w:t>
      </w:r>
      <w:r w:rsidR="001846EF">
        <w:rPr>
          <w:rStyle w:val="Hyperlink"/>
          <w:color w:val="auto"/>
          <w:u w:val="none"/>
        </w:rPr>
        <w:t>k</w:t>
      </w:r>
      <w:r w:rsidR="00794BEF" w:rsidRPr="00847F46">
        <w:rPr>
          <w:rStyle w:val="Hyperlink"/>
          <w:color w:val="auto"/>
          <w:u w:val="none"/>
        </w:rPr>
        <w:t>ey</w:t>
      </w:r>
      <w:r w:rsidR="00794BEF" w:rsidRPr="00847F46">
        <w:rPr>
          <w:rStyle w:val="Hyperlink"/>
          <w:color w:val="auto"/>
          <w:u w:val="none"/>
        </w:rPr>
        <w:t>b</w:t>
      </w:r>
      <w:r w:rsidR="001846EF">
        <w:rPr>
          <w:rStyle w:val="Hyperlink"/>
          <w:color w:val="auto"/>
          <w:u w:val="none"/>
        </w:rPr>
        <w:t>oard s</w:t>
      </w:r>
      <w:r w:rsidR="00794BEF" w:rsidRPr="00847F46">
        <w:rPr>
          <w:rStyle w:val="Hyperlink"/>
          <w:color w:val="auto"/>
          <w:u w:val="none"/>
        </w:rPr>
        <w:t>ett</w:t>
      </w:r>
      <w:r w:rsidR="00794BEF" w:rsidRPr="00847F46">
        <w:rPr>
          <w:rStyle w:val="Hyperlink"/>
          <w:color w:val="auto"/>
          <w:u w:val="none"/>
        </w:rPr>
        <w:t>i</w:t>
      </w:r>
      <w:r w:rsidR="00794BEF" w:rsidRPr="00847F46">
        <w:rPr>
          <w:rStyle w:val="Hyperlink"/>
          <w:color w:val="auto"/>
          <w:u w:val="none"/>
        </w:rPr>
        <w:t>ngs</w:t>
      </w:r>
      <w:bookmarkEnd w:id="148"/>
      <w:bookmarkEnd w:id="149"/>
      <w:r w:rsidRPr="00847F46">
        <w:fldChar w:fldCharType="end"/>
      </w:r>
    </w:p>
    <w:p w:rsidR="001340AB" w:rsidRPr="001340AB" w:rsidRDefault="001340AB" w:rsidP="002A36CB">
      <w:pPr>
        <w:pStyle w:val="MSBody"/>
      </w:pPr>
      <w:r w:rsidRPr="001340AB">
        <w:t>If you want to make the keyboard easier to use, you can change the settings to suit your needs.</w:t>
      </w:r>
    </w:p>
    <w:p w:rsidR="001340AB" w:rsidRPr="001340AB" w:rsidRDefault="001340AB" w:rsidP="00001BD8">
      <w:pPr>
        <w:pStyle w:val="MSMultilevellist"/>
        <w:numPr>
          <w:ilvl w:val="0"/>
          <w:numId w:val="52"/>
        </w:numPr>
      </w:pPr>
      <w:r w:rsidRPr="001340AB">
        <w:t xml:space="preserve">Swipe in from the right edge of the screen, and then tap </w:t>
      </w:r>
      <w:r w:rsidRPr="00297DD9">
        <w:rPr>
          <w:rStyle w:val="Strong"/>
        </w:rPr>
        <w:t>Search</w:t>
      </w:r>
      <w:r w:rsidRPr="001340AB">
        <w:t>.</w:t>
      </w:r>
      <w:r w:rsidR="00297DD9">
        <w:br/>
      </w:r>
      <w:r w:rsidRPr="001340AB">
        <w:t xml:space="preserve">(If you're using a mouse, point to the upper-right corner of the screen, move the mouse pointer down, and then click </w:t>
      </w:r>
      <w:r w:rsidRPr="00297DD9">
        <w:rPr>
          <w:rStyle w:val="Strong"/>
        </w:rPr>
        <w:t>Search</w:t>
      </w:r>
      <w:r w:rsidRPr="001340AB">
        <w:t>.)</w:t>
      </w:r>
    </w:p>
    <w:p w:rsidR="001340AB" w:rsidRPr="001340AB" w:rsidRDefault="001340AB" w:rsidP="00297DD9">
      <w:pPr>
        <w:pStyle w:val="MSMultilevellist"/>
      </w:pPr>
      <w:r w:rsidRPr="001340AB">
        <w:t xml:space="preserve">In the search box, enter </w:t>
      </w:r>
      <w:r w:rsidRPr="00297DD9">
        <w:rPr>
          <w:rStyle w:val="Strong"/>
        </w:rPr>
        <w:t>Change how your keyboard works</w:t>
      </w:r>
      <w:r w:rsidRPr="001340AB">
        <w:t xml:space="preserve">, tap or click </w:t>
      </w:r>
      <w:r w:rsidRPr="00297DD9">
        <w:rPr>
          <w:rStyle w:val="Strong"/>
        </w:rPr>
        <w:t>Settings</w:t>
      </w:r>
      <w:r w:rsidRPr="001340AB">
        <w:t xml:space="preserve">, and then tap or click </w:t>
      </w:r>
      <w:r w:rsidRPr="00297DD9">
        <w:rPr>
          <w:rStyle w:val="Strong"/>
        </w:rPr>
        <w:t>Change how your keyboard works</w:t>
      </w:r>
      <w:r w:rsidRPr="001340AB">
        <w:t>.</w:t>
      </w:r>
    </w:p>
    <w:p w:rsidR="001340AB" w:rsidRPr="001340AB" w:rsidRDefault="001340AB" w:rsidP="00297DD9">
      <w:pPr>
        <w:pStyle w:val="MSMultilevellist"/>
      </w:pPr>
      <w:r w:rsidRPr="001340AB">
        <w:t>Select the options that you want to use:</w:t>
      </w:r>
    </w:p>
    <w:p w:rsidR="001340AB" w:rsidRPr="001340AB" w:rsidRDefault="001340AB" w:rsidP="00001BD8">
      <w:pPr>
        <w:pStyle w:val="MSMultilevellist"/>
        <w:numPr>
          <w:ilvl w:val="1"/>
          <w:numId w:val="3"/>
        </w:numPr>
      </w:pPr>
      <w:r w:rsidRPr="00297DD9">
        <w:rPr>
          <w:rStyle w:val="Strong"/>
        </w:rPr>
        <w:t>Turn on Mouse Keys</w:t>
      </w:r>
      <w:r w:rsidRPr="001340AB">
        <w:t xml:space="preserve">. If using a mouse is awkward or hard to use, you can turn on Mouse Keys so you don’t need to use the mouse. Instead, you can use the arrow keys on your keyboard or use the numeric keypad to move the pointer. For more info, type </w:t>
      </w:r>
      <w:r w:rsidRPr="00297DD9">
        <w:rPr>
          <w:rStyle w:val="Strong"/>
        </w:rPr>
        <w:t>Move the pointer with the keypad using Mouse Keys</w:t>
      </w:r>
      <w:r w:rsidRPr="001340AB">
        <w:t xml:space="preserve">, in the search box, then tap or click </w:t>
      </w:r>
      <w:r w:rsidRPr="00297DD9">
        <w:rPr>
          <w:rStyle w:val="Strong"/>
        </w:rPr>
        <w:t>Settings</w:t>
      </w:r>
      <w:r w:rsidRPr="001340AB">
        <w:t>.</w:t>
      </w:r>
    </w:p>
    <w:p w:rsidR="001340AB" w:rsidRPr="001340AB" w:rsidRDefault="001340AB" w:rsidP="00001BD8">
      <w:pPr>
        <w:pStyle w:val="MSMultilevellist"/>
        <w:numPr>
          <w:ilvl w:val="1"/>
          <w:numId w:val="3"/>
        </w:numPr>
      </w:pPr>
      <w:r w:rsidRPr="00297DD9">
        <w:rPr>
          <w:rStyle w:val="Strong"/>
        </w:rPr>
        <w:t>Turn on Sticky Keys</w:t>
      </w:r>
      <w:r w:rsidRPr="001340AB">
        <w:t>. With Sticky Keys turned on, you won’t have to press complicated key combos. For example, instead of pressing the Ctrl+Alt+Del keys at the same time, you can press keys one at a time.</w:t>
      </w:r>
    </w:p>
    <w:p w:rsidR="001340AB" w:rsidRPr="001340AB" w:rsidRDefault="001340AB" w:rsidP="00001BD8">
      <w:pPr>
        <w:pStyle w:val="MSMultilevellist"/>
        <w:numPr>
          <w:ilvl w:val="1"/>
          <w:numId w:val="3"/>
        </w:numPr>
      </w:pPr>
      <w:r w:rsidRPr="00297DD9">
        <w:rPr>
          <w:rStyle w:val="Strong"/>
        </w:rPr>
        <w:t>Turn on Toggle Keys</w:t>
      </w:r>
      <w:r w:rsidRPr="001340AB">
        <w:t>. Toggle Keys play an alert each time you press the Caps Lock, Num Lock, or Scroll Lock keys. These notifications can help prevent the frustration of inadvertently pressing a key and not realizing it.</w:t>
      </w:r>
    </w:p>
    <w:p w:rsidR="001340AB" w:rsidRPr="001340AB" w:rsidRDefault="001340AB" w:rsidP="00001BD8">
      <w:pPr>
        <w:pStyle w:val="MSMultilevellist"/>
        <w:numPr>
          <w:ilvl w:val="1"/>
          <w:numId w:val="3"/>
        </w:numPr>
      </w:pPr>
      <w:r w:rsidRPr="00297DD9">
        <w:rPr>
          <w:rStyle w:val="Strong"/>
        </w:rPr>
        <w:t>Turn on Filter Keys</w:t>
      </w:r>
      <w:r w:rsidRPr="001340AB">
        <w:t>. When you turn on Filter Keys, Windows will ignore keystrokes that occur in rapid succession, or keystrokes that are held down for several seconds unintentionally.</w:t>
      </w:r>
    </w:p>
    <w:p w:rsidR="001340AB" w:rsidRPr="001340AB" w:rsidRDefault="001340AB" w:rsidP="00001BD8">
      <w:pPr>
        <w:pStyle w:val="MSMultilevellist"/>
        <w:numPr>
          <w:ilvl w:val="1"/>
          <w:numId w:val="3"/>
        </w:numPr>
      </w:pPr>
      <w:r w:rsidRPr="00297DD9">
        <w:rPr>
          <w:rStyle w:val="Strong"/>
        </w:rPr>
        <w:t>Underline keyboard shortcuts and access keys</w:t>
      </w:r>
      <w:r w:rsidRPr="001340AB">
        <w:t xml:space="preserve">. This option makes keyboard access in dialog boxes easier by highlighting the access keys of the controls. For more info about keyboard shortcuts, see </w:t>
      </w:r>
      <w:hyperlink r:id="rId127" w:tooltip="http://windows.microsoft.com/en-US/windows-8/keyboard-shortcuts" w:history="1">
        <w:r w:rsidRPr="00297DD9">
          <w:rPr>
            <w:rStyle w:val="Hyperlink"/>
          </w:rPr>
          <w:t>Keyboard sh</w:t>
        </w:r>
        <w:r w:rsidRPr="00297DD9">
          <w:rPr>
            <w:rStyle w:val="Hyperlink"/>
          </w:rPr>
          <w:t>o</w:t>
        </w:r>
        <w:r w:rsidRPr="00297DD9">
          <w:rPr>
            <w:rStyle w:val="Hyperlink"/>
          </w:rPr>
          <w:t>r</w:t>
        </w:r>
        <w:r w:rsidRPr="00297DD9">
          <w:rPr>
            <w:rStyle w:val="Hyperlink"/>
          </w:rPr>
          <w:t>t</w:t>
        </w:r>
        <w:r w:rsidRPr="00297DD9">
          <w:rPr>
            <w:rStyle w:val="Hyperlink"/>
          </w:rPr>
          <w:t>cuts</w:t>
        </w:r>
      </w:hyperlink>
      <w:r w:rsidRPr="001340AB">
        <w:t>.</w:t>
      </w:r>
    </w:p>
    <w:p w:rsidR="001340AB" w:rsidRPr="001340AB" w:rsidRDefault="001340AB" w:rsidP="00001BD8">
      <w:pPr>
        <w:pStyle w:val="MSMultilevellist"/>
        <w:numPr>
          <w:ilvl w:val="1"/>
          <w:numId w:val="3"/>
        </w:numPr>
      </w:pPr>
      <w:r w:rsidRPr="00297DD9">
        <w:rPr>
          <w:rStyle w:val="Strong"/>
        </w:rPr>
        <w:t>Prevent windows from being automatically arranged when moved to the edge of the screen</w:t>
      </w:r>
      <w:r w:rsidRPr="001340AB">
        <w:t>. With this option, you can prevent windows from automatically resizing and docking along the sides of your screen when you move them.</w:t>
      </w:r>
    </w:p>
    <w:p w:rsidR="001340AB" w:rsidRPr="001340AB" w:rsidRDefault="00551D1E" w:rsidP="00297DD9">
      <w:pPr>
        <w:pStyle w:val="MSCalloutA"/>
      </w:pPr>
      <w:r>
        <w:t>Note</w:t>
      </w:r>
      <w:r w:rsidR="00297DD9">
        <w:t>:</w:t>
      </w:r>
    </w:p>
    <w:p w:rsidR="001340AB" w:rsidRPr="001340AB" w:rsidRDefault="00297DD9" w:rsidP="00297DD9">
      <w:pPr>
        <w:pStyle w:val="MSCalloutB"/>
        <w:tabs>
          <w:tab w:val="left" w:pos="720"/>
        </w:tabs>
      </w:pPr>
      <w:r>
        <w:rPr>
          <w:rFonts w:ascii="Arial" w:hAnsi="Arial" w:cs="Arial"/>
        </w:rPr>
        <w:t>•</w:t>
      </w:r>
      <w:r>
        <w:tab/>
      </w:r>
      <w:r w:rsidR="001340AB" w:rsidRPr="001340AB">
        <w:t xml:space="preserve">If you prefer to use your PC without using a keyboard, try using On-Screen Keyboard, a tool that </w:t>
      </w:r>
      <w:r>
        <w:tab/>
      </w:r>
      <w:r w:rsidR="001340AB" w:rsidRPr="001340AB">
        <w:t xml:space="preserve">lets you enter text by selecting characters on the screen. For more info, see </w:t>
      </w:r>
      <w:r>
        <w:br/>
      </w:r>
      <w:r>
        <w:tab/>
      </w:r>
      <w:hyperlink r:id="rId128" w:tooltip="http://windows.microsoft.com/en-US/windows-8/type-with-the-on-screen-keyboard" w:history="1">
        <w:r w:rsidR="001340AB" w:rsidRPr="00297DD9">
          <w:rPr>
            <w:rStyle w:val="Hyperlink"/>
          </w:rPr>
          <w:t xml:space="preserve">Use On-Screen </w:t>
        </w:r>
        <w:r w:rsidR="001340AB" w:rsidRPr="00297DD9">
          <w:rPr>
            <w:rStyle w:val="Hyperlink"/>
          </w:rPr>
          <w:t>K</w:t>
        </w:r>
        <w:r w:rsidR="001340AB" w:rsidRPr="00297DD9">
          <w:rPr>
            <w:rStyle w:val="Hyperlink"/>
          </w:rPr>
          <w:t>e</w:t>
        </w:r>
        <w:r w:rsidR="001340AB" w:rsidRPr="00297DD9">
          <w:rPr>
            <w:rStyle w:val="Hyperlink"/>
          </w:rPr>
          <w:t>y</w:t>
        </w:r>
        <w:r w:rsidR="001340AB" w:rsidRPr="00297DD9">
          <w:rPr>
            <w:rStyle w:val="Hyperlink"/>
          </w:rPr>
          <w:t>b</w:t>
        </w:r>
        <w:r w:rsidR="001340AB" w:rsidRPr="00297DD9">
          <w:rPr>
            <w:rStyle w:val="Hyperlink"/>
          </w:rPr>
          <w:t>oard to type</w:t>
        </w:r>
      </w:hyperlink>
      <w:r w:rsidR="001340AB" w:rsidRPr="001340AB">
        <w:t xml:space="preserve">. </w:t>
      </w:r>
    </w:p>
    <w:p w:rsidR="001340AB" w:rsidRPr="001340AB" w:rsidRDefault="00297DD9" w:rsidP="00297DD9">
      <w:pPr>
        <w:pStyle w:val="MSCalloutB"/>
        <w:tabs>
          <w:tab w:val="left" w:pos="720"/>
        </w:tabs>
      </w:pPr>
      <w:r>
        <w:rPr>
          <w:rFonts w:ascii="Arial" w:hAnsi="Arial" w:cs="Arial"/>
        </w:rPr>
        <w:t>•</w:t>
      </w:r>
      <w:r>
        <w:tab/>
      </w:r>
      <w:r w:rsidR="001340AB" w:rsidRPr="001340AB">
        <w:t xml:space="preserve">If you're looking for new ways to use a mouse and keyboard, see </w:t>
      </w:r>
      <w:r>
        <w:br/>
      </w:r>
      <w:r>
        <w:tab/>
      </w:r>
      <w:hyperlink r:id="rId129" w:tooltip="http://windows.microsoft.com/en-US/windows-8/mouse-keyboard-whats-new/" w:history="1">
        <w:r w:rsidR="001340AB" w:rsidRPr="00297DD9">
          <w:rPr>
            <w:rStyle w:val="Hyperlink"/>
          </w:rPr>
          <w:t xml:space="preserve">Mouse and keyboard: </w:t>
        </w:r>
        <w:r w:rsidR="001340AB" w:rsidRPr="00297DD9">
          <w:rPr>
            <w:rStyle w:val="Hyperlink"/>
          </w:rPr>
          <w:t>W</w:t>
        </w:r>
        <w:r w:rsidR="001340AB" w:rsidRPr="00297DD9">
          <w:rPr>
            <w:rStyle w:val="Hyperlink"/>
          </w:rPr>
          <w:t>h</w:t>
        </w:r>
        <w:r w:rsidR="001340AB" w:rsidRPr="00297DD9">
          <w:rPr>
            <w:rStyle w:val="Hyperlink"/>
          </w:rPr>
          <w:t>a</w:t>
        </w:r>
        <w:r w:rsidR="001340AB" w:rsidRPr="00297DD9">
          <w:rPr>
            <w:rStyle w:val="Hyperlink"/>
          </w:rPr>
          <w:t>t’s new</w:t>
        </w:r>
        <w:r w:rsidR="001340AB" w:rsidRPr="00297DD9">
          <w:rPr>
            <w:rStyle w:val="Hyperlink"/>
          </w:rPr>
          <w:t xml:space="preserve"> </w:t>
        </w:r>
        <w:r w:rsidR="001340AB" w:rsidRPr="00297DD9">
          <w:rPr>
            <w:rStyle w:val="Hyperlink"/>
          </w:rPr>
          <w:t>in Windows</w:t>
        </w:r>
      </w:hyperlink>
      <w:r w:rsidR="001340AB" w:rsidRPr="001340AB">
        <w:t>.</w:t>
      </w:r>
    </w:p>
    <w:p w:rsidR="001340AB" w:rsidRPr="001340AB" w:rsidRDefault="001340AB" w:rsidP="00C523E9">
      <w:pPr>
        <w:pStyle w:val="MSHeading2"/>
      </w:pPr>
      <w:hyperlink r:id="rId130" w:history="1">
        <w:bookmarkStart w:id="150" w:name="_Toc338326808"/>
        <w:bookmarkStart w:id="151" w:name="_Toc340423712"/>
        <w:r w:rsidRPr="001340AB">
          <w:t xml:space="preserve">Change </w:t>
        </w:r>
        <w:r w:rsidR="001846EF">
          <w:t>the k</w:t>
        </w:r>
        <w:r w:rsidR="0083592A" w:rsidRPr="001340AB">
          <w:t>eybo</w:t>
        </w:r>
        <w:r w:rsidR="0083592A" w:rsidRPr="001340AB">
          <w:t>a</w:t>
        </w:r>
        <w:r w:rsidR="001846EF">
          <w:t>rd l</w:t>
        </w:r>
        <w:r w:rsidR="0083592A" w:rsidRPr="001340AB">
          <w:t>ayo</w:t>
        </w:r>
        <w:r w:rsidR="0083592A" w:rsidRPr="001340AB">
          <w:t>u</w:t>
        </w:r>
        <w:r w:rsidR="0083592A" w:rsidRPr="001340AB">
          <w:t>t</w:t>
        </w:r>
        <w:bookmarkEnd w:id="150"/>
        <w:bookmarkEnd w:id="151"/>
      </w:hyperlink>
    </w:p>
    <w:p w:rsidR="001340AB" w:rsidRPr="001340AB" w:rsidRDefault="001340AB" w:rsidP="002A36CB">
      <w:pPr>
        <w:pStyle w:val="MSBody"/>
      </w:pPr>
      <w:r w:rsidRPr="001340AB">
        <w:t xml:space="preserve">You can add a keyboard layout to a language and switch to using that if you want to use the same layout to type in different languages or don't want to use the default one that Windows provides. </w:t>
      </w:r>
    </w:p>
    <w:p w:rsidR="001340AB" w:rsidRPr="001340AB" w:rsidRDefault="001340AB" w:rsidP="0083592A">
      <w:pPr>
        <w:pStyle w:val="MSHeading3"/>
      </w:pPr>
      <w:bookmarkStart w:id="152" w:name="_Toc338326809"/>
      <w:bookmarkStart w:id="153" w:name="_Toc340423713"/>
      <w:r w:rsidRPr="001340AB">
        <w:t xml:space="preserve">To </w:t>
      </w:r>
      <w:r w:rsidR="001846EF">
        <w:t>change the keyboard layout for a l</w:t>
      </w:r>
      <w:r w:rsidR="0083592A" w:rsidRPr="001340AB">
        <w:t>anguage</w:t>
      </w:r>
      <w:bookmarkEnd w:id="152"/>
      <w:bookmarkEnd w:id="153"/>
    </w:p>
    <w:p w:rsidR="001340AB" w:rsidRPr="001340AB" w:rsidRDefault="001340AB" w:rsidP="00001BD8">
      <w:pPr>
        <w:pStyle w:val="MSMultilevellist"/>
        <w:numPr>
          <w:ilvl w:val="0"/>
          <w:numId w:val="53"/>
        </w:numPr>
      </w:pPr>
      <w:r w:rsidRPr="001340AB">
        <w:t xml:space="preserve">Swipe in from the right edge of the screen, and then tap </w:t>
      </w:r>
      <w:r w:rsidRPr="0083592A">
        <w:rPr>
          <w:rStyle w:val="Strong"/>
        </w:rPr>
        <w:t>Search</w:t>
      </w:r>
      <w:r w:rsidRPr="001340AB">
        <w:t>.</w:t>
      </w:r>
      <w:r w:rsidRPr="001340AB">
        <w:br/>
        <w:t xml:space="preserve">(If you're using a mouse, point to the upper-right corner of the screen, move the mouse pointer down, and then click </w:t>
      </w:r>
      <w:r w:rsidRPr="0083592A">
        <w:rPr>
          <w:rStyle w:val="Strong"/>
        </w:rPr>
        <w:t>Search</w:t>
      </w:r>
      <w:r w:rsidRPr="001340AB">
        <w:t>.)</w:t>
      </w:r>
    </w:p>
    <w:p w:rsidR="001340AB" w:rsidRPr="001340AB" w:rsidRDefault="001340AB" w:rsidP="00001BD8">
      <w:pPr>
        <w:pStyle w:val="MSMultilevellist"/>
        <w:numPr>
          <w:ilvl w:val="0"/>
          <w:numId w:val="53"/>
        </w:numPr>
      </w:pPr>
      <w:r w:rsidRPr="001340AB">
        <w:t xml:space="preserve">Enter </w:t>
      </w:r>
      <w:r w:rsidRPr="0083592A">
        <w:rPr>
          <w:rStyle w:val="Strong"/>
        </w:rPr>
        <w:t>language</w:t>
      </w:r>
      <w:r w:rsidRPr="001340AB">
        <w:t xml:space="preserve">, choose </w:t>
      </w:r>
      <w:r w:rsidRPr="0083592A">
        <w:rPr>
          <w:rStyle w:val="Strong"/>
        </w:rPr>
        <w:t>Settings</w:t>
      </w:r>
      <w:r w:rsidRPr="001340AB">
        <w:t xml:space="preserve">, and then tap or click </w:t>
      </w:r>
      <w:r w:rsidRPr="0083592A">
        <w:rPr>
          <w:rStyle w:val="Strong"/>
        </w:rPr>
        <w:t>Add a language</w:t>
      </w:r>
      <w:r w:rsidRPr="001340AB">
        <w:t>.</w:t>
      </w:r>
    </w:p>
    <w:p w:rsidR="001340AB" w:rsidRPr="001340AB" w:rsidRDefault="001340AB" w:rsidP="00001BD8">
      <w:pPr>
        <w:pStyle w:val="MSMultilevellist"/>
        <w:numPr>
          <w:ilvl w:val="0"/>
          <w:numId w:val="53"/>
        </w:numPr>
      </w:pPr>
      <w:r w:rsidRPr="001340AB">
        <w:t>Select the language that you want to add a keyboard layout to.</w:t>
      </w:r>
    </w:p>
    <w:p w:rsidR="001340AB" w:rsidRPr="001340AB" w:rsidRDefault="001340AB" w:rsidP="00001BD8">
      <w:pPr>
        <w:pStyle w:val="MSMultilevellist"/>
        <w:numPr>
          <w:ilvl w:val="0"/>
          <w:numId w:val="53"/>
        </w:numPr>
      </w:pPr>
      <w:r w:rsidRPr="001340AB">
        <w:t xml:space="preserve">Tap or click </w:t>
      </w:r>
      <w:r w:rsidRPr="0083592A">
        <w:rPr>
          <w:rStyle w:val="Strong"/>
        </w:rPr>
        <w:t>Options</w:t>
      </w:r>
      <w:r w:rsidRPr="001340AB">
        <w:t xml:space="preserve"> next to the language name, and then under </w:t>
      </w:r>
      <w:r w:rsidRPr="0083592A">
        <w:rPr>
          <w:rStyle w:val="Strong"/>
        </w:rPr>
        <w:t>Input method</w:t>
      </w:r>
      <w:r w:rsidRPr="001340AB">
        <w:t xml:space="preserve">, tap or click </w:t>
      </w:r>
      <w:r w:rsidRPr="0083592A">
        <w:rPr>
          <w:rStyle w:val="Strong"/>
        </w:rPr>
        <w:t xml:space="preserve">Add an </w:t>
      </w:r>
      <w:r w:rsidR="00631D1D">
        <w:rPr>
          <w:rStyle w:val="Strong"/>
        </w:rPr>
        <w:br/>
      </w:r>
      <w:r w:rsidRPr="0083592A">
        <w:rPr>
          <w:rStyle w:val="Strong"/>
        </w:rPr>
        <w:t>input method</w:t>
      </w:r>
      <w:r w:rsidRPr="001340AB">
        <w:t>.</w:t>
      </w:r>
    </w:p>
    <w:p w:rsidR="001340AB" w:rsidRPr="001340AB" w:rsidRDefault="001340AB" w:rsidP="00001BD8">
      <w:pPr>
        <w:pStyle w:val="MSMultilevellist"/>
        <w:numPr>
          <w:ilvl w:val="0"/>
          <w:numId w:val="53"/>
        </w:numPr>
      </w:pPr>
      <w:r w:rsidRPr="001340AB">
        <w:t>Browse the input method list or use the search box to find the keyboard layout you want to use.</w:t>
      </w:r>
    </w:p>
    <w:p w:rsidR="001340AB" w:rsidRPr="001340AB" w:rsidRDefault="001340AB" w:rsidP="00001BD8">
      <w:pPr>
        <w:pStyle w:val="MSMultilevellist"/>
        <w:numPr>
          <w:ilvl w:val="0"/>
          <w:numId w:val="53"/>
        </w:numPr>
      </w:pPr>
      <w:r w:rsidRPr="001340AB">
        <w:t xml:space="preserve">Double-tap or double-click the keyboard layout, and then tap or click </w:t>
      </w:r>
      <w:r w:rsidRPr="0083592A">
        <w:rPr>
          <w:rStyle w:val="Strong"/>
        </w:rPr>
        <w:t>Save</w:t>
      </w:r>
      <w:r w:rsidRPr="001340AB">
        <w:t>.</w:t>
      </w:r>
    </w:p>
    <w:p w:rsidR="001340AB" w:rsidRPr="00847F46" w:rsidRDefault="0083592A" w:rsidP="00597D8E">
      <w:pPr>
        <w:pStyle w:val="MSHeading2"/>
      </w:pPr>
      <w:bookmarkStart w:id="154" w:name="_Toc338326810"/>
      <w:r>
        <w:br w:type="page"/>
      </w:r>
      <w:hyperlink r:id="rId131" w:tooltip="http://www.microsoft.com/enable/training/windows8/change-mouse.aspx" w:history="1">
        <w:bookmarkStart w:id="155" w:name="_Toc340423714"/>
        <w:r w:rsidR="001340AB" w:rsidRPr="00597D8E">
          <w:t xml:space="preserve">Change </w:t>
        </w:r>
        <w:r w:rsidR="001846EF" w:rsidRPr="00597D8E">
          <w:t xml:space="preserve">mouse </w:t>
        </w:r>
        <w:r w:rsidR="001846EF" w:rsidRPr="00597D8E">
          <w:t>s</w:t>
        </w:r>
        <w:r w:rsidRPr="00597D8E">
          <w:t>e</w:t>
        </w:r>
        <w:r w:rsidRPr="00597D8E">
          <w:t>t</w:t>
        </w:r>
        <w:r w:rsidRPr="00597D8E">
          <w:t>tings</w:t>
        </w:r>
        <w:bookmarkEnd w:id="154"/>
        <w:bookmarkEnd w:id="155"/>
      </w:hyperlink>
    </w:p>
    <w:p w:rsidR="001340AB" w:rsidRPr="001340AB" w:rsidRDefault="001340AB" w:rsidP="002A36CB">
      <w:pPr>
        <w:pStyle w:val="MSBody"/>
      </w:pPr>
      <w:r w:rsidRPr="001340AB">
        <w:t>If you want to make the mouse easier to use, you can change the settings to suit your needs.</w:t>
      </w:r>
    </w:p>
    <w:p w:rsidR="001340AB" w:rsidRPr="001340AB" w:rsidRDefault="001340AB" w:rsidP="0083592A">
      <w:pPr>
        <w:pStyle w:val="MSHeading3"/>
      </w:pPr>
      <w:bookmarkStart w:id="156" w:name="_Toc338326811"/>
      <w:bookmarkStart w:id="157" w:name="_Toc340423715"/>
      <w:r w:rsidRPr="001340AB">
        <w:t xml:space="preserve">To </w:t>
      </w:r>
      <w:r w:rsidR="001846EF">
        <w:t>change the mouse s</w:t>
      </w:r>
      <w:r w:rsidR="0083592A" w:rsidRPr="001340AB">
        <w:t>ettings</w:t>
      </w:r>
      <w:bookmarkEnd w:id="156"/>
      <w:bookmarkEnd w:id="157"/>
    </w:p>
    <w:p w:rsidR="001340AB" w:rsidRPr="001340AB" w:rsidRDefault="001340AB" w:rsidP="00001BD8">
      <w:pPr>
        <w:pStyle w:val="MSMultilevellist"/>
        <w:numPr>
          <w:ilvl w:val="0"/>
          <w:numId w:val="54"/>
        </w:numPr>
      </w:pPr>
      <w:r w:rsidRPr="001340AB">
        <w:t xml:space="preserve">Swipe in from the right edge of the screen, and then tap </w:t>
      </w:r>
      <w:r w:rsidRPr="00FF7C57">
        <w:rPr>
          <w:rStyle w:val="Strong"/>
        </w:rPr>
        <w:t>Search</w:t>
      </w:r>
      <w:r w:rsidRPr="001340AB">
        <w:t>.</w:t>
      </w:r>
      <w:r w:rsidR="00FF7C57">
        <w:br/>
      </w:r>
      <w:r w:rsidRPr="001340AB">
        <w:t xml:space="preserve">(If you're using a mouse, point to the upper-right corner of the screen, move the mouse pointer down, and then click </w:t>
      </w:r>
      <w:r w:rsidRPr="00FF7C57">
        <w:rPr>
          <w:rStyle w:val="Strong"/>
        </w:rPr>
        <w:t>Search</w:t>
      </w:r>
      <w:r w:rsidRPr="001340AB">
        <w:t>.)</w:t>
      </w:r>
    </w:p>
    <w:p w:rsidR="001340AB" w:rsidRPr="001340AB" w:rsidRDefault="001340AB" w:rsidP="0083592A">
      <w:pPr>
        <w:pStyle w:val="MSMultilevellist"/>
      </w:pPr>
      <w:r w:rsidRPr="001340AB">
        <w:t xml:space="preserve">In the search box, enter </w:t>
      </w:r>
      <w:r w:rsidRPr="00FF7C57">
        <w:rPr>
          <w:rStyle w:val="Strong"/>
        </w:rPr>
        <w:t>Change how your mouse works</w:t>
      </w:r>
      <w:r w:rsidRPr="001340AB">
        <w:t xml:space="preserve">, tap or click </w:t>
      </w:r>
      <w:r w:rsidRPr="00FF7C57">
        <w:rPr>
          <w:rStyle w:val="Strong"/>
        </w:rPr>
        <w:t>Settings</w:t>
      </w:r>
      <w:r w:rsidRPr="001340AB">
        <w:t xml:space="preserve">, and then tap or click </w:t>
      </w:r>
      <w:r w:rsidRPr="00FF7C57">
        <w:rPr>
          <w:rStyle w:val="Strong"/>
        </w:rPr>
        <w:t>Change how your mouse works</w:t>
      </w:r>
      <w:r w:rsidRPr="001340AB">
        <w:t>.</w:t>
      </w:r>
    </w:p>
    <w:p w:rsidR="001340AB" w:rsidRPr="001340AB" w:rsidRDefault="001340AB" w:rsidP="0083592A">
      <w:pPr>
        <w:pStyle w:val="MSMultilevellist"/>
      </w:pPr>
      <w:r w:rsidRPr="001340AB">
        <w:t>Select the options that you want to use:</w:t>
      </w:r>
    </w:p>
    <w:p w:rsidR="001340AB" w:rsidRPr="001340AB" w:rsidRDefault="001340AB" w:rsidP="00001BD8">
      <w:pPr>
        <w:pStyle w:val="MSMultilevellist"/>
        <w:numPr>
          <w:ilvl w:val="1"/>
          <w:numId w:val="3"/>
        </w:numPr>
      </w:pPr>
      <w:r w:rsidRPr="00FF7C57">
        <w:rPr>
          <w:rStyle w:val="Strong"/>
        </w:rPr>
        <w:t>Change the color and size of mouse pointers</w:t>
      </w:r>
      <w:r w:rsidRPr="001340AB">
        <w:t>. You can use these options to make the mouse pointer larger, or change the color to make it easier to see.</w:t>
      </w:r>
    </w:p>
    <w:p w:rsidR="001340AB" w:rsidRPr="001340AB" w:rsidRDefault="001340AB" w:rsidP="00001BD8">
      <w:pPr>
        <w:pStyle w:val="MSMultilevellist"/>
        <w:numPr>
          <w:ilvl w:val="1"/>
          <w:numId w:val="3"/>
        </w:numPr>
      </w:pPr>
      <w:r w:rsidRPr="00FF7C57">
        <w:rPr>
          <w:rStyle w:val="Strong"/>
        </w:rPr>
        <w:t>Turn on Mouse Keys</w:t>
      </w:r>
      <w:r w:rsidRPr="001340AB">
        <w:t>. You can use this option to control the movement of the mouse pointer by using the numeric keypad. For more info, type Move the pointer with the keypad using Mouse Keys, in the search box, then tap or click Settings.</w:t>
      </w:r>
    </w:p>
    <w:p w:rsidR="001340AB" w:rsidRPr="001340AB" w:rsidRDefault="001340AB" w:rsidP="00001BD8">
      <w:pPr>
        <w:pStyle w:val="MSMultilevellist"/>
        <w:numPr>
          <w:ilvl w:val="1"/>
          <w:numId w:val="3"/>
        </w:numPr>
      </w:pPr>
      <w:r w:rsidRPr="00FF7C57">
        <w:rPr>
          <w:rStyle w:val="Strong"/>
        </w:rPr>
        <w:t>Activate a window by hovering over it with the mouse</w:t>
      </w:r>
      <w:r w:rsidRPr="001340AB">
        <w:t>. This option makes it easier to select and activate a window by pointing at it with the mouse rather than by clicking it.</w:t>
      </w:r>
    </w:p>
    <w:p w:rsidR="001340AB" w:rsidRPr="001340AB" w:rsidRDefault="001340AB" w:rsidP="00001BD8">
      <w:pPr>
        <w:pStyle w:val="MSMultilevellist"/>
        <w:numPr>
          <w:ilvl w:val="1"/>
          <w:numId w:val="3"/>
        </w:numPr>
      </w:pPr>
      <w:r w:rsidRPr="00FF7C57">
        <w:rPr>
          <w:rStyle w:val="Strong"/>
        </w:rPr>
        <w:t>Prevent windows from being automatically arranged when moved to the edge of the screen</w:t>
      </w:r>
      <w:r w:rsidRPr="001340AB">
        <w:t>. This option prevents windows from automatically resizing and docking along the sides of your screen when you move them there.</w:t>
      </w:r>
    </w:p>
    <w:p w:rsidR="001340AB" w:rsidRPr="001340AB" w:rsidRDefault="001340AB" w:rsidP="0083592A">
      <w:pPr>
        <w:pStyle w:val="MSCalloutA"/>
      </w:pPr>
      <w:r w:rsidRPr="001340AB">
        <w:t>Note:</w:t>
      </w:r>
    </w:p>
    <w:p w:rsidR="001340AB" w:rsidRPr="001340AB" w:rsidRDefault="00FF7C57" w:rsidP="00FF7C57">
      <w:pPr>
        <w:pStyle w:val="MSCalloutB"/>
        <w:tabs>
          <w:tab w:val="left" w:pos="720"/>
        </w:tabs>
      </w:pPr>
      <w:r>
        <w:rPr>
          <w:rFonts w:ascii="Arial" w:hAnsi="Arial" w:cs="Arial"/>
        </w:rPr>
        <w:t>•</w:t>
      </w:r>
      <w:r>
        <w:tab/>
      </w:r>
      <w:r w:rsidR="001340AB" w:rsidRPr="001340AB">
        <w:t xml:space="preserve">If you prefer to use your PC without using a mouse, try using Windows Speech Recognition, a </w:t>
      </w:r>
      <w:r>
        <w:tab/>
      </w:r>
      <w:r w:rsidR="001340AB" w:rsidRPr="001340AB">
        <w:t xml:space="preserve">tool that lets you use voice commands to work with Windows. For more info, see </w:t>
      </w:r>
      <w:hyperlink r:id="rId132" w:history="1">
        <w:r w:rsidR="001340AB" w:rsidRPr="002B1E89">
          <w:rPr>
            <w:rStyle w:val="Hyperlink"/>
          </w:rPr>
          <w:t>U</w:t>
        </w:r>
        <w:r w:rsidR="001340AB" w:rsidRPr="002B1E89">
          <w:rPr>
            <w:rStyle w:val="Hyperlink"/>
          </w:rPr>
          <w:t>s</w:t>
        </w:r>
        <w:r w:rsidR="00DC403D">
          <w:rPr>
            <w:rStyle w:val="Hyperlink"/>
          </w:rPr>
          <w:t>ing</w:t>
        </w:r>
        <w:r w:rsidR="001340AB" w:rsidRPr="001340AB">
          <w:t xml:space="preserve"> </w:t>
        </w:r>
        <w:r>
          <w:br/>
        </w:r>
        <w:r>
          <w:tab/>
        </w:r>
        <w:r w:rsidR="001340AB" w:rsidRPr="002B1E89">
          <w:rPr>
            <w:rStyle w:val="Hyperlink"/>
          </w:rPr>
          <w:t>Speech Recognition</w:t>
        </w:r>
      </w:hyperlink>
      <w:r w:rsidR="001340AB" w:rsidRPr="001340AB">
        <w:t>.</w:t>
      </w:r>
    </w:p>
    <w:p w:rsidR="001340AB" w:rsidRPr="001340AB" w:rsidRDefault="00FF7C57" w:rsidP="00FF7C57">
      <w:pPr>
        <w:pStyle w:val="MSCalloutB"/>
        <w:tabs>
          <w:tab w:val="left" w:pos="720"/>
        </w:tabs>
      </w:pPr>
      <w:r>
        <w:rPr>
          <w:rFonts w:ascii="Arial" w:hAnsi="Arial" w:cs="Arial"/>
        </w:rPr>
        <w:t>•</w:t>
      </w:r>
      <w:r>
        <w:tab/>
      </w:r>
      <w:r w:rsidR="001340AB" w:rsidRPr="001340AB">
        <w:t xml:space="preserve">If you're looking for new ways to use a mouse and keyboard, see </w:t>
      </w:r>
      <w:hyperlink r:id="rId133" w:history="1">
        <w:r w:rsidR="001340AB" w:rsidRPr="002B1E89">
          <w:rPr>
            <w:rStyle w:val="Hyperlink"/>
          </w:rPr>
          <w:t>Mouse a</w:t>
        </w:r>
        <w:r w:rsidR="001340AB" w:rsidRPr="002B1E89">
          <w:rPr>
            <w:rStyle w:val="Hyperlink"/>
          </w:rPr>
          <w:t>n</w:t>
        </w:r>
        <w:r w:rsidR="001340AB" w:rsidRPr="002B1E89">
          <w:rPr>
            <w:rStyle w:val="Hyperlink"/>
          </w:rPr>
          <w:t>d</w:t>
        </w:r>
        <w:r w:rsidR="001340AB" w:rsidRPr="002B1E89">
          <w:rPr>
            <w:rStyle w:val="Hyperlink"/>
          </w:rPr>
          <w:t xml:space="preserve"> </w:t>
        </w:r>
        <w:r w:rsidR="001340AB" w:rsidRPr="002B1E89">
          <w:rPr>
            <w:rStyle w:val="Hyperlink"/>
          </w:rPr>
          <w:t>keyboard: What’s</w:t>
        </w:r>
        <w:r w:rsidR="001340AB" w:rsidRPr="001340AB">
          <w:t xml:space="preserve"> </w:t>
        </w:r>
        <w:r>
          <w:tab/>
        </w:r>
        <w:r w:rsidR="001340AB" w:rsidRPr="002B1E89">
          <w:rPr>
            <w:rStyle w:val="Hyperlink"/>
          </w:rPr>
          <w:t>new in Windows</w:t>
        </w:r>
      </w:hyperlink>
      <w:r w:rsidR="001340AB" w:rsidRPr="001340AB">
        <w:t>.</w:t>
      </w:r>
    </w:p>
    <w:bookmarkStart w:id="158" w:name="_Toc338326812"/>
    <w:p w:rsidR="001340AB" w:rsidRPr="00847F46" w:rsidRDefault="00847F46" w:rsidP="00C523E9">
      <w:pPr>
        <w:pStyle w:val="MSHeading2"/>
      </w:pPr>
      <w:r w:rsidRPr="00847F46">
        <w:fldChar w:fldCharType="begin"/>
      </w:r>
      <w:r w:rsidR="00EA26B3">
        <w:instrText>HYPERLINK "http://www.microsoft.com/enable/training/windows8/use-numeric-keypad.aspx" \o "http://www.microsoft.com/enable/training/windows8/use-numeric-keypad.aspx"</w:instrText>
      </w:r>
      <w:r w:rsidRPr="00847F46">
        <w:fldChar w:fldCharType="separate"/>
      </w:r>
      <w:bookmarkStart w:id="159" w:name="_Toc340423716"/>
      <w:r w:rsidR="001340AB" w:rsidRPr="00597D8E">
        <w:t xml:space="preserve">Use </w:t>
      </w:r>
      <w:r w:rsidR="001846EF" w:rsidRPr="00597D8E">
        <w:t>the numeric k</w:t>
      </w:r>
      <w:r w:rsidR="00DD74F6" w:rsidRPr="00597D8E">
        <w:t xml:space="preserve">eypad </w:t>
      </w:r>
      <w:r w:rsidR="00631D1D" w:rsidRPr="00597D8E">
        <w:t>to</w:t>
      </w:r>
      <w:r w:rsidR="001846EF" w:rsidRPr="00597D8E">
        <w:t xml:space="preserve"> m</w:t>
      </w:r>
      <w:r w:rsidR="00DD74F6" w:rsidRPr="00597D8E">
        <w:t>o</w:t>
      </w:r>
      <w:r w:rsidR="00DD74F6" w:rsidRPr="00597D8E">
        <w:t>v</w:t>
      </w:r>
      <w:r w:rsidR="00DD74F6" w:rsidRPr="00597D8E">
        <w:t>e</w:t>
      </w:r>
      <w:r w:rsidR="00DD74F6" w:rsidRPr="00597D8E">
        <w:t xml:space="preserve"> </w:t>
      </w:r>
      <w:r w:rsidR="00631D1D" w:rsidRPr="00597D8E">
        <w:t>the</w:t>
      </w:r>
      <w:r w:rsidR="001846EF" w:rsidRPr="00597D8E">
        <w:t xml:space="preserve"> mouse p</w:t>
      </w:r>
      <w:r w:rsidR="00DD74F6" w:rsidRPr="00597D8E">
        <w:t>ointer</w:t>
      </w:r>
      <w:bookmarkEnd w:id="158"/>
      <w:bookmarkEnd w:id="159"/>
      <w:r w:rsidRPr="00847F46">
        <w:fldChar w:fldCharType="end"/>
      </w:r>
    </w:p>
    <w:p w:rsidR="001340AB" w:rsidRPr="001340AB" w:rsidRDefault="001340AB" w:rsidP="002A36CB">
      <w:pPr>
        <w:pStyle w:val="MSBody"/>
      </w:pPr>
      <w:r w:rsidRPr="001340AB">
        <w:t>When you turn on Mouse Keys, you can move the mouse pointer using the numeric keypad on your keyboard instead of using a mouse.</w:t>
      </w:r>
    </w:p>
    <w:p w:rsidR="001340AB" w:rsidRPr="001340AB" w:rsidRDefault="001340AB" w:rsidP="00DD74F6">
      <w:pPr>
        <w:pStyle w:val="MSHeading3"/>
      </w:pPr>
      <w:bookmarkStart w:id="160" w:name="_Toc338326813"/>
      <w:bookmarkStart w:id="161" w:name="_Toc340423717"/>
      <w:r w:rsidRPr="001340AB">
        <w:t xml:space="preserve">To </w:t>
      </w:r>
      <w:r w:rsidR="001846EF">
        <w:t>turn o</w:t>
      </w:r>
      <w:r w:rsidR="00DD74F6" w:rsidRPr="001340AB">
        <w:t xml:space="preserve">n </w:t>
      </w:r>
      <w:r w:rsidRPr="001340AB">
        <w:t>Mouse Keys</w:t>
      </w:r>
      <w:bookmarkEnd w:id="160"/>
      <w:bookmarkEnd w:id="161"/>
    </w:p>
    <w:p w:rsidR="001340AB" w:rsidRPr="001340AB" w:rsidRDefault="001340AB" w:rsidP="00001BD8">
      <w:pPr>
        <w:pStyle w:val="MSMultilevellist"/>
        <w:numPr>
          <w:ilvl w:val="0"/>
          <w:numId w:val="55"/>
        </w:numPr>
      </w:pPr>
      <w:r w:rsidRPr="001340AB">
        <w:t xml:space="preserve">Swipe in from the right edge of the screen, and then tap </w:t>
      </w:r>
      <w:r w:rsidRPr="00DD74F6">
        <w:rPr>
          <w:rStyle w:val="Strong"/>
        </w:rPr>
        <w:t>Search</w:t>
      </w:r>
      <w:r w:rsidRPr="001340AB">
        <w:t>.</w:t>
      </w:r>
      <w:r w:rsidR="00DD74F6">
        <w:br/>
      </w:r>
      <w:r w:rsidRPr="001340AB">
        <w:t xml:space="preserve">(If you're using a mouse, point to the upper-right corner of the screen, move the mouse pointer down, and then click </w:t>
      </w:r>
      <w:r w:rsidRPr="00DD74F6">
        <w:rPr>
          <w:rStyle w:val="Strong"/>
        </w:rPr>
        <w:t>Search</w:t>
      </w:r>
      <w:r w:rsidRPr="001340AB">
        <w:t>.)</w:t>
      </w:r>
    </w:p>
    <w:p w:rsidR="001340AB" w:rsidRPr="001340AB" w:rsidRDefault="001340AB" w:rsidP="00DD74F6">
      <w:pPr>
        <w:pStyle w:val="MSMultilevellist"/>
      </w:pPr>
      <w:r w:rsidRPr="001340AB">
        <w:t xml:space="preserve">Tap or click </w:t>
      </w:r>
      <w:r w:rsidRPr="00DD74F6">
        <w:rPr>
          <w:rStyle w:val="Strong"/>
        </w:rPr>
        <w:t>Settings</w:t>
      </w:r>
      <w:r w:rsidRPr="001340AB">
        <w:t>.</w:t>
      </w:r>
    </w:p>
    <w:p w:rsidR="001340AB" w:rsidRPr="001340AB" w:rsidRDefault="001340AB" w:rsidP="00DD74F6">
      <w:pPr>
        <w:pStyle w:val="MSMultilevellist"/>
      </w:pPr>
      <w:r w:rsidRPr="001340AB">
        <w:t xml:space="preserve">In the search box, </w:t>
      </w:r>
      <w:r w:rsidRPr="00DD74F6">
        <w:rPr>
          <w:rStyle w:val="Strong"/>
        </w:rPr>
        <w:t>enter Change how your mouse works</w:t>
      </w:r>
      <w:r w:rsidRPr="001340AB">
        <w:t xml:space="preserve">, and then tap or click </w:t>
      </w:r>
      <w:r w:rsidRPr="00DD74F6">
        <w:rPr>
          <w:rStyle w:val="Strong"/>
        </w:rPr>
        <w:t xml:space="preserve">Change how your </w:t>
      </w:r>
      <w:r w:rsidR="00DD74F6">
        <w:rPr>
          <w:rStyle w:val="Strong"/>
        </w:rPr>
        <w:br/>
      </w:r>
      <w:r w:rsidRPr="00DD74F6">
        <w:rPr>
          <w:rStyle w:val="Strong"/>
        </w:rPr>
        <w:t>mouse works</w:t>
      </w:r>
      <w:r w:rsidRPr="001340AB">
        <w:t>.</w:t>
      </w:r>
    </w:p>
    <w:p w:rsidR="00DD74F6" w:rsidRDefault="001340AB" w:rsidP="00DD74F6">
      <w:pPr>
        <w:pStyle w:val="MSMultilevellist"/>
      </w:pPr>
      <w:r w:rsidRPr="001340AB">
        <w:t xml:space="preserve">Under </w:t>
      </w:r>
      <w:r w:rsidRPr="00DD74F6">
        <w:rPr>
          <w:rStyle w:val="Strong"/>
        </w:rPr>
        <w:t>Control the mouse with the keyboard</w:t>
      </w:r>
      <w:r w:rsidRPr="001340AB">
        <w:t xml:space="preserve">, select the </w:t>
      </w:r>
      <w:r w:rsidRPr="00DD74F6">
        <w:rPr>
          <w:rStyle w:val="Strong"/>
        </w:rPr>
        <w:t>Turn on Mouse Keys</w:t>
      </w:r>
      <w:r w:rsidRPr="001340AB">
        <w:t xml:space="preserve"> check box, and then or </w:t>
      </w:r>
      <w:r w:rsidR="00DD74F6">
        <w:br/>
      </w:r>
      <w:r w:rsidRPr="001340AB">
        <w:t xml:space="preserve">click </w:t>
      </w:r>
      <w:r w:rsidRPr="00DD74F6">
        <w:rPr>
          <w:rStyle w:val="Strong"/>
        </w:rPr>
        <w:t>OK</w:t>
      </w:r>
      <w:r w:rsidRPr="001340AB">
        <w:t>.</w:t>
      </w:r>
      <w:bookmarkStart w:id="162" w:name="_Toc338326814"/>
    </w:p>
    <w:p w:rsidR="001340AB" w:rsidRPr="001340AB" w:rsidRDefault="001340AB" w:rsidP="00DD74F6">
      <w:pPr>
        <w:pStyle w:val="MSHeading3"/>
      </w:pPr>
      <w:bookmarkStart w:id="163" w:name="_Toc340423718"/>
      <w:r w:rsidRPr="001340AB">
        <w:t xml:space="preserve">Moving </w:t>
      </w:r>
      <w:r w:rsidR="00394CE5">
        <w:t>the pointer u</w:t>
      </w:r>
      <w:r w:rsidR="00DD74F6" w:rsidRPr="001340AB">
        <w:t xml:space="preserve">sing </w:t>
      </w:r>
      <w:r w:rsidRPr="001340AB">
        <w:t>Mouse Keys</w:t>
      </w:r>
      <w:bookmarkEnd w:id="162"/>
      <w:bookmarkEnd w:id="163"/>
    </w:p>
    <w:p w:rsidR="001340AB" w:rsidRPr="001340AB" w:rsidRDefault="001340AB" w:rsidP="002A36CB">
      <w:pPr>
        <w:pStyle w:val="MSBody"/>
      </w:pPr>
      <w:r w:rsidRPr="001340AB">
        <w:t>After you turn on Mouse Keys, you can use the numeric keypad to move the mouse.</w:t>
      </w:r>
    </w:p>
    <w:tbl>
      <w:tblPr>
        <w:tblW w:w="10224" w:type="dxa"/>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5184"/>
        <w:gridCol w:w="5040"/>
      </w:tblGrid>
      <w:tr w:rsidR="001340AB" w:rsidRPr="00C73854" w:rsidTr="00551D1E">
        <w:trPr>
          <w:cantSplit/>
          <w:trHeight w:val="288"/>
          <w:tblHeader/>
        </w:trPr>
        <w:tc>
          <w:tcPr>
            <w:tcW w:w="5184" w:type="dxa"/>
            <w:shd w:val="clear" w:color="auto" w:fill="5B1C74"/>
          </w:tcPr>
          <w:p w:rsidR="001340AB" w:rsidRPr="00C73854" w:rsidRDefault="001340AB" w:rsidP="00F53EEA">
            <w:pPr>
              <w:pStyle w:val="MSTableHeader"/>
            </w:pPr>
            <w:r w:rsidRPr="00C73854">
              <w:t>To move the mouse pointer</w:t>
            </w:r>
          </w:p>
        </w:tc>
        <w:tc>
          <w:tcPr>
            <w:tcW w:w="5040" w:type="dxa"/>
            <w:shd w:val="clear" w:color="auto" w:fill="5B1C74"/>
          </w:tcPr>
          <w:p w:rsidR="001340AB" w:rsidRPr="00C73854" w:rsidRDefault="001340AB" w:rsidP="00F53EEA">
            <w:pPr>
              <w:pStyle w:val="MSTableHeader"/>
            </w:pPr>
            <w:r w:rsidRPr="00C73854">
              <w:t>Press</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Up</w:t>
            </w:r>
          </w:p>
        </w:tc>
        <w:tc>
          <w:tcPr>
            <w:tcW w:w="5040" w:type="dxa"/>
            <w:shd w:val="clear" w:color="auto" w:fill="auto"/>
          </w:tcPr>
          <w:p w:rsidR="001340AB" w:rsidRPr="00A25407" w:rsidRDefault="001340AB" w:rsidP="00F53EEA">
            <w:pPr>
              <w:pStyle w:val="MSTablebody"/>
            </w:pPr>
            <w:r w:rsidRPr="00A25407">
              <w:t>8</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Down</w:t>
            </w:r>
          </w:p>
        </w:tc>
        <w:tc>
          <w:tcPr>
            <w:tcW w:w="5040" w:type="dxa"/>
            <w:shd w:val="clear" w:color="auto" w:fill="auto"/>
          </w:tcPr>
          <w:p w:rsidR="001340AB" w:rsidRPr="00A25407" w:rsidRDefault="001340AB" w:rsidP="00F53EEA">
            <w:pPr>
              <w:pStyle w:val="MSTablebody"/>
            </w:pPr>
            <w:r w:rsidRPr="00A25407">
              <w:t>2</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Right</w:t>
            </w:r>
          </w:p>
        </w:tc>
        <w:tc>
          <w:tcPr>
            <w:tcW w:w="5040" w:type="dxa"/>
            <w:shd w:val="clear" w:color="auto" w:fill="auto"/>
          </w:tcPr>
          <w:p w:rsidR="001340AB" w:rsidRPr="00A25407" w:rsidRDefault="001340AB" w:rsidP="00F53EEA">
            <w:pPr>
              <w:pStyle w:val="MSTablebody"/>
            </w:pPr>
            <w:r w:rsidRPr="00A25407">
              <w:t>6</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Left</w:t>
            </w:r>
          </w:p>
        </w:tc>
        <w:tc>
          <w:tcPr>
            <w:tcW w:w="5040" w:type="dxa"/>
            <w:shd w:val="clear" w:color="auto" w:fill="auto"/>
          </w:tcPr>
          <w:p w:rsidR="001340AB" w:rsidRPr="00A25407" w:rsidRDefault="001340AB" w:rsidP="00F53EEA">
            <w:pPr>
              <w:pStyle w:val="MSTablebody"/>
            </w:pPr>
            <w:r w:rsidRPr="00A25407">
              <w:t>4</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Up and to the left</w:t>
            </w:r>
          </w:p>
        </w:tc>
        <w:tc>
          <w:tcPr>
            <w:tcW w:w="5040" w:type="dxa"/>
            <w:shd w:val="clear" w:color="auto" w:fill="auto"/>
          </w:tcPr>
          <w:p w:rsidR="001340AB" w:rsidRPr="00A25407" w:rsidRDefault="001340AB" w:rsidP="00F53EEA">
            <w:pPr>
              <w:pStyle w:val="MSTablebody"/>
            </w:pPr>
            <w:r w:rsidRPr="00A25407">
              <w:t>7</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Up and to the right</w:t>
            </w:r>
          </w:p>
        </w:tc>
        <w:tc>
          <w:tcPr>
            <w:tcW w:w="5040" w:type="dxa"/>
            <w:shd w:val="clear" w:color="auto" w:fill="auto"/>
          </w:tcPr>
          <w:p w:rsidR="001340AB" w:rsidRPr="00A25407" w:rsidRDefault="001340AB" w:rsidP="00F53EEA">
            <w:pPr>
              <w:pStyle w:val="MSTablebody"/>
            </w:pPr>
            <w:r w:rsidRPr="00A25407">
              <w:t>9</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Down and to the left</w:t>
            </w:r>
          </w:p>
        </w:tc>
        <w:tc>
          <w:tcPr>
            <w:tcW w:w="5040" w:type="dxa"/>
            <w:shd w:val="clear" w:color="auto" w:fill="auto"/>
          </w:tcPr>
          <w:p w:rsidR="001340AB" w:rsidRPr="00A25407" w:rsidRDefault="001340AB" w:rsidP="00F53EEA">
            <w:pPr>
              <w:pStyle w:val="MSTablebody"/>
            </w:pPr>
            <w:r w:rsidRPr="00A25407">
              <w:t>1</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Down and to the right</w:t>
            </w:r>
          </w:p>
        </w:tc>
        <w:tc>
          <w:tcPr>
            <w:tcW w:w="5040" w:type="dxa"/>
            <w:shd w:val="clear" w:color="auto" w:fill="auto"/>
          </w:tcPr>
          <w:p w:rsidR="001340AB" w:rsidRPr="00A25407" w:rsidRDefault="001340AB" w:rsidP="00F53EEA">
            <w:pPr>
              <w:pStyle w:val="MSTablebody"/>
            </w:pPr>
            <w:r w:rsidRPr="00A25407">
              <w:t>3</w:t>
            </w:r>
          </w:p>
        </w:tc>
      </w:tr>
    </w:tbl>
    <w:p w:rsidR="001340AB" w:rsidRPr="001340AB" w:rsidRDefault="001340AB" w:rsidP="00DD74F6">
      <w:pPr>
        <w:pStyle w:val="MSHeading3"/>
      </w:pPr>
      <w:bookmarkStart w:id="164" w:name="_Toc338326815"/>
      <w:bookmarkStart w:id="165" w:name="_Toc340423719"/>
      <w:r w:rsidRPr="001340AB">
        <w:t xml:space="preserve">Selecting </w:t>
      </w:r>
      <w:r w:rsidR="00394CE5">
        <w:t>a mouse b</w:t>
      </w:r>
      <w:r w:rsidR="00DD74F6" w:rsidRPr="001340AB">
        <w:t>utton</w:t>
      </w:r>
      <w:bookmarkEnd w:id="164"/>
      <w:bookmarkEnd w:id="165"/>
    </w:p>
    <w:p w:rsidR="001340AB" w:rsidRPr="001340AB" w:rsidRDefault="001340AB" w:rsidP="002A36CB">
      <w:pPr>
        <w:pStyle w:val="MSBody"/>
      </w:pPr>
      <w:r w:rsidRPr="001340AB">
        <w:t>Before you use Mouse Keys to click items on your screen, you’ll first need to select which mouse button you want to be the active button: the left button, the right one, or both.</w:t>
      </w:r>
    </w:p>
    <w:tbl>
      <w:tblPr>
        <w:tblW w:w="10224" w:type="dxa"/>
        <w:tblInd w:w="58" w:type="dxa"/>
        <w:tblBorders>
          <w:top w:val="single" w:sz="4" w:space="0" w:color="auto"/>
          <w:bottom w:val="single" w:sz="4" w:space="0" w:color="auto"/>
          <w:insideH w:val="single" w:sz="4" w:space="0" w:color="auto"/>
        </w:tblBorders>
        <w:tblCellMar>
          <w:top w:w="29" w:type="dxa"/>
          <w:left w:w="58" w:type="dxa"/>
          <w:right w:w="29" w:type="dxa"/>
        </w:tblCellMar>
        <w:tblLook w:val="04A0" w:firstRow="1" w:lastRow="0" w:firstColumn="1" w:lastColumn="0" w:noHBand="0" w:noVBand="1"/>
      </w:tblPr>
      <w:tblGrid>
        <w:gridCol w:w="5184"/>
        <w:gridCol w:w="5040"/>
      </w:tblGrid>
      <w:tr w:rsidR="001340AB" w:rsidRPr="00C73854" w:rsidTr="00551D1E">
        <w:trPr>
          <w:trHeight w:val="288"/>
          <w:tblHeader/>
        </w:trPr>
        <w:tc>
          <w:tcPr>
            <w:tcW w:w="5184" w:type="dxa"/>
            <w:shd w:val="clear" w:color="auto" w:fill="5B1C74"/>
          </w:tcPr>
          <w:p w:rsidR="001340AB" w:rsidRPr="00C73854" w:rsidRDefault="001340AB" w:rsidP="00F53EEA">
            <w:pPr>
              <w:pStyle w:val="MSTableHeader"/>
            </w:pPr>
            <w:r w:rsidRPr="00C73854">
              <w:t>To</w:t>
            </w:r>
          </w:p>
        </w:tc>
        <w:tc>
          <w:tcPr>
            <w:tcW w:w="5040" w:type="dxa"/>
            <w:shd w:val="clear" w:color="auto" w:fill="5B1C74"/>
          </w:tcPr>
          <w:p w:rsidR="001340AB" w:rsidRPr="00C73854" w:rsidRDefault="001340AB" w:rsidP="00F53EEA">
            <w:pPr>
              <w:pStyle w:val="MSTableHeader"/>
            </w:pPr>
            <w:r w:rsidRPr="00C73854">
              <w:t>Press</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Select the left mouse button</w:t>
            </w:r>
          </w:p>
        </w:tc>
        <w:tc>
          <w:tcPr>
            <w:tcW w:w="5040" w:type="dxa"/>
            <w:shd w:val="clear" w:color="auto" w:fill="auto"/>
          </w:tcPr>
          <w:p w:rsidR="001340AB" w:rsidRPr="00A25407" w:rsidRDefault="001340AB" w:rsidP="00F53EEA">
            <w:pPr>
              <w:pStyle w:val="MSTablebody"/>
            </w:pPr>
            <w:r w:rsidRPr="00A25407">
              <w:t>The forward slash (/)</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Select both buttons</w:t>
            </w:r>
          </w:p>
        </w:tc>
        <w:tc>
          <w:tcPr>
            <w:tcW w:w="5040" w:type="dxa"/>
            <w:shd w:val="clear" w:color="auto" w:fill="auto"/>
          </w:tcPr>
          <w:p w:rsidR="001340AB" w:rsidRPr="00A25407" w:rsidRDefault="001340AB" w:rsidP="00F53EEA">
            <w:pPr>
              <w:pStyle w:val="MSTablebody"/>
            </w:pPr>
            <w:r w:rsidRPr="00A25407">
              <w:t>The asterisk (*)</w:t>
            </w:r>
          </w:p>
        </w:tc>
      </w:tr>
      <w:tr w:rsidR="001340AB" w:rsidRPr="00A25407" w:rsidTr="00551D1E">
        <w:trPr>
          <w:trHeight w:val="288"/>
        </w:trPr>
        <w:tc>
          <w:tcPr>
            <w:tcW w:w="5184" w:type="dxa"/>
            <w:shd w:val="clear" w:color="auto" w:fill="auto"/>
          </w:tcPr>
          <w:p w:rsidR="001340AB" w:rsidRPr="00A25407" w:rsidRDefault="001340AB" w:rsidP="00F53EEA">
            <w:pPr>
              <w:pStyle w:val="MSTablebody"/>
            </w:pPr>
            <w:r w:rsidRPr="00A25407">
              <w:t>Select the right mouse button</w:t>
            </w:r>
          </w:p>
        </w:tc>
        <w:tc>
          <w:tcPr>
            <w:tcW w:w="5040" w:type="dxa"/>
            <w:shd w:val="clear" w:color="auto" w:fill="auto"/>
          </w:tcPr>
          <w:p w:rsidR="001340AB" w:rsidRPr="00A25407" w:rsidRDefault="001340AB" w:rsidP="00F53EEA">
            <w:pPr>
              <w:pStyle w:val="MSTablebody"/>
            </w:pPr>
            <w:r w:rsidRPr="00A25407">
              <w:t>The minus sign (-)</w:t>
            </w:r>
          </w:p>
        </w:tc>
      </w:tr>
    </w:tbl>
    <w:p w:rsidR="001340AB" w:rsidRPr="001340AB" w:rsidRDefault="001340AB" w:rsidP="00DD74F6">
      <w:pPr>
        <w:pStyle w:val="MSCalloutA"/>
      </w:pPr>
      <w:r w:rsidRPr="001340AB">
        <w:t>Note</w:t>
      </w:r>
      <w:r w:rsidR="00DD74F6">
        <w:t>:</w:t>
      </w:r>
    </w:p>
    <w:p w:rsidR="001340AB" w:rsidRPr="001340AB" w:rsidRDefault="001340AB" w:rsidP="00DD74F6">
      <w:pPr>
        <w:pStyle w:val="MSCalloutB"/>
      </w:pPr>
      <w:r w:rsidRPr="001340AB">
        <w:t>If you choose to make the left mouse button the active button, it will remain the active button until you choose another button. After you select a mouse button, you don't need to select a mouse button again until you want to change buttons.</w:t>
      </w:r>
    </w:p>
    <w:p w:rsidR="001340AB" w:rsidRPr="001340AB" w:rsidRDefault="001340AB" w:rsidP="00743591">
      <w:pPr>
        <w:pStyle w:val="MSHeading3"/>
      </w:pPr>
      <w:bookmarkStart w:id="166" w:name="_Toc338326816"/>
      <w:bookmarkStart w:id="167" w:name="_Toc340423720"/>
      <w:r w:rsidRPr="001340AB">
        <w:t xml:space="preserve">Clicking </w:t>
      </w:r>
      <w:r w:rsidR="00394CE5">
        <w:t>items u</w:t>
      </w:r>
      <w:r w:rsidR="00743591" w:rsidRPr="001340AB">
        <w:t xml:space="preserve">sing </w:t>
      </w:r>
      <w:r w:rsidRPr="001340AB">
        <w:t>Mouse Keys</w:t>
      </w:r>
      <w:bookmarkEnd w:id="166"/>
      <w:bookmarkEnd w:id="167"/>
    </w:p>
    <w:p w:rsidR="001340AB" w:rsidRPr="001340AB" w:rsidRDefault="001340AB" w:rsidP="002A36CB">
      <w:pPr>
        <w:pStyle w:val="MSBody"/>
      </w:pPr>
      <w:r w:rsidRPr="001340AB">
        <w:t>After you choose a button, you can click items on your screen.</w:t>
      </w:r>
    </w:p>
    <w:tbl>
      <w:tblPr>
        <w:tblW w:w="0" w:type="auto"/>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5040"/>
        <w:gridCol w:w="5040"/>
      </w:tblGrid>
      <w:tr w:rsidR="001340AB" w:rsidRPr="00C73854" w:rsidTr="00551D1E">
        <w:trPr>
          <w:trHeight w:val="288"/>
          <w:tblHeader/>
        </w:trPr>
        <w:tc>
          <w:tcPr>
            <w:tcW w:w="5040" w:type="dxa"/>
            <w:shd w:val="clear" w:color="auto" w:fill="5B1C74"/>
          </w:tcPr>
          <w:p w:rsidR="001340AB" w:rsidRPr="00C73854" w:rsidRDefault="001340AB" w:rsidP="00F53EEA">
            <w:pPr>
              <w:pStyle w:val="MSTableHeader"/>
            </w:pPr>
            <w:r w:rsidRPr="00C73854">
              <w:t>To</w:t>
            </w:r>
          </w:p>
        </w:tc>
        <w:tc>
          <w:tcPr>
            <w:tcW w:w="5040" w:type="dxa"/>
            <w:shd w:val="clear" w:color="auto" w:fill="5B1C74"/>
          </w:tcPr>
          <w:p w:rsidR="001340AB" w:rsidRPr="00C73854" w:rsidRDefault="001340AB" w:rsidP="00F53EEA">
            <w:pPr>
              <w:pStyle w:val="MSTableHeader"/>
            </w:pPr>
            <w:r w:rsidRPr="00C73854">
              <w:t>Do this</w:t>
            </w:r>
          </w:p>
        </w:tc>
      </w:tr>
      <w:tr w:rsidR="001340AB" w:rsidRPr="00A25407" w:rsidTr="00551D1E">
        <w:trPr>
          <w:trHeight w:val="288"/>
        </w:trPr>
        <w:tc>
          <w:tcPr>
            <w:tcW w:w="5040" w:type="dxa"/>
            <w:shd w:val="clear" w:color="auto" w:fill="auto"/>
          </w:tcPr>
          <w:p w:rsidR="001340AB" w:rsidRPr="00A25407" w:rsidRDefault="001340AB" w:rsidP="00F53EEA">
            <w:pPr>
              <w:pStyle w:val="MSTablebody"/>
            </w:pPr>
            <w:r w:rsidRPr="00A25407">
              <w:t>Click an item</w:t>
            </w:r>
          </w:p>
        </w:tc>
        <w:tc>
          <w:tcPr>
            <w:tcW w:w="5040" w:type="dxa"/>
            <w:shd w:val="clear" w:color="auto" w:fill="auto"/>
          </w:tcPr>
          <w:p w:rsidR="001340AB" w:rsidRPr="00A25407" w:rsidRDefault="001340AB" w:rsidP="00F53EEA">
            <w:pPr>
              <w:pStyle w:val="MSTablebody"/>
            </w:pPr>
            <w:r w:rsidRPr="00A25407">
              <w:t>With the left button selected as your active button, point to the item, and then press 5</w:t>
            </w:r>
          </w:p>
        </w:tc>
      </w:tr>
      <w:tr w:rsidR="001340AB" w:rsidRPr="00A25407" w:rsidTr="00551D1E">
        <w:trPr>
          <w:trHeight w:val="288"/>
        </w:trPr>
        <w:tc>
          <w:tcPr>
            <w:tcW w:w="5040" w:type="dxa"/>
            <w:shd w:val="clear" w:color="auto" w:fill="auto"/>
          </w:tcPr>
          <w:p w:rsidR="001340AB" w:rsidRPr="00A25407" w:rsidRDefault="001340AB" w:rsidP="00F53EEA">
            <w:pPr>
              <w:pStyle w:val="MSTablebody"/>
            </w:pPr>
            <w:r w:rsidRPr="00A25407">
              <w:t>Right-click an item</w:t>
            </w:r>
          </w:p>
        </w:tc>
        <w:tc>
          <w:tcPr>
            <w:tcW w:w="5040" w:type="dxa"/>
            <w:shd w:val="clear" w:color="auto" w:fill="auto"/>
          </w:tcPr>
          <w:p w:rsidR="001340AB" w:rsidRPr="00A25407" w:rsidRDefault="001340AB" w:rsidP="00F53EEA">
            <w:pPr>
              <w:pStyle w:val="MSTablebody"/>
            </w:pPr>
            <w:r w:rsidRPr="00A25407">
              <w:t>With the right button selected as your active button, point to the item, and then press 5</w:t>
            </w:r>
          </w:p>
        </w:tc>
      </w:tr>
      <w:tr w:rsidR="001340AB" w:rsidRPr="00A25407" w:rsidTr="00551D1E">
        <w:trPr>
          <w:trHeight w:val="288"/>
        </w:trPr>
        <w:tc>
          <w:tcPr>
            <w:tcW w:w="5040" w:type="dxa"/>
            <w:shd w:val="clear" w:color="auto" w:fill="auto"/>
          </w:tcPr>
          <w:p w:rsidR="001340AB" w:rsidRPr="00A25407" w:rsidRDefault="001340AB" w:rsidP="00F53EEA">
            <w:pPr>
              <w:pStyle w:val="MSTablebody"/>
            </w:pPr>
            <w:r w:rsidRPr="00A25407">
              <w:t>Double-click an item</w:t>
            </w:r>
          </w:p>
        </w:tc>
        <w:tc>
          <w:tcPr>
            <w:tcW w:w="5040" w:type="dxa"/>
            <w:shd w:val="clear" w:color="auto" w:fill="auto"/>
          </w:tcPr>
          <w:p w:rsidR="001340AB" w:rsidRPr="00A25407" w:rsidRDefault="001340AB" w:rsidP="00F53EEA">
            <w:pPr>
              <w:pStyle w:val="MSTablebody"/>
            </w:pPr>
            <w:r w:rsidRPr="00A25407">
              <w:t>With the left button selected as your active button, point to the item, and then press the plus sign (+)</w:t>
            </w:r>
          </w:p>
        </w:tc>
      </w:tr>
    </w:tbl>
    <w:p w:rsidR="001340AB" w:rsidRPr="001340AB" w:rsidRDefault="001340AB" w:rsidP="00743591">
      <w:pPr>
        <w:pStyle w:val="MSHeading3"/>
      </w:pPr>
      <w:bookmarkStart w:id="168" w:name="_Toc338326817"/>
      <w:bookmarkStart w:id="169" w:name="_Toc340423721"/>
      <w:r w:rsidRPr="001340AB">
        <w:t xml:space="preserve">Dragging </w:t>
      </w:r>
      <w:r w:rsidR="00394CE5">
        <w:t>items u</w:t>
      </w:r>
      <w:r w:rsidR="00743591" w:rsidRPr="001340AB">
        <w:t xml:space="preserve">sing </w:t>
      </w:r>
      <w:r w:rsidRPr="001340AB">
        <w:t>Mouse Keys</w:t>
      </w:r>
      <w:bookmarkEnd w:id="168"/>
      <w:bookmarkEnd w:id="169"/>
    </w:p>
    <w:p w:rsidR="001340AB" w:rsidRPr="001340AB" w:rsidRDefault="001340AB" w:rsidP="00F53EEA">
      <w:pPr>
        <w:pStyle w:val="MSBody"/>
      </w:pPr>
      <w:r w:rsidRPr="001340AB">
        <w:t>You can use the numeric keypad to press and hold the active mouse button and to release it. This is helpful if you want to drag an item.</w:t>
      </w:r>
    </w:p>
    <w:tbl>
      <w:tblPr>
        <w:tblW w:w="10080" w:type="dxa"/>
        <w:tblInd w:w="58" w:type="dxa"/>
        <w:tblBorders>
          <w:top w:val="single" w:sz="4" w:space="0" w:color="auto"/>
          <w:bottom w:val="single" w:sz="4" w:space="0" w:color="auto"/>
          <w:insideH w:val="single" w:sz="4" w:space="0" w:color="auto"/>
        </w:tblBorders>
        <w:tblCellMar>
          <w:top w:w="29" w:type="dxa"/>
          <w:left w:w="58" w:type="dxa"/>
          <w:bottom w:w="29" w:type="dxa"/>
          <w:right w:w="58" w:type="dxa"/>
        </w:tblCellMar>
        <w:tblLook w:val="04A0" w:firstRow="1" w:lastRow="0" w:firstColumn="1" w:lastColumn="0" w:noHBand="0" w:noVBand="1"/>
      </w:tblPr>
      <w:tblGrid>
        <w:gridCol w:w="5040"/>
        <w:gridCol w:w="5040"/>
      </w:tblGrid>
      <w:tr w:rsidR="001340AB" w:rsidRPr="00C73854" w:rsidTr="00551D1E">
        <w:trPr>
          <w:tblHeader/>
        </w:trPr>
        <w:tc>
          <w:tcPr>
            <w:tcW w:w="5040" w:type="dxa"/>
            <w:shd w:val="clear" w:color="auto" w:fill="5B1C74"/>
          </w:tcPr>
          <w:p w:rsidR="001340AB" w:rsidRPr="00C73854" w:rsidRDefault="001340AB" w:rsidP="00F53EEA">
            <w:pPr>
              <w:pStyle w:val="MSTableHeader"/>
            </w:pPr>
            <w:r w:rsidRPr="00C73854">
              <w:t>To</w:t>
            </w:r>
          </w:p>
        </w:tc>
        <w:tc>
          <w:tcPr>
            <w:tcW w:w="5040" w:type="dxa"/>
            <w:shd w:val="clear" w:color="auto" w:fill="5B1C74"/>
          </w:tcPr>
          <w:p w:rsidR="001340AB" w:rsidRPr="00C73854" w:rsidRDefault="001340AB" w:rsidP="00F53EEA">
            <w:pPr>
              <w:pStyle w:val="MSTableHeader"/>
            </w:pPr>
            <w:r w:rsidRPr="00C73854">
              <w:t>Do this</w:t>
            </w:r>
          </w:p>
        </w:tc>
      </w:tr>
      <w:tr w:rsidR="001340AB" w:rsidRPr="00A25407" w:rsidTr="00551D1E">
        <w:tc>
          <w:tcPr>
            <w:tcW w:w="5040" w:type="dxa"/>
            <w:shd w:val="clear" w:color="auto" w:fill="auto"/>
          </w:tcPr>
          <w:p w:rsidR="001340AB" w:rsidRPr="00A25407" w:rsidRDefault="001340AB" w:rsidP="00F53EEA">
            <w:pPr>
              <w:pStyle w:val="MSTablebody"/>
            </w:pPr>
            <w:r w:rsidRPr="00A25407">
              <w:t>Drag an item</w:t>
            </w:r>
          </w:p>
        </w:tc>
        <w:tc>
          <w:tcPr>
            <w:tcW w:w="5040" w:type="dxa"/>
            <w:shd w:val="clear" w:color="auto" w:fill="auto"/>
          </w:tcPr>
          <w:p w:rsidR="001340AB" w:rsidRPr="00A25407" w:rsidRDefault="001340AB" w:rsidP="00F53EEA">
            <w:pPr>
              <w:pStyle w:val="MSTablebody"/>
            </w:pPr>
            <w:r w:rsidRPr="00A25407">
              <w:t>Point to the item, and then press zero (0)</w:t>
            </w:r>
          </w:p>
        </w:tc>
      </w:tr>
      <w:tr w:rsidR="001340AB" w:rsidRPr="00A25407" w:rsidTr="00551D1E">
        <w:tc>
          <w:tcPr>
            <w:tcW w:w="5040" w:type="dxa"/>
            <w:shd w:val="clear" w:color="auto" w:fill="auto"/>
          </w:tcPr>
          <w:p w:rsidR="001340AB" w:rsidRPr="00A25407" w:rsidRDefault="001340AB" w:rsidP="00F53EEA">
            <w:pPr>
              <w:pStyle w:val="MSTablebody"/>
            </w:pPr>
            <w:r w:rsidRPr="00A25407">
              <w:t>Drop the item</w:t>
            </w:r>
          </w:p>
        </w:tc>
        <w:tc>
          <w:tcPr>
            <w:tcW w:w="5040" w:type="dxa"/>
            <w:shd w:val="clear" w:color="auto" w:fill="auto"/>
          </w:tcPr>
          <w:p w:rsidR="001340AB" w:rsidRPr="00A25407" w:rsidRDefault="001340AB" w:rsidP="00F53EEA">
            <w:pPr>
              <w:pStyle w:val="MSTablebody"/>
            </w:pPr>
            <w:r w:rsidRPr="00A25407">
              <w:t>Point to the location where you want to move the item, and then press the decimal point (.)</w:t>
            </w:r>
          </w:p>
        </w:tc>
      </w:tr>
    </w:tbl>
    <w:p w:rsidR="001340AB" w:rsidRPr="001340AB" w:rsidRDefault="00743591" w:rsidP="00743591">
      <w:pPr>
        <w:pStyle w:val="MSCalloutA"/>
      </w:pPr>
      <w:r>
        <w:t>Note:</w:t>
      </w:r>
    </w:p>
    <w:p w:rsidR="001340AB" w:rsidRPr="001340AB" w:rsidRDefault="00743591" w:rsidP="00743591">
      <w:pPr>
        <w:pStyle w:val="MSCalloutB"/>
        <w:tabs>
          <w:tab w:val="left" w:pos="720"/>
        </w:tabs>
      </w:pPr>
      <w:r>
        <w:rPr>
          <w:rFonts w:ascii="Arial" w:hAnsi="Arial" w:cs="Arial"/>
        </w:rPr>
        <w:t>•</w:t>
      </w:r>
      <w:r>
        <w:tab/>
      </w:r>
      <w:r w:rsidR="001340AB" w:rsidRPr="001340AB">
        <w:t>You can also turn on Mouse Keys by pressing Left Alt+Left Shift+Num Lock.</w:t>
      </w:r>
    </w:p>
    <w:p w:rsidR="001340AB" w:rsidRDefault="00743591" w:rsidP="00743591">
      <w:pPr>
        <w:pStyle w:val="MSCalloutB"/>
        <w:tabs>
          <w:tab w:val="left" w:pos="720"/>
        </w:tabs>
      </w:pPr>
      <w:r>
        <w:rPr>
          <w:rFonts w:ascii="Arial" w:hAnsi="Arial" w:cs="Arial"/>
        </w:rPr>
        <w:t>•</w:t>
      </w:r>
      <w:r>
        <w:tab/>
      </w:r>
      <w:r w:rsidR="001340AB" w:rsidRPr="001340AB">
        <w:t xml:space="preserve">To change how quickly the mouse pointer moves, whether your computer makes a sound when </w:t>
      </w:r>
      <w:r>
        <w:tab/>
      </w:r>
      <w:r w:rsidR="001340AB" w:rsidRPr="001340AB">
        <w:t xml:space="preserve">you turn on Mouse Keys, and other options, in the Ease of Access Center, under </w:t>
      </w:r>
      <w:r w:rsidR="001340AB" w:rsidRPr="00743591">
        <w:rPr>
          <w:rStyle w:val="Strong"/>
        </w:rPr>
        <w:t xml:space="preserve">Control the </w:t>
      </w:r>
      <w:r w:rsidRPr="00743591">
        <w:rPr>
          <w:rStyle w:val="Strong"/>
        </w:rPr>
        <w:tab/>
      </w:r>
      <w:r w:rsidR="001340AB" w:rsidRPr="00743591">
        <w:rPr>
          <w:rStyle w:val="Strong"/>
        </w:rPr>
        <w:t>mouse with the keyboard</w:t>
      </w:r>
      <w:r w:rsidR="001340AB" w:rsidRPr="001340AB">
        <w:t xml:space="preserve">, click </w:t>
      </w:r>
      <w:r w:rsidR="001340AB" w:rsidRPr="00743591">
        <w:rPr>
          <w:rStyle w:val="Strong"/>
        </w:rPr>
        <w:t>Set up Mouse Keys</w:t>
      </w:r>
      <w:r w:rsidR="001340AB" w:rsidRPr="001340AB">
        <w:t>.</w:t>
      </w:r>
    </w:p>
    <w:p w:rsidR="00743591" w:rsidRPr="001340AB" w:rsidRDefault="00743591" w:rsidP="00743591">
      <w:pPr>
        <w:pStyle w:val="MSBody"/>
      </w:pPr>
    </w:p>
    <w:p w:rsidR="00743591" w:rsidRDefault="00743591" w:rsidP="00743591">
      <w:pPr>
        <w:pStyle w:val="MSBody"/>
        <w:sectPr w:rsidR="00743591" w:rsidSect="00CA308D">
          <w:footerReference w:type="default" r:id="rId134"/>
          <w:pgSz w:w="12240" w:h="15840"/>
          <w:pgMar w:top="2160" w:right="1080" w:bottom="1440" w:left="1080" w:header="720" w:footer="576" w:gutter="0"/>
          <w:cols w:space="720"/>
          <w:docGrid w:linePitch="360"/>
        </w:sectPr>
      </w:pPr>
    </w:p>
    <w:p w:rsidR="001340AB" w:rsidRPr="001340AB" w:rsidRDefault="001340AB" w:rsidP="00743591">
      <w:pPr>
        <w:pStyle w:val="MSHeading1"/>
      </w:pPr>
      <w:hyperlink r:id="rId135" w:history="1">
        <w:bookmarkStart w:id="170" w:name="_Toc338326818"/>
        <w:bookmarkStart w:id="171" w:name="_Toc340423722"/>
        <w:r w:rsidRPr="001340AB">
          <w:t>Keybo</w:t>
        </w:r>
        <w:r w:rsidRPr="001340AB">
          <w:t>a</w:t>
        </w:r>
        <w:r w:rsidRPr="001340AB">
          <w:t>rd S</w:t>
        </w:r>
        <w:r w:rsidRPr="001340AB">
          <w:t>h</w:t>
        </w:r>
        <w:r w:rsidRPr="001340AB">
          <w:t>ort</w:t>
        </w:r>
        <w:r w:rsidRPr="001340AB">
          <w:t>c</w:t>
        </w:r>
        <w:r w:rsidRPr="001340AB">
          <w:t>uts</w:t>
        </w:r>
        <w:bookmarkEnd w:id="170"/>
        <w:bookmarkEnd w:id="171"/>
      </w:hyperlink>
    </w:p>
    <w:p w:rsidR="001340AB" w:rsidRPr="001340AB" w:rsidRDefault="001340AB" w:rsidP="002A36CB">
      <w:pPr>
        <w:pStyle w:val="MSBody"/>
      </w:pPr>
      <w:r w:rsidRPr="001340AB">
        <w:t>Keyboard shortcuts are combinations of two or more keys that you can use to perform a task that would typically require a mouse or other pointing device. Keyboard shortcuts can make it easier to work with your PC, saving you time and effort as you work with Windows and other apps.</w:t>
      </w:r>
    </w:p>
    <w:p w:rsidR="001340AB" w:rsidRPr="001340AB" w:rsidRDefault="001340AB" w:rsidP="002A36CB">
      <w:pPr>
        <w:pStyle w:val="MSBody"/>
      </w:pPr>
      <w:r w:rsidRPr="001340AB">
        <w:t>Most apps also provide accelerator keys that can make it easier to work with menus and other commands. Check the menus of apps for accelerator keys. If a letter of a word is underlined in a menu, it usually means you can press the Alt key and the underlined key together instead of clicking that menu item. When you're using a touch keyboard, you can also see some shortcuts when you press the Ctrl key.</w:t>
      </w:r>
    </w:p>
    <w:p w:rsidR="001340AB" w:rsidRPr="001340AB" w:rsidRDefault="001340AB" w:rsidP="002A36CB">
      <w:pPr>
        <w:pStyle w:val="MSBody"/>
      </w:pPr>
      <w:r w:rsidRPr="001340AB">
        <w:t>Pressing the Alt key in some apps, such as Paint and WordPad, shows commands that are labeled with additional keys that you can press to use them.</w:t>
      </w:r>
    </w:p>
    <w:p w:rsidR="001340AB" w:rsidRPr="00551D1E" w:rsidRDefault="001340AB" w:rsidP="00C1488C">
      <w:pPr>
        <w:pStyle w:val="MSCalloutA"/>
      </w:pPr>
      <w:r w:rsidRPr="00551D1E">
        <w:t>Note</w:t>
      </w:r>
      <w:r w:rsidR="00C1488C">
        <w:t>:</w:t>
      </w:r>
    </w:p>
    <w:p w:rsidR="001340AB" w:rsidRPr="00551D1E" w:rsidRDefault="001340AB" w:rsidP="00C1488C">
      <w:pPr>
        <w:pStyle w:val="MSCalloutB"/>
      </w:pPr>
      <w:r w:rsidRPr="00551D1E">
        <w:t xml:space="preserve">If you're looking for new ways to use a mouse and keyboard, see </w:t>
      </w:r>
      <w:hyperlink r:id="rId136" w:tooltip="http://windows.microsoft.com/en-US/windows-8/mouse-keyboard-whats-new/" w:history="1">
        <w:r w:rsidRPr="00C1488C">
          <w:rPr>
            <w:rStyle w:val="Hyperlink"/>
          </w:rPr>
          <w:t>Mous</w:t>
        </w:r>
        <w:r w:rsidRPr="00C1488C">
          <w:rPr>
            <w:rStyle w:val="Hyperlink"/>
          </w:rPr>
          <w:t>e</w:t>
        </w:r>
        <w:r w:rsidRPr="00C1488C">
          <w:rPr>
            <w:rStyle w:val="Hyperlink"/>
          </w:rPr>
          <w:t xml:space="preserve"> </w:t>
        </w:r>
        <w:r w:rsidRPr="00C1488C">
          <w:rPr>
            <w:rStyle w:val="Hyperlink"/>
          </w:rPr>
          <w:t>a</w:t>
        </w:r>
        <w:r w:rsidRPr="00C1488C">
          <w:rPr>
            <w:rStyle w:val="Hyperlink"/>
          </w:rPr>
          <w:t>nd keyboard:</w:t>
        </w:r>
        <w:r w:rsidR="00C1488C">
          <w:rPr>
            <w:rStyle w:val="Hyperlink"/>
          </w:rPr>
          <w:br/>
        </w:r>
        <w:r w:rsidRPr="00C1488C">
          <w:rPr>
            <w:rStyle w:val="Hyperlink"/>
          </w:rPr>
          <w:t>What's new in Windows</w:t>
        </w:r>
      </w:hyperlink>
      <w:r w:rsidRPr="00551D1E">
        <w:t>.</w:t>
      </w:r>
    </w:p>
    <w:p w:rsidR="001340AB" w:rsidRPr="001340AB" w:rsidRDefault="001340AB" w:rsidP="00C523E9">
      <w:pPr>
        <w:pStyle w:val="MSHeading2"/>
      </w:pPr>
      <w:hyperlink r:id="rId137" w:anchor="1TC=t1" w:history="1">
        <w:bookmarkStart w:id="172" w:name="_Toc338326819"/>
        <w:bookmarkStart w:id="173" w:name="_Toc340423723"/>
        <w:r w:rsidRPr="001340AB">
          <w:t xml:space="preserve">New </w:t>
        </w:r>
        <w:r w:rsidR="00394CE5">
          <w:t>keyboard s</w:t>
        </w:r>
        <w:r w:rsidR="00C1488C" w:rsidRPr="001340AB">
          <w:t xml:space="preserve">hortcuts </w:t>
        </w:r>
        <w:r w:rsidR="00C1488C" w:rsidRPr="001340AB">
          <w:t>f</w:t>
        </w:r>
        <w:r w:rsidR="00C1488C" w:rsidRPr="001340AB">
          <w:t xml:space="preserve">or </w:t>
        </w:r>
        <w:r w:rsidRPr="001340AB">
          <w:t>Window</w:t>
        </w:r>
        <w:r w:rsidRPr="001340AB">
          <w:t>s</w:t>
        </w:r>
        <w:r w:rsidRPr="001340AB">
          <w:t xml:space="preserve"> </w:t>
        </w:r>
        <w:r w:rsidR="00C1488C" w:rsidRPr="001340AB">
          <w:t xml:space="preserve">8 </w:t>
        </w:r>
        <w:r w:rsidR="00C1488C" w:rsidRPr="001340AB">
          <w:t>a</w:t>
        </w:r>
        <w:r w:rsidR="00C1488C" w:rsidRPr="001340AB">
          <w:t xml:space="preserve">nd </w:t>
        </w:r>
        <w:r w:rsidRPr="001340AB">
          <w:t>W</w:t>
        </w:r>
        <w:r w:rsidRPr="001340AB">
          <w:t>ind</w:t>
        </w:r>
        <w:r w:rsidRPr="001340AB">
          <w:t>o</w:t>
        </w:r>
        <w:r w:rsidRPr="001340AB">
          <w:t>ws RT</w:t>
        </w:r>
        <w:bookmarkEnd w:id="172"/>
        <w:bookmarkEnd w:id="173"/>
      </w:hyperlink>
    </w:p>
    <w:p w:rsidR="001340AB" w:rsidRPr="001340AB" w:rsidRDefault="001340AB" w:rsidP="002A36CB">
      <w:pPr>
        <w:pStyle w:val="MSBody"/>
      </w:pPr>
      <w:r w:rsidRPr="001340AB">
        <w:t xml:space="preserve">With Windows 8 and Windows RT, you can use the keyboard shortcuts you're already using, and you'll find new ones too. For example, the easiest way to search on the Start screen is to simply start typing. Not on the Start screen? Press the Windows logo key‌ </w:t>
      </w:r>
      <w:r w:rsidR="000C5EEB">
        <w:rPr>
          <w:noProof/>
        </w:rPr>
        <w:drawing>
          <wp:inline distT="0" distB="0" distL="0" distR="0">
            <wp:extent cx="152400" cy="152400"/>
            <wp:effectExtent l="0" t="0" r="0" b="0"/>
            <wp:docPr id="88" name="Picture 23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340AB">
        <w:t>and you can quickly switch between Start and the app you're in.</w:t>
      </w:r>
    </w:p>
    <w:p w:rsidR="001340AB" w:rsidRPr="001340AB" w:rsidRDefault="001340AB" w:rsidP="002A36CB">
      <w:pPr>
        <w:pStyle w:val="MSBody"/>
      </w:pPr>
      <w:r w:rsidRPr="001340AB">
        <w:t xml:space="preserve">If you’re not familiar with keyboard shortcuts—or you’d like to see a list of shortcuts in one place—see the bigger </w:t>
      </w:r>
      <w:r w:rsidR="00C1488C">
        <w:t xml:space="preserve">list of </w:t>
      </w:r>
      <w:hyperlink r:id="rId138" w:tooltip="http://windows.microsoft.com/en-US/windows-8/keyboard-shortcuts/" w:history="1">
        <w:r w:rsidR="00C1488C">
          <w:rPr>
            <w:rStyle w:val="Hyperlink"/>
          </w:rPr>
          <w:t>keyboard s</w:t>
        </w:r>
        <w:r w:rsidR="00C1488C">
          <w:rPr>
            <w:rStyle w:val="Hyperlink"/>
          </w:rPr>
          <w:t>h</w:t>
        </w:r>
        <w:r w:rsidR="00C1488C">
          <w:rPr>
            <w:rStyle w:val="Hyperlink"/>
          </w:rPr>
          <w:t>o</w:t>
        </w:r>
        <w:r w:rsidR="00C1488C">
          <w:rPr>
            <w:rStyle w:val="Hyperlink"/>
          </w:rPr>
          <w:t>r</w:t>
        </w:r>
        <w:r w:rsidR="00C1488C">
          <w:rPr>
            <w:rStyle w:val="Hyperlink"/>
          </w:rPr>
          <w:t>t</w:t>
        </w:r>
        <w:r w:rsidR="00C1488C">
          <w:rPr>
            <w:rStyle w:val="Hyperlink"/>
          </w:rPr>
          <w:t>cuts</w:t>
        </w:r>
      </w:hyperlink>
      <w:r w:rsidRPr="001340AB">
        <w:t>.</w:t>
      </w:r>
    </w:p>
    <w:p w:rsidR="001340AB" w:rsidRPr="00F53EEA" w:rsidRDefault="001340AB" w:rsidP="00F53EEA">
      <w:pPr>
        <w:pStyle w:val="MSHeading3"/>
      </w:pPr>
      <w:bookmarkStart w:id="174" w:name="_Toc338326820"/>
      <w:bookmarkStart w:id="175" w:name="_Toc340423724"/>
      <w:r w:rsidRPr="00F53EEA">
        <w:t xml:space="preserve">Useful </w:t>
      </w:r>
      <w:r w:rsidR="00394CE5" w:rsidRPr="00F53EEA">
        <w:t>keyboard s</w:t>
      </w:r>
      <w:r w:rsidR="00C1488C" w:rsidRPr="00F53EEA">
        <w:t xml:space="preserve">hortcuts for </w:t>
      </w:r>
      <w:r w:rsidRPr="00F53EEA">
        <w:t>Windows</w:t>
      </w:r>
      <w:bookmarkEnd w:id="174"/>
      <w:bookmarkEnd w:id="175"/>
    </w:p>
    <w:tbl>
      <w:tblPr>
        <w:tblW w:w="4956"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9"/>
        <w:gridCol w:w="288"/>
        <w:gridCol w:w="6911"/>
      </w:tblGrid>
      <w:tr w:rsidR="001340AB" w:rsidRPr="00C73854" w:rsidTr="00576745">
        <w:trPr>
          <w:trHeight w:val="288"/>
          <w:tblHeader/>
        </w:trPr>
        <w:tc>
          <w:tcPr>
            <w:tcW w:w="1428" w:type="pct"/>
            <w:shd w:val="clear" w:color="auto" w:fill="5B1C74"/>
            <w:hideMark/>
          </w:tcPr>
          <w:p w:rsidR="001340AB" w:rsidRPr="00C73854" w:rsidRDefault="001340AB" w:rsidP="00F53EEA">
            <w:pPr>
              <w:pStyle w:val="MSTableHeader"/>
            </w:pPr>
            <w:r w:rsidRPr="00C73854">
              <w:t>Press this</w:t>
            </w:r>
          </w:p>
        </w:tc>
        <w:tc>
          <w:tcPr>
            <w:tcW w:w="143" w:type="pct"/>
            <w:shd w:val="clear" w:color="auto" w:fill="5B1C74"/>
            <w:hideMark/>
          </w:tcPr>
          <w:p w:rsidR="001340AB" w:rsidRPr="00C73854" w:rsidRDefault="001340AB" w:rsidP="00F53EEA">
            <w:pPr>
              <w:pStyle w:val="MSTableHeader"/>
            </w:pPr>
          </w:p>
        </w:tc>
        <w:tc>
          <w:tcPr>
            <w:tcW w:w="3430" w:type="pct"/>
            <w:shd w:val="clear" w:color="auto" w:fill="5B1C74"/>
            <w:hideMark/>
          </w:tcPr>
          <w:p w:rsidR="001340AB" w:rsidRPr="00C73854" w:rsidRDefault="001340AB" w:rsidP="00F53EEA">
            <w:pPr>
              <w:pStyle w:val="MSTableHeader"/>
            </w:pPr>
            <w:r w:rsidRPr="00C73854">
              <w:t>To do this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89" name="Picture 23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C1488C">
              <w:br/>
            </w:r>
            <w:r w:rsidRPr="00A25407">
              <w:t>start typing</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Search your PC</w:t>
            </w:r>
          </w:p>
        </w:tc>
      </w:tr>
      <w:tr w:rsidR="001340AB" w:rsidRPr="00A25407" w:rsidTr="00576745">
        <w:trPr>
          <w:trHeight w:val="288"/>
        </w:trPr>
        <w:tc>
          <w:tcPr>
            <w:tcW w:w="1428" w:type="pct"/>
            <w:hideMark/>
          </w:tcPr>
          <w:p w:rsidR="001340AB" w:rsidRPr="00A25407" w:rsidRDefault="001340AB" w:rsidP="00F53EEA">
            <w:pPr>
              <w:pStyle w:val="MSTablebody"/>
            </w:pPr>
            <w:r w:rsidRPr="00A25407">
              <w:t>Ctrl+plus (+) or Ctrl+minus (-)</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 xml:space="preserve">Zoom in or out of a large number of items, like apps pinned to the </w:t>
            </w:r>
            <w:r w:rsidR="00576745" w:rsidRPr="00A25407">
              <w:br/>
            </w:r>
            <w:r w:rsidRPr="00A25407">
              <w:t>Start screen</w:t>
            </w:r>
          </w:p>
        </w:tc>
      </w:tr>
      <w:tr w:rsidR="001340AB" w:rsidRPr="00A25407" w:rsidTr="00576745">
        <w:trPr>
          <w:trHeight w:val="288"/>
        </w:trPr>
        <w:tc>
          <w:tcPr>
            <w:tcW w:w="1428" w:type="pct"/>
            <w:hideMark/>
          </w:tcPr>
          <w:p w:rsidR="001340AB" w:rsidRPr="00A25407" w:rsidRDefault="001340AB" w:rsidP="00F53EEA">
            <w:pPr>
              <w:pStyle w:val="MSTablebody"/>
            </w:pPr>
            <w:r w:rsidRPr="00A25407">
              <w:t>Ctrl+scroll wheel</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 xml:space="preserve">Zoom in or out of a large number of items, like apps pinned to the </w:t>
            </w:r>
            <w:r w:rsidR="00576745" w:rsidRPr="00A25407">
              <w:br/>
            </w:r>
            <w:r w:rsidRPr="00A25407">
              <w:t>Start screen</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0" name="Picture 23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+C</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Open the charms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1" name="Picture 23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+F</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Open the Search charm to search files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2" name="Picture 23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+H</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Open the Share charm</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3" name="Picture 22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+I</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Open the Settings charm</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4" name="Picture 22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+J</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Switch the main app and snapped app</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5" name="Picture 22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+K</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Open the Devices charm</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6" name="Picture 22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+O</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Lock the screen orientation (portrait or landscape)</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7" name="Picture 22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+Q</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Open the Search charm to search apps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8" name="Picture 22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Open the Search charm to search settings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99" name="Picture 22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+Z</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Show the commands available in the app</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0" name="Picture 22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t xml:space="preserve"> </w:t>
            </w:r>
            <w:r w:rsidRPr="00A25407">
              <w:t>spacebar</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Switch input language and keyboard layout</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1" name="Picture 22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t xml:space="preserve"> </w:t>
            </w:r>
            <w:r w:rsidRPr="00A25407">
              <w:t>Ctrl+spacebar</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Change to a previously selected input</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2" name="Picture 22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+Tab</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Cycle through open apps (except desktop apps)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3" name="Picture 21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t xml:space="preserve"> </w:t>
            </w:r>
            <w:r w:rsidRPr="00A25407">
              <w:t>Ctrl+Tab</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 xml:space="preserve">Cycle through open apps (except desktop apps) and snap them as they </w:t>
            </w:r>
            <w:r w:rsidR="00C1488C">
              <w:br/>
            </w:r>
            <w:r w:rsidRPr="00A25407">
              <w:t>are cycled</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4" name="Picture 21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t xml:space="preserve"> </w:t>
            </w:r>
            <w:r w:rsidRPr="00A25407">
              <w:t>Shift+Tab</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Cycle through open apps (except desktop apps) in reverse order</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5" name="Picture 21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br/>
            </w:r>
            <w:r w:rsidRPr="00A25407">
              <w:t>PgUp</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Move the Start screen and apps to the monitor on the left (Apps in the desktop won’t change monitors)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6" name="Picture 21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t xml:space="preserve"> </w:t>
            </w:r>
            <w:r w:rsidRPr="00A25407">
              <w:t>PgDown</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Move the Start screen and apps to the monitor on the right (apps in the desktop won’t change monitors)</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7" name="Picture 21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t xml:space="preserve"> </w:t>
            </w:r>
            <w:r w:rsidRPr="00A25407">
              <w:t>Shift+period (.)</w:t>
            </w:r>
          </w:p>
        </w:tc>
        <w:tc>
          <w:tcPr>
            <w:tcW w:w="143" w:type="pct"/>
            <w:hideMark/>
          </w:tcPr>
          <w:p w:rsidR="001340AB" w:rsidRPr="00A25407" w:rsidRDefault="001340AB" w:rsidP="00F53EEA">
            <w:pPr>
              <w:pStyle w:val="MSTablebody"/>
            </w:pPr>
          </w:p>
        </w:tc>
        <w:tc>
          <w:tcPr>
            <w:tcW w:w="3430" w:type="pct"/>
            <w:hideMark/>
          </w:tcPr>
          <w:p w:rsidR="001340AB" w:rsidRPr="00A25407" w:rsidRDefault="001340AB" w:rsidP="00F53EEA">
            <w:pPr>
              <w:pStyle w:val="MSTablebody"/>
            </w:pPr>
            <w:r w:rsidRPr="00A25407">
              <w:t>Snaps an app to the left</w:t>
            </w:r>
          </w:p>
        </w:tc>
      </w:tr>
      <w:tr w:rsidR="001340AB" w:rsidRPr="00A25407" w:rsidTr="00576745">
        <w:trPr>
          <w:trHeight w:val="288"/>
        </w:trPr>
        <w:tc>
          <w:tcPr>
            <w:tcW w:w="1428" w:type="pct"/>
            <w:hideMark/>
          </w:tcPr>
          <w:p w:rsidR="001340AB" w:rsidRPr="00A25407" w:rsidRDefault="001340AB" w:rsidP="00F53EEA">
            <w:pPr>
              <w:pStyle w:val="MSTablebody"/>
            </w:pPr>
            <w:r w:rsidRPr="00A25407">
              <w:t xml:space="preserve">Windows logo key‌ </w:t>
            </w:r>
            <w:r w:rsidR="000C5EEB">
              <w:rPr>
                <w:noProof/>
              </w:rPr>
              <w:drawing>
                <wp:inline distT="0" distB="0" distL="0" distR="0">
                  <wp:extent cx="152400" cy="152400"/>
                  <wp:effectExtent l="0" t="0" r="0" b="0"/>
                  <wp:docPr id="108" name="Picture 21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576745" w:rsidRPr="00A25407">
              <w:br/>
            </w:r>
            <w:r w:rsidRPr="00A25407">
              <w:t>period (.)</w:t>
            </w:r>
          </w:p>
        </w:tc>
        <w:tc>
          <w:tcPr>
            <w:tcW w:w="143" w:type="pct"/>
            <w:vAlign w:val="center"/>
            <w:hideMark/>
          </w:tcPr>
          <w:p w:rsidR="001340AB" w:rsidRPr="00A25407" w:rsidRDefault="001340AB" w:rsidP="00F53EEA">
            <w:pPr>
              <w:pStyle w:val="MSTablebody"/>
            </w:pPr>
          </w:p>
        </w:tc>
        <w:tc>
          <w:tcPr>
            <w:tcW w:w="3430" w:type="pct"/>
            <w:vAlign w:val="center"/>
            <w:hideMark/>
          </w:tcPr>
          <w:p w:rsidR="001340AB" w:rsidRPr="00A25407" w:rsidRDefault="001340AB" w:rsidP="00F53EEA">
            <w:pPr>
              <w:pStyle w:val="MSTablebody"/>
            </w:pPr>
            <w:r w:rsidRPr="00A25407">
              <w:t>Snaps an app to the right</w:t>
            </w:r>
          </w:p>
        </w:tc>
      </w:tr>
    </w:tbl>
    <w:p w:rsidR="001340AB" w:rsidRPr="001340AB" w:rsidRDefault="001340AB" w:rsidP="00C523E9">
      <w:pPr>
        <w:pStyle w:val="MSHeading2"/>
      </w:pPr>
      <w:hyperlink r:id="rId139" w:history="1">
        <w:bookmarkStart w:id="176" w:name="_Toc338326821"/>
        <w:bookmarkStart w:id="177" w:name="_Toc340423725"/>
        <w:r w:rsidRPr="001340AB">
          <w:t xml:space="preserve">Complete </w:t>
        </w:r>
        <w:r w:rsidR="00394CE5">
          <w:t>list o</w:t>
        </w:r>
        <w:r w:rsidR="00394CE5">
          <w:t>f</w:t>
        </w:r>
        <w:r w:rsidR="00394CE5">
          <w:t xml:space="preserve"> k</w:t>
        </w:r>
        <w:r w:rsidR="00C1488C" w:rsidRPr="001340AB">
          <w:t>ey</w:t>
        </w:r>
        <w:r w:rsidR="00C1488C" w:rsidRPr="001340AB">
          <w:t>b</w:t>
        </w:r>
        <w:r w:rsidR="00C1488C" w:rsidRPr="001340AB">
          <w:t>o</w:t>
        </w:r>
        <w:r w:rsidR="00C1488C" w:rsidRPr="001340AB">
          <w:t>a</w:t>
        </w:r>
        <w:r w:rsidR="00C1488C" w:rsidRPr="001340AB">
          <w:t>r</w:t>
        </w:r>
        <w:r w:rsidR="00394CE5">
          <w:t>d</w:t>
        </w:r>
        <w:r w:rsidR="00394CE5">
          <w:t xml:space="preserve"> s</w:t>
        </w:r>
        <w:r w:rsidR="00C1488C" w:rsidRPr="001340AB">
          <w:t>h</w:t>
        </w:r>
        <w:r w:rsidR="00C1488C" w:rsidRPr="001340AB">
          <w:t>o</w:t>
        </w:r>
        <w:r w:rsidR="00C1488C" w:rsidRPr="001340AB">
          <w:t>r</w:t>
        </w:r>
        <w:r w:rsidR="00C1488C" w:rsidRPr="001340AB">
          <w:t>t</w:t>
        </w:r>
        <w:r w:rsidR="00C1488C" w:rsidRPr="001340AB">
          <w:t>c</w:t>
        </w:r>
        <w:r w:rsidR="00C1488C" w:rsidRPr="001340AB">
          <w:t>uts</w:t>
        </w:r>
        <w:bookmarkEnd w:id="176"/>
        <w:bookmarkEnd w:id="177"/>
      </w:hyperlink>
    </w:p>
    <w:p w:rsidR="001340AB" w:rsidRPr="001340AB" w:rsidRDefault="001340AB" w:rsidP="00C1488C">
      <w:pPr>
        <w:pStyle w:val="MSHeading3"/>
      </w:pPr>
      <w:bookmarkStart w:id="178" w:name="_Toc338326822"/>
      <w:bookmarkStart w:id="179" w:name="_Toc340423726"/>
      <w:r w:rsidRPr="001340AB">
        <w:t xml:space="preserve">General </w:t>
      </w:r>
      <w:r w:rsidR="00394CE5">
        <w:t>keyboard s</w:t>
      </w:r>
      <w:r w:rsidR="00C1488C" w:rsidRPr="001340AB">
        <w:t>hortcuts</w:t>
      </w:r>
      <w:bookmarkEnd w:id="178"/>
      <w:bookmarkEnd w:id="179"/>
    </w:p>
    <w:p w:rsidR="001340AB" w:rsidRPr="001340AB" w:rsidRDefault="001340AB" w:rsidP="002A36CB">
      <w:pPr>
        <w:pStyle w:val="MSBody"/>
      </w:pPr>
      <w:r w:rsidRPr="001340AB">
        <w:t>The following table contains general keyboard shortcuts that you can use to navigate around Windows.</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9"/>
        <w:gridCol w:w="288"/>
        <w:gridCol w:w="6913"/>
      </w:tblGrid>
      <w:tr w:rsidR="001340AB" w:rsidRPr="00C73854" w:rsidTr="00576745">
        <w:trPr>
          <w:cantSplit/>
          <w:trHeight w:val="288"/>
          <w:tblHeader/>
        </w:trPr>
        <w:tc>
          <w:tcPr>
            <w:tcW w:w="1428" w:type="pct"/>
            <w:shd w:val="clear" w:color="auto" w:fill="5B1C74"/>
            <w:hideMark/>
          </w:tcPr>
          <w:p w:rsidR="001340AB" w:rsidRPr="00C73854" w:rsidRDefault="001340AB" w:rsidP="00F53EEA">
            <w:pPr>
              <w:pStyle w:val="MSTableHeader"/>
            </w:pPr>
            <w:r w:rsidRPr="00C73854">
              <w:t>Press this key</w:t>
            </w:r>
          </w:p>
        </w:tc>
        <w:tc>
          <w:tcPr>
            <w:tcW w:w="143" w:type="pct"/>
            <w:shd w:val="clear" w:color="auto" w:fill="5B1C74"/>
            <w:hideMark/>
          </w:tcPr>
          <w:p w:rsidR="001340AB" w:rsidRPr="00C73854" w:rsidRDefault="001340AB" w:rsidP="00F53EEA">
            <w:pPr>
              <w:pStyle w:val="MSTableHeader"/>
            </w:pPr>
          </w:p>
        </w:tc>
        <w:tc>
          <w:tcPr>
            <w:tcW w:w="3429" w:type="pct"/>
            <w:shd w:val="clear" w:color="auto" w:fill="5B1C74"/>
            <w:hideMark/>
          </w:tcPr>
          <w:p w:rsidR="001340AB" w:rsidRPr="00C73854" w:rsidRDefault="001340AB" w:rsidP="00F53EEA">
            <w:pPr>
              <w:pStyle w:val="MSTableHeader"/>
            </w:pPr>
            <w:r w:rsidRPr="00C73854">
              <w:t>To do this</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F1</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Display Help</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F2</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Rename the selected item</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F3</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Search for a file or folder</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F4</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Display the address bar list in File Explorer</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F5</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Refresh the active window</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F6</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Cycle through screen elements in a window or on the desktop</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F10</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Activate the menu bar in the active app</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Alt+F4</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Close the active item, or exit the active app</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Alt+Esc</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Cycle through items in the order in which they were opened</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w:t>
            </w:r>
            <w:r w:rsidRPr="001336E2">
              <w:rPr>
                <w:rStyle w:val="Strong"/>
              </w:rPr>
              <w:t>underlined letter</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Perform the command for that letter</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Alt+Enter</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Display properties for the selected item</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Alt+Spacebar</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Open the shortcut menu for the active window</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Alt+Left arrow</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Back</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Alt+Right arrow</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Forward</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Alt+Page Up</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Move up one screen</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Alt+Page Down</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Move down one screen</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Alt+Tab</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Switch between open apps (except desktop apps)</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Ctrl+F4</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Close the active document (in apps that allow you to have multiple documents open simultaneously)</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Ctrl+A</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Select all items in a document or window</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Ctrl+C (or Ctrl+Insert)</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Copy the selected item</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Ctrl+D (or Delete)</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Delete the selected item and move it to the Recycle Bin</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Ctrl+R (or F5)</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Refresh the active window</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Ctrl+V (or Shift+Insert)</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Paste the selected item</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Ctrl+X</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Cut the selected item</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Ctrl+Y</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Redo an action</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Ctrl+Z</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Undo an action</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Ctrl+plus (+) or Ctrl+minus (-)</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 xml:space="preserve">Zoom in or out of a large number of items, like apps pinned to the </w:t>
            </w:r>
            <w:r w:rsidR="00C1488C">
              <w:br/>
            </w:r>
            <w:r w:rsidRPr="00A25407">
              <w:t>Start screen</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 mouse scroll wheel</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Change the size of desktop icons or zoom in or out of a large number of items, like apps pinned to the Start screen</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Ctrl+Right arrow</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Move the cursor to the beginning of the next word</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Ctrl+Left arrow</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Move the cursor to the beginning of the previous word</w:t>
            </w:r>
          </w:p>
        </w:tc>
      </w:tr>
      <w:tr w:rsidR="001340AB" w:rsidRPr="00A25407" w:rsidTr="00576745">
        <w:trPr>
          <w:cantSplit/>
          <w:trHeight w:val="288"/>
          <w:tblHeader/>
        </w:trPr>
        <w:tc>
          <w:tcPr>
            <w:tcW w:w="1428" w:type="pct"/>
            <w:hideMark/>
          </w:tcPr>
          <w:p w:rsidR="001340AB" w:rsidRPr="00A25407" w:rsidRDefault="001340AB" w:rsidP="00F53EEA">
            <w:pPr>
              <w:pStyle w:val="MSTablebody"/>
            </w:pPr>
            <w:r w:rsidRPr="00A25407">
              <w:t>Ctrl+Down arrow</w:t>
            </w:r>
          </w:p>
        </w:tc>
        <w:tc>
          <w:tcPr>
            <w:tcW w:w="143" w:type="pct"/>
            <w:hideMark/>
          </w:tcPr>
          <w:p w:rsidR="001340AB" w:rsidRPr="00A25407" w:rsidRDefault="001340AB" w:rsidP="00F53EEA">
            <w:pPr>
              <w:pStyle w:val="MSTablebody"/>
            </w:pPr>
          </w:p>
        </w:tc>
        <w:tc>
          <w:tcPr>
            <w:tcW w:w="3429" w:type="pct"/>
            <w:hideMark/>
          </w:tcPr>
          <w:p w:rsidR="001340AB" w:rsidRPr="00A25407" w:rsidRDefault="001340AB" w:rsidP="00F53EEA">
            <w:pPr>
              <w:pStyle w:val="MSTablebody"/>
            </w:pPr>
            <w:r w:rsidRPr="00A25407">
              <w:t>Move the cursor to the beginning of the next paragraph</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Ctrl+Up arrow</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Move the cursor to the beginning of the previous paragraph</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Ctrl+Alt+Tab</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Use the arrow keys to switch between all open apps</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Ctrl+arrow key (to move to an item)+Spacebar</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Select multiple individual items in a window or on the desktop</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Ctrl+Shift with an arrow key</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Select a block of text</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Ctrl+Esc</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Open the Start screen</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Ctrl+Shift+Esc</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Open Task Manager</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Ctrl+Shift</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Switch the keyboard layout when multiple keyboard layouts are available</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Ctrl+Spacebar</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Turn the Chinese input method editor (IME) on or off</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Shift+F10</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Display the shortcut menu for the selected item</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Shift with any arrow key</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Select more than one item in a window or on the desktop, or select text within a document</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Shift+Delete</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Delete the selected item without moving it to the Recycle Bin first</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Right arrow</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Open the next menu to the right, or open a submenu</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Left arrow</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Open the next menu to the left, or close a submenu</w:t>
            </w:r>
          </w:p>
        </w:tc>
      </w:tr>
      <w:tr w:rsidR="001340AB" w:rsidRPr="00A25407" w:rsidTr="00576745">
        <w:trPr>
          <w:cantSplit/>
          <w:trHeight w:val="288"/>
          <w:tblHeader/>
        </w:trPr>
        <w:tc>
          <w:tcPr>
            <w:tcW w:w="1428" w:type="pct"/>
            <w:hideMark/>
          </w:tcPr>
          <w:p w:rsidR="001340AB" w:rsidRPr="00A25407" w:rsidRDefault="001340AB" w:rsidP="00C552FC">
            <w:pPr>
              <w:pStyle w:val="MSTablebody"/>
              <w:spacing w:after="60"/>
            </w:pPr>
            <w:r w:rsidRPr="00A25407">
              <w:t>Esc</w:t>
            </w:r>
          </w:p>
        </w:tc>
        <w:tc>
          <w:tcPr>
            <w:tcW w:w="143" w:type="pct"/>
            <w:hideMark/>
          </w:tcPr>
          <w:p w:rsidR="001340AB" w:rsidRPr="00A25407" w:rsidRDefault="001340AB" w:rsidP="00C552FC">
            <w:pPr>
              <w:pStyle w:val="MSTablebody"/>
              <w:spacing w:after="60"/>
            </w:pPr>
          </w:p>
        </w:tc>
        <w:tc>
          <w:tcPr>
            <w:tcW w:w="3429" w:type="pct"/>
            <w:hideMark/>
          </w:tcPr>
          <w:p w:rsidR="001340AB" w:rsidRPr="00A25407" w:rsidRDefault="001340AB" w:rsidP="00C552FC">
            <w:pPr>
              <w:pStyle w:val="MSTablebody"/>
              <w:spacing w:after="60"/>
            </w:pPr>
            <w:r w:rsidRPr="00A25407">
              <w:t>Stop or leave the current task</w:t>
            </w:r>
          </w:p>
        </w:tc>
      </w:tr>
    </w:tbl>
    <w:p w:rsidR="001340AB" w:rsidRPr="001340AB" w:rsidRDefault="001340AB" w:rsidP="00C1488C">
      <w:pPr>
        <w:pStyle w:val="MSHeading3"/>
      </w:pPr>
      <w:bookmarkStart w:id="180" w:name="_Toc338326823"/>
      <w:bookmarkStart w:id="181" w:name="_Toc340423727"/>
      <w:r w:rsidRPr="001340AB">
        <w:t xml:space="preserve">Dialog </w:t>
      </w:r>
      <w:r w:rsidR="00394CE5">
        <w:t>box keyboard s</w:t>
      </w:r>
      <w:r w:rsidR="00C1488C" w:rsidRPr="001340AB">
        <w:t>hortcuts</w:t>
      </w:r>
      <w:bookmarkEnd w:id="180"/>
      <w:bookmarkEnd w:id="181"/>
    </w:p>
    <w:p w:rsidR="001340AB" w:rsidRPr="001340AB" w:rsidRDefault="001340AB" w:rsidP="002A36CB">
      <w:pPr>
        <w:pStyle w:val="MSBody"/>
      </w:pPr>
      <w:r w:rsidRPr="001340AB">
        <w:t>The following table contains keyboard shortcuts that you can use to navigate dialog boxes.</w:t>
      </w:r>
    </w:p>
    <w:tbl>
      <w:tblPr>
        <w:tblW w:w="489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756"/>
        <w:gridCol w:w="289"/>
        <w:gridCol w:w="6913"/>
      </w:tblGrid>
      <w:tr w:rsidR="001340AB" w:rsidRPr="00C73854" w:rsidTr="00576745">
        <w:trPr>
          <w:cantSplit/>
          <w:trHeight w:val="288"/>
          <w:tblHeader/>
        </w:trPr>
        <w:tc>
          <w:tcPr>
            <w:tcW w:w="1384" w:type="pct"/>
            <w:shd w:val="clear" w:color="auto" w:fill="5B1C74"/>
            <w:hideMark/>
          </w:tcPr>
          <w:p w:rsidR="001340AB" w:rsidRPr="00C73854" w:rsidRDefault="001340AB" w:rsidP="00F53EEA">
            <w:pPr>
              <w:pStyle w:val="MSTableHeader"/>
            </w:pPr>
            <w:r w:rsidRPr="00C73854">
              <w:t>Press this key</w:t>
            </w:r>
          </w:p>
        </w:tc>
        <w:tc>
          <w:tcPr>
            <w:tcW w:w="145" w:type="pct"/>
            <w:shd w:val="clear" w:color="auto" w:fill="5B1C74"/>
            <w:hideMark/>
          </w:tcPr>
          <w:p w:rsidR="001340AB" w:rsidRPr="00C73854" w:rsidRDefault="001340AB" w:rsidP="00F53EEA">
            <w:pPr>
              <w:pStyle w:val="MSTableHeader"/>
            </w:pPr>
          </w:p>
        </w:tc>
        <w:tc>
          <w:tcPr>
            <w:tcW w:w="3471" w:type="pct"/>
            <w:shd w:val="clear" w:color="auto" w:fill="5B1C74"/>
            <w:hideMark/>
          </w:tcPr>
          <w:p w:rsidR="001340AB" w:rsidRPr="00C73854" w:rsidRDefault="001340AB" w:rsidP="00F53EEA">
            <w:pPr>
              <w:pStyle w:val="MSTableHeader"/>
            </w:pPr>
            <w:r w:rsidRPr="00C73854">
              <w:t>To do this</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F1</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Display Help</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F4</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Display the items in the active list</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Ctrl+Tab</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Move forward through tabs</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Ctrl+Shift+Tab</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Move back through tabs</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Ctrl+</w:t>
            </w:r>
            <w:r w:rsidRPr="001336E2">
              <w:rPr>
                <w:rStyle w:val="Strong"/>
              </w:rPr>
              <w:t>number</w:t>
            </w:r>
            <w:r w:rsidRPr="00A25407">
              <w:t xml:space="preserve"> (number 1-9)</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 xml:space="preserve">Move to </w:t>
            </w:r>
            <w:r w:rsidRPr="001336E2">
              <w:rPr>
                <w:rStyle w:val="Strong"/>
              </w:rPr>
              <w:t>n</w:t>
            </w:r>
            <w:r w:rsidRPr="00A25407">
              <w:t>th tab</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Tab</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Move forward through options</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Shift+Tab</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Move back through options</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Alt+</w:t>
            </w:r>
            <w:r w:rsidRPr="001336E2">
              <w:rPr>
                <w:rStyle w:val="Strong"/>
              </w:rPr>
              <w:t>underlined letter</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Perform the command (or select the option) that goes with that letter</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Spacebar</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Select or clear the check box if the active option is a check box</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Backspace</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 xml:space="preserve">Open a folder one level up if a folder is selected in the </w:t>
            </w:r>
            <w:r w:rsidRPr="001336E2">
              <w:rPr>
                <w:rStyle w:val="Strong"/>
              </w:rPr>
              <w:t>Save As</w:t>
            </w:r>
            <w:r w:rsidRPr="00A25407">
              <w:t xml:space="preserve"> or </w:t>
            </w:r>
            <w:r w:rsidRPr="001336E2">
              <w:rPr>
                <w:rStyle w:val="Strong"/>
              </w:rPr>
              <w:t>Open</w:t>
            </w:r>
            <w:r w:rsidRPr="00A25407">
              <w:t xml:space="preserve"> dialog box</w:t>
            </w:r>
          </w:p>
        </w:tc>
      </w:tr>
      <w:tr w:rsidR="001340AB" w:rsidRPr="00A25407" w:rsidTr="00576745">
        <w:trPr>
          <w:cantSplit/>
          <w:trHeight w:val="288"/>
        </w:trPr>
        <w:tc>
          <w:tcPr>
            <w:tcW w:w="1384" w:type="pct"/>
            <w:hideMark/>
          </w:tcPr>
          <w:p w:rsidR="001340AB" w:rsidRPr="00A25407" w:rsidRDefault="001340AB" w:rsidP="00F53EEA">
            <w:pPr>
              <w:pStyle w:val="MSTablebody"/>
              <w:spacing w:after="60"/>
            </w:pPr>
            <w:r w:rsidRPr="00A25407">
              <w:t>Arrow keys</w:t>
            </w:r>
          </w:p>
        </w:tc>
        <w:tc>
          <w:tcPr>
            <w:tcW w:w="145" w:type="pct"/>
            <w:hideMark/>
          </w:tcPr>
          <w:p w:rsidR="001340AB" w:rsidRPr="00A25407" w:rsidRDefault="001340AB" w:rsidP="00F53EEA">
            <w:pPr>
              <w:pStyle w:val="MSTablebody"/>
              <w:spacing w:after="60"/>
            </w:pPr>
          </w:p>
        </w:tc>
        <w:tc>
          <w:tcPr>
            <w:tcW w:w="3471" w:type="pct"/>
            <w:hideMark/>
          </w:tcPr>
          <w:p w:rsidR="001340AB" w:rsidRPr="00A25407" w:rsidRDefault="001340AB" w:rsidP="00F53EEA">
            <w:pPr>
              <w:pStyle w:val="MSTablebody"/>
              <w:spacing w:after="60"/>
            </w:pPr>
            <w:r w:rsidRPr="00A25407">
              <w:t>Select a button if the active option is a group of option buttons</w:t>
            </w:r>
          </w:p>
        </w:tc>
      </w:tr>
    </w:tbl>
    <w:p w:rsidR="001340AB" w:rsidRPr="001340AB" w:rsidRDefault="001340AB" w:rsidP="00C1488C">
      <w:pPr>
        <w:pStyle w:val="MSHeading3"/>
      </w:pPr>
      <w:bookmarkStart w:id="182" w:name="_Toc338326824"/>
      <w:bookmarkStart w:id="183" w:name="_Toc340423728"/>
      <w:r w:rsidRPr="001340AB">
        <w:t xml:space="preserve">File Explorer </w:t>
      </w:r>
      <w:r w:rsidR="00394CE5">
        <w:t>keyboard s</w:t>
      </w:r>
      <w:r w:rsidR="00C1488C" w:rsidRPr="001340AB">
        <w:t>hortcuts</w:t>
      </w:r>
      <w:bookmarkEnd w:id="182"/>
      <w:bookmarkEnd w:id="183"/>
    </w:p>
    <w:p w:rsidR="001340AB" w:rsidRPr="001340AB" w:rsidRDefault="001340AB" w:rsidP="002A36CB">
      <w:pPr>
        <w:pStyle w:val="MSBody"/>
      </w:pPr>
      <w:r w:rsidRPr="001340AB">
        <w:t>The following table contains keyboard shortcuts for working with File Explorer windows or folders.</w:t>
      </w:r>
    </w:p>
    <w:tbl>
      <w:tblPr>
        <w:tblW w:w="4956"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8"/>
        <w:gridCol w:w="286"/>
        <w:gridCol w:w="6914"/>
      </w:tblGrid>
      <w:tr w:rsidR="001340AB" w:rsidRPr="00C73854" w:rsidTr="00C44858">
        <w:trPr>
          <w:cantSplit/>
          <w:trHeight w:val="288"/>
          <w:tblHeader/>
        </w:trPr>
        <w:tc>
          <w:tcPr>
            <w:tcW w:w="1428" w:type="pct"/>
            <w:shd w:val="clear" w:color="auto" w:fill="5B1C74"/>
            <w:hideMark/>
          </w:tcPr>
          <w:p w:rsidR="001340AB" w:rsidRPr="00C73854" w:rsidRDefault="001340AB" w:rsidP="00C552FC">
            <w:pPr>
              <w:pStyle w:val="MSTableHeader"/>
            </w:pPr>
            <w:r w:rsidRPr="00C73854">
              <w:t>Press this key</w:t>
            </w:r>
          </w:p>
        </w:tc>
        <w:tc>
          <w:tcPr>
            <w:tcW w:w="142" w:type="pct"/>
            <w:shd w:val="clear" w:color="auto" w:fill="5B1C74"/>
            <w:hideMark/>
          </w:tcPr>
          <w:p w:rsidR="001340AB" w:rsidRPr="00C73854" w:rsidRDefault="001340AB" w:rsidP="00C552FC">
            <w:pPr>
              <w:pStyle w:val="MSTableHeader"/>
            </w:pPr>
          </w:p>
        </w:tc>
        <w:tc>
          <w:tcPr>
            <w:tcW w:w="3429" w:type="pct"/>
            <w:shd w:val="clear" w:color="auto" w:fill="5B1C74"/>
            <w:hideMark/>
          </w:tcPr>
          <w:p w:rsidR="001340AB" w:rsidRPr="00C73854" w:rsidRDefault="001340AB" w:rsidP="00C552FC">
            <w:pPr>
              <w:pStyle w:val="MSTableHeader"/>
            </w:pPr>
            <w:r w:rsidRPr="00C73854">
              <w:t>To do this</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Alt+D</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Select the address bar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Ctrl+E</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Select the search box</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Ctrl+F</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Select the search box</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Ctrl+N</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Open a new window</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Ctrl+W</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Close the current window</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Ctrl+mouse scroll wheel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Change the size and appearance of file and folder icons</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Ctrl+Shift+E</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Display all folders above the selected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Ctrl+Shift+N</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Create a new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Num Lock+asterisk (*)</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Display all subfolders under the selected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Num Lock+plus (+)</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Display the contents of the selected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Num Lock+minus (-)</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Collapse the selected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Alt+P</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Display the preview pane</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Alt+Enter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Open the Properties dialog box for the selected item</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Alt+Right arrow</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View the next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Alt+Up arrow</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View the folder that the folder was in</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Alt+Left arrow</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View the previous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Backspace</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View the previous 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Right arrow</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Display the current selection (if it's collapsed), or select the first subfolder</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Left arrow</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Collapse the current selection (if it's expanded), or select the folder that the folder was in</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End</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Display the bottom of the active window</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Home</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Display the top of the active window</w:t>
            </w:r>
          </w:p>
        </w:tc>
      </w:tr>
      <w:tr w:rsidR="001340AB" w:rsidRPr="00A25407" w:rsidTr="00C44858">
        <w:trPr>
          <w:cantSplit/>
          <w:trHeight w:val="288"/>
        </w:trPr>
        <w:tc>
          <w:tcPr>
            <w:tcW w:w="1428" w:type="pct"/>
            <w:hideMark/>
          </w:tcPr>
          <w:p w:rsidR="001340AB" w:rsidRPr="00A25407" w:rsidRDefault="001340AB" w:rsidP="00C552FC">
            <w:pPr>
              <w:pStyle w:val="MSTablebody"/>
            </w:pPr>
            <w:r w:rsidRPr="00A25407">
              <w:t>F11</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Maximize or minimize the active window</w:t>
            </w:r>
          </w:p>
        </w:tc>
      </w:tr>
    </w:tbl>
    <w:p w:rsidR="001340AB" w:rsidRPr="001340AB" w:rsidRDefault="001340AB" w:rsidP="00C1488C">
      <w:pPr>
        <w:pStyle w:val="MSHeading3"/>
      </w:pPr>
      <w:bookmarkStart w:id="184" w:name="_Toc338326825"/>
      <w:bookmarkStart w:id="185" w:name="_Toc340423729"/>
      <w:r w:rsidRPr="001340AB">
        <w:t xml:space="preserve">Taskbar </w:t>
      </w:r>
      <w:r w:rsidR="00394CE5">
        <w:t>keyboard s</w:t>
      </w:r>
      <w:r w:rsidR="00C1488C" w:rsidRPr="001340AB">
        <w:t>hortcuts</w:t>
      </w:r>
      <w:bookmarkEnd w:id="184"/>
      <w:bookmarkEnd w:id="185"/>
    </w:p>
    <w:p w:rsidR="001340AB" w:rsidRPr="001340AB" w:rsidRDefault="001340AB" w:rsidP="002A36CB">
      <w:pPr>
        <w:pStyle w:val="MSBody"/>
      </w:pPr>
      <w:r w:rsidRPr="001340AB">
        <w:t>The following table contains keyboard shortcuts for working with items on the desktop taskbar.</w:t>
      </w:r>
    </w:p>
    <w:tbl>
      <w:tblPr>
        <w:tblW w:w="4958"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0"/>
        <w:gridCol w:w="288"/>
        <w:gridCol w:w="6914"/>
      </w:tblGrid>
      <w:tr w:rsidR="00A274BC" w:rsidRPr="00C73854" w:rsidTr="00C44858">
        <w:trPr>
          <w:cantSplit/>
          <w:trHeight w:val="288"/>
          <w:tblHeader/>
        </w:trPr>
        <w:tc>
          <w:tcPr>
            <w:tcW w:w="1428" w:type="pct"/>
            <w:shd w:val="clear" w:color="auto" w:fill="5B1C74"/>
            <w:hideMark/>
          </w:tcPr>
          <w:p w:rsidR="001340AB" w:rsidRPr="00C73854" w:rsidRDefault="001340AB" w:rsidP="00C552FC">
            <w:pPr>
              <w:pStyle w:val="MSTableHeader"/>
            </w:pPr>
            <w:r w:rsidRPr="00C73854">
              <w:t>Press this key</w:t>
            </w:r>
          </w:p>
        </w:tc>
        <w:tc>
          <w:tcPr>
            <w:tcW w:w="143" w:type="pct"/>
            <w:shd w:val="clear" w:color="auto" w:fill="5B1C74"/>
            <w:hideMark/>
          </w:tcPr>
          <w:p w:rsidR="001340AB" w:rsidRPr="00C73854" w:rsidRDefault="001340AB" w:rsidP="00C552FC">
            <w:pPr>
              <w:pStyle w:val="MSTableHeader"/>
            </w:pPr>
          </w:p>
        </w:tc>
        <w:tc>
          <w:tcPr>
            <w:tcW w:w="3428" w:type="pct"/>
            <w:shd w:val="clear" w:color="auto" w:fill="5B1C74"/>
            <w:hideMark/>
          </w:tcPr>
          <w:p w:rsidR="001340AB" w:rsidRPr="00C73854" w:rsidRDefault="001340AB" w:rsidP="00C552FC">
            <w:pPr>
              <w:pStyle w:val="MSTableHeader"/>
            </w:pPr>
            <w:r w:rsidRPr="00C73854">
              <w:t>To do this</w:t>
            </w:r>
          </w:p>
        </w:tc>
      </w:tr>
      <w:tr w:rsidR="00A274BC" w:rsidRPr="00A25407" w:rsidTr="00C44858">
        <w:trPr>
          <w:cantSplit/>
          <w:trHeight w:val="288"/>
        </w:trPr>
        <w:tc>
          <w:tcPr>
            <w:tcW w:w="1428" w:type="pct"/>
            <w:hideMark/>
          </w:tcPr>
          <w:p w:rsidR="001340AB" w:rsidRPr="00A25407" w:rsidRDefault="001340AB" w:rsidP="00C552FC">
            <w:pPr>
              <w:pStyle w:val="MSTablebody"/>
            </w:pPr>
            <w:r w:rsidRPr="00A25407">
              <w:t>Shift+click a taskbar button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Open an app or quickly open another instance of an app</w:t>
            </w:r>
          </w:p>
        </w:tc>
      </w:tr>
      <w:tr w:rsidR="00A274BC" w:rsidRPr="00A25407" w:rsidTr="00C44858">
        <w:trPr>
          <w:cantSplit/>
          <w:trHeight w:val="288"/>
        </w:trPr>
        <w:tc>
          <w:tcPr>
            <w:tcW w:w="1428" w:type="pct"/>
            <w:hideMark/>
          </w:tcPr>
          <w:p w:rsidR="001340AB" w:rsidRPr="00A25407" w:rsidRDefault="001340AB" w:rsidP="00C552FC">
            <w:pPr>
              <w:pStyle w:val="MSTablebody"/>
            </w:pPr>
            <w:r w:rsidRPr="00A25407">
              <w:t xml:space="preserve">Ctrl+Shift+click a </w:t>
            </w:r>
            <w:r w:rsidR="00A274BC" w:rsidRPr="00A25407">
              <w:br/>
            </w:r>
            <w:r w:rsidRPr="00A25407">
              <w:t>taskbar button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Open an app as an administrator</w:t>
            </w:r>
          </w:p>
        </w:tc>
      </w:tr>
      <w:tr w:rsidR="00A274BC" w:rsidRPr="00A25407" w:rsidTr="00C44858">
        <w:trPr>
          <w:cantSplit/>
          <w:trHeight w:val="288"/>
        </w:trPr>
        <w:tc>
          <w:tcPr>
            <w:tcW w:w="1428" w:type="pct"/>
            <w:hideMark/>
          </w:tcPr>
          <w:p w:rsidR="001340AB" w:rsidRPr="00A25407" w:rsidRDefault="001340AB" w:rsidP="00C552FC">
            <w:pPr>
              <w:pStyle w:val="MSTablebody"/>
            </w:pPr>
            <w:r w:rsidRPr="00A25407">
              <w:t>Shift+right-click a</w:t>
            </w:r>
            <w:r w:rsidR="00A274BC" w:rsidRPr="00A25407">
              <w:br/>
            </w:r>
            <w:r w:rsidRPr="00A25407">
              <w:t>taskbar button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Show the window menu for the app</w:t>
            </w:r>
          </w:p>
        </w:tc>
      </w:tr>
      <w:tr w:rsidR="00A274BC" w:rsidRPr="00A25407" w:rsidTr="00C44858">
        <w:trPr>
          <w:cantSplit/>
          <w:trHeight w:val="288"/>
        </w:trPr>
        <w:tc>
          <w:tcPr>
            <w:tcW w:w="1428" w:type="pct"/>
            <w:hideMark/>
          </w:tcPr>
          <w:p w:rsidR="001340AB" w:rsidRPr="00A25407" w:rsidRDefault="001340AB" w:rsidP="00C552FC">
            <w:pPr>
              <w:pStyle w:val="MSTablebody"/>
            </w:pPr>
            <w:r w:rsidRPr="00A25407">
              <w:t xml:space="preserve">Shift+right-click a </w:t>
            </w:r>
            <w:r w:rsidR="00A274BC" w:rsidRPr="00A25407">
              <w:br/>
            </w:r>
            <w:r w:rsidRPr="00A25407">
              <w:t>grouped taskbar button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Show the window menu for the group</w:t>
            </w:r>
          </w:p>
        </w:tc>
      </w:tr>
      <w:tr w:rsidR="00A274BC" w:rsidRPr="00A25407" w:rsidTr="00C44858">
        <w:trPr>
          <w:cantSplit/>
          <w:trHeight w:val="288"/>
        </w:trPr>
        <w:tc>
          <w:tcPr>
            <w:tcW w:w="1428" w:type="pct"/>
            <w:hideMark/>
          </w:tcPr>
          <w:p w:rsidR="001340AB" w:rsidRPr="00A25407" w:rsidRDefault="001340AB" w:rsidP="00C552FC">
            <w:pPr>
              <w:pStyle w:val="MSTablebody"/>
            </w:pPr>
            <w:r w:rsidRPr="00A25407">
              <w:t>Ctrl+click a grouped</w:t>
            </w:r>
            <w:r w:rsidR="00A274BC" w:rsidRPr="00A25407">
              <w:br/>
            </w:r>
            <w:r w:rsidRPr="00A25407">
              <w:t>taskbar button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Cycle through the windows of the group</w:t>
            </w:r>
          </w:p>
        </w:tc>
      </w:tr>
    </w:tbl>
    <w:p w:rsidR="001340AB" w:rsidRPr="00A274BC" w:rsidRDefault="001340AB" w:rsidP="001336E2">
      <w:pPr>
        <w:pStyle w:val="MSHeading3"/>
      </w:pPr>
      <w:bookmarkStart w:id="186" w:name="_Toc338326826"/>
      <w:bookmarkStart w:id="187" w:name="_Toc340423730"/>
      <w:r w:rsidRPr="00A274BC">
        <w:t xml:space="preserve">Windows </w:t>
      </w:r>
      <w:r w:rsidR="00394CE5">
        <w:t>logo key keyboard s</w:t>
      </w:r>
      <w:r w:rsidR="001336E2" w:rsidRPr="00A274BC">
        <w:t>hortcuts</w:t>
      </w:r>
      <w:bookmarkEnd w:id="186"/>
      <w:bookmarkEnd w:id="187"/>
    </w:p>
    <w:p w:rsidR="001340AB" w:rsidRPr="00A274BC" w:rsidRDefault="001340AB" w:rsidP="00A274BC">
      <w:pPr>
        <w:pStyle w:val="MSBody"/>
      </w:pPr>
      <w:r w:rsidRPr="00A274BC">
        <w:t xml:space="preserve">The following table contains keyboard shortcuts that use the Windows logo key </w:t>
      </w:r>
      <w:r w:rsidR="000C5EEB">
        <w:rPr>
          <w:noProof/>
        </w:rPr>
        <w:drawing>
          <wp:inline distT="0" distB="0" distL="0" distR="0">
            <wp:extent cx="152400" cy="152400"/>
            <wp:effectExtent l="0" t="0" r="0" b="0"/>
            <wp:docPr id="109" name="Picture 39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74BC">
        <w:t>.</w:t>
      </w:r>
    </w:p>
    <w:tbl>
      <w:tblPr>
        <w:tblW w:w="4956"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0"/>
        <w:gridCol w:w="284"/>
        <w:gridCol w:w="6914"/>
      </w:tblGrid>
      <w:tr w:rsidR="001340AB" w:rsidRPr="00C73854" w:rsidTr="00C44858">
        <w:trPr>
          <w:cantSplit/>
          <w:trHeight w:val="288"/>
          <w:tblHeader/>
        </w:trPr>
        <w:tc>
          <w:tcPr>
            <w:tcW w:w="1429" w:type="pct"/>
            <w:shd w:val="clear" w:color="auto" w:fill="5B1C74"/>
            <w:hideMark/>
          </w:tcPr>
          <w:p w:rsidR="001340AB" w:rsidRPr="00C73854" w:rsidRDefault="001340AB" w:rsidP="00C552FC">
            <w:pPr>
              <w:pStyle w:val="MSTableHeader"/>
            </w:pPr>
            <w:r w:rsidRPr="00C73854">
              <w:t>Press this key</w:t>
            </w:r>
          </w:p>
        </w:tc>
        <w:tc>
          <w:tcPr>
            <w:tcW w:w="141" w:type="pct"/>
            <w:shd w:val="clear" w:color="auto" w:fill="5B1C74"/>
            <w:hideMark/>
          </w:tcPr>
          <w:p w:rsidR="001340AB" w:rsidRPr="00C73854" w:rsidRDefault="001340AB" w:rsidP="00C552FC">
            <w:pPr>
              <w:pStyle w:val="MSTableHeader"/>
            </w:pPr>
          </w:p>
        </w:tc>
        <w:tc>
          <w:tcPr>
            <w:tcW w:w="3430" w:type="pct"/>
            <w:shd w:val="clear" w:color="auto" w:fill="5B1C74"/>
            <w:hideMark/>
          </w:tcPr>
          <w:p w:rsidR="001340AB" w:rsidRPr="00C73854" w:rsidRDefault="001340AB" w:rsidP="00C552FC">
            <w:pPr>
              <w:pStyle w:val="MSTableHeader"/>
            </w:pPr>
            <w:r w:rsidRPr="00C73854">
              <w:t>To do this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0" name="Picture 39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+F1</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Windows Help and Support</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1" name="Picture 39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Display or hide the Start screen</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2" name="Picture 39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+B</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Set focus in the notification area</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3" name="Picture 39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+C</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Charms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4" name="Picture 39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+D</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Display and hide the desktop</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5" name="Picture 39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+E</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Computer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6" name="Picture 39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+F</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Search charm and search for files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7" name="Picture 38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+G</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Cycle through Gadgets on the desktop</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8" name="Picture 38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+H</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Share charm</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19" name="Picture 38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+I</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Settings charm</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0" name="Picture 38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+J</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Switch the main app and snapped app</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1" name="Picture 38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+K</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Devices charm</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2" name="Picture 38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+L</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Lock your PC or switch users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3" name="Picture 38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+M</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Minimize all windows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4" name="Picture 38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+O</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Lock device orientation</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5" name="Picture 38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+P</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Choose a presentation display mode</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6" name="Picture 38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+Q</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Search charm and search for apps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7" name="Picture 37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 xml:space="preserve">Open the </w:t>
            </w:r>
            <w:r w:rsidRPr="001336E2">
              <w:rPr>
                <w:rStyle w:val="Strong"/>
              </w:rPr>
              <w:t>Run</w:t>
            </w:r>
            <w:r w:rsidRPr="00A25407">
              <w:t xml:space="preserve"> dialog box</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8" name="Picture 37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+T</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Cycle through apps on the taskbar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29" name="Picture 37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+U</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Ease of Access Center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0" name="Picture 37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+V</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Cycle through notifications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1" name="Picture 37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+Shift+V</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Cycle through notifications in reverse order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2" name="Picture 37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Search charm and search for settings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3" name="Picture 37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+X</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 xml:space="preserve">Open the </w:t>
            </w:r>
            <w:r w:rsidRPr="001336E2">
              <w:rPr>
                <w:rStyle w:val="Strong"/>
              </w:rPr>
              <w:t>Quick Link</w:t>
            </w:r>
            <w:r w:rsidRPr="00A25407">
              <w:t xml:space="preserve"> menu</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4" name="Picture 37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+Z</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Show the commands available in the app</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5" name="Picture 37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Temporarily peek at the desktop</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6" name="Picture 37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+Pause</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 xml:space="preserve">Display the </w:t>
            </w:r>
            <w:r w:rsidRPr="001336E2">
              <w:rPr>
                <w:rStyle w:val="Strong"/>
              </w:rPr>
              <w:t>System Properties</w:t>
            </w:r>
            <w:r w:rsidRPr="00A25407">
              <w:t xml:space="preserve"> dialog box</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7" name="Picture 36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+Ctrl+F</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Search for PCs (if you're on a network)</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8" name="Picture 36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+Shift+M</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Restore minimized windows on the desktop</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39" name="Picture 36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Pr="001336E2">
              <w:rPr>
                <w:rStyle w:val="Strong"/>
              </w:rPr>
              <w:t>number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Start the desktop app pinned to the taskbar in the position indicated by the number. If the app is already running, switch to that app.</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0" name="Picture 36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Shift+</w:t>
            </w:r>
            <w:r w:rsidRPr="001336E2">
              <w:rPr>
                <w:rStyle w:val="Strong"/>
              </w:rPr>
              <w:t>number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Start a new instance of the desktop app pinned to the taskbar in the position indicated by the number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1" name="Picture 36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Ctrl+</w:t>
            </w:r>
            <w:r w:rsidRPr="001336E2">
              <w:rPr>
                <w:rStyle w:val="Strong"/>
              </w:rPr>
              <w:t>number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Switch to the last active window of the desktop app pinned to the taskbar in the position indicated by the number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2" name="Picture 36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Alt+</w:t>
            </w:r>
            <w:r w:rsidRPr="001336E2">
              <w:rPr>
                <w:rStyle w:val="Strong"/>
              </w:rPr>
              <w:t>number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Jump List for the desktop app pinned to the taskbar in the position indicated by the number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3" name="Picture 36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Ctrl+Shift+</w:t>
            </w:r>
            <w:r w:rsidRPr="001336E2">
              <w:rPr>
                <w:rStyle w:val="Strong"/>
              </w:rPr>
              <w:t>number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a new instance of the desktop app located at the given position on the taskbar as an administrator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4" name="Picture 36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+Tab</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Cycle through open apps (except desktop apps)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5" name="Picture 36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Ctrl+Tab</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Cycle through open apps (except desktop apps) and snap them as they are cycled</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6" name="Picture 36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Shift+Tab</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Cycle through open apps (except desktop apps) in reverse order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7" name="Picture 35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+Ctrl+B</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Switch to the app that displayed a message in the notification area</w:t>
            </w:r>
          </w:p>
        </w:tc>
      </w:tr>
      <w:tr w:rsidR="001340AB" w:rsidRPr="00A25407" w:rsidTr="00C44858">
        <w:trPr>
          <w:cantSplit/>
          <w:trHeight w:val="288"/>
        </w:trPr>
        <w:tc>
          <w:tcPr>
            <w:tcW w:w="1429" w:type="pct"/>
            <w:hideMark/>
          </w:tcPr>
          <w:p w:rsidR="001336E2"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8" name="Picture 35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1336E2">
              <w:t xml:space="preserve"> </w:t>
            </w:r>
          </w:p>
          <w:p w:rsidR="001340AB" w:rsidRPr="00A25407" w:rsidRDefault="001340AB" w:rsidP="00C552FC">
            <w:pPr>
              <w:pStyle w:val="MSTablebody"/>
            </w:pPr>
            <w:r w:rsidRPr="00A25407">
              <w:t>Up arrow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Maximize the desktop window</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49" name="Picture 35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1336E2">
              <w:br/>
            </w:r>
            <w:r w:rsidRPr="00A25407">
              <w:t>Down arrow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Minimize the desktop window</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0" name="Picture 35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1336E2">
              <w:br/>
            </w:r>
            <w:r w:rsidRPr="00A25407">
              <w:t>Left arrow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Maximize the desktop window to the left side of the screen</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1" name="Picture 35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1336E2">
              <w:br/>
            </w:r>
            <w:r w:rsidRPr="00A25407">
              <w:t>Right arrow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Maximize the desktop window to the right side of the screen</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2" name="Picture 35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1336E2">
              <w:br/>
            </w:r>
            <w:r w:rsidRPr="00A25407">
              <w:t>Home</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Minimize all but the active desktop window (restores all windows on second stroke)</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3" name="Picture 35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Shift+Up arrow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Stretch the desktop window to the top and bottom of the screen</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4" name="Picture 35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Shift+Down arrow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Restore/minimize active desktop windows vertically, maintaining width</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5" name="Picture 35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Shift+Left arrow or Right arrow</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Move a window in the desktop from one monitor to another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6" name="Picture 35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Spacebar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Switch input language and keyboard layout</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7" name="Picture 349"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Ctrl+Spacebar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Change to a previously selected input</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8" name="Picture 348"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+Enter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Narrator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59" name="Picture 347"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br/>
            </w:r>
            <w:r w:rsidRPr="00A25407">
              <w:t>Page Up</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Move the Start screen and apps to the monitor on the left (apps in the desktop won’t change monitors)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0" name="Picture 34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br/>
            </w:r>
            <w:r w:rsidRPr="00A25407">
              <w:t>Page Down</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Move the Start screen and apps to the monitor on the right (apps in the desktop won’t change monitors)</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1" name="Picture 345"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Shift+period (.)</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Snap an app to the left</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2" name="Picture 344"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br/>
            </w:r>
            <w:r w:rsidRPr="00A25407">
              <w:t>period (.)</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Snap an app to the right</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3" name="Picture 34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Initiate IME reconversion</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4" name="Picture 34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t xml:space="preserve"> </w:t>
            </w:r>
            <w:r w:rsidRPr="00A25407">
              <w:t>Alt+Enter</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Windows Media Center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5" name="Picture 341"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w:t>
            </w:r>
            <w:r w:rsidR="00A274BC" w:rsidRPr="00A25407">
              <w:br/>
            </w:r>
            <w:r w:rsidRPr="00A25407">
              <w:t>plus (+) or minus (-)</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Zoom in or out using Magnifier</w:t>
            </w:r>
          </w:p>
        </w:tc>
      </w:tr>
      <w:tr w:rsidR="001340AB" w:rsidRPr="00A25407" w:rsidTr="00C44858">
        <w:trPr>
          <w:cantSplit/>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6" name="Picture 340"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+Esc</w:t>
            </w:r>
          </w:p>
        </w:tc>
        <w:tc>
          <w:tcPr>
            <w:tcW w:w="141"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Exit Magnifier</w:t>
            </w:r>
          </w:p>
        </w:tc>
      </w:tr>
    </w:tbl>
    <w:p w:rsidR="00C552FC" w:rsidRDefault="00C552FC" w:rsidP="001336E2">
      <w:pPr>
        <w:pStyle w:val="MSHeading3"/>
      </w:pPr>
      <w:bookmarkStart w:id="188" w:name="_Toc338326827"/>
    </w:p>
    <w:p w:rsidR="001340AB" w:rsidRPr="001340AB" w:rsidRDefault="00C552FC" w:rsidP="001336E2">
      <w:pPr>
        <w:pStyle w:val="MSHeading3"/>
      </w:pPr>
      <w:r>
        <w:br w:type="page"/>
      </w:r>
      <w:bookmarkStart w:id="189" w:name="_Toc340423731"/>
      <w:r w:rsidR="001340AB" w:rsidRPr="001340AB">
        <w:t xml:space="preserve">Calculator </w:t>
      </w:r>
      <w:r w:rsidR="00394CE5">
        <w:t>k</w:t>
      </w:r>
      <w:r w:rsidR="001336E2" w:rsidRPr="001340AB">
        <w:t xml:space="preserve">eyboard </w:t>
      </w:r>
      <w:r w:rsidR="00394CE5">
        <w:t>s</w:t>
      </w:r>
      <w:r w:rsidR="001336E2" w:rsidRPr="001340AB">
        <w:t>hortcuts</w:t>
      </w:r>
      <w:bookmarkEnd w:id="188"/>
      <w:bookmarkEnd w:id="189"/>
    </w:p>
    <w:p w:rsidR="001340AB" w:rsidRPr="001340AB" w:rsidRDefault="001340AB" w:rsidP="001340AB">
      <w:r w:rsidRPr="001340AB">
        <w:t>The following table contains keyboard shortcuts for working with Calculator.</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1"/>
        <w:gridCol w:w="288"/>
        <w:gridCol w:w="6911"/>
      </w:tblGrid>
      <w:tr w:rsidR="00A274BC" w:rsidRPr="00C73854" w:rsidTr="00A274BC">
        <w:trPr>
          <w:cantSplit/>
          <w:trHeight w:val="288"/>
          <w:tblHeader/>
        </w:trPr>
        <w:tc>
          <w:tcPr>
            <w:tcW w:w="1429" w:type="pct"/>
            <w:shd w:val="clear" w:color="auto" w:fill="5B1C74"/>
            <w:hideMark/>
          </w:tcPr>
          <w:p w:rsidR="001340AB" w:rsidRPr="00C73854" w:rsidRDefault="001340AB" w:rsidP="00C552FC">
            <w:pPr>
              <w:pStyle w:val="MSTableHeader"/>
            </w:pPr>
            <w:r w:rsidRPr="00C73854">
              <w:t>Press this key</w:t>
            </w:r>
          </w:p>
        </w:tc>
        <w:tc>
          <w:tcPr>
            <w:tcW w:w="143" w:type="pct"/>
            <w:shd w:val="clear" w:color="auto" w:fill="5B1C74"/>
            <w:hideMark/>
          </w:tcPr>
          <w:p w:rsidR="001340AB" w:rsidRPr="00C73854" w:rsidRDefault="001340AB" w:rsidP="00C552FC">
            <w:pPr>
              <w:pStyle w:val="MSTableHeader"/>
            </w:pPr>
          </w:p>
        </w:tc>
        <w:tc>
          <w:tcPr>
            <w:tcW w:w="3428" w:type="pct"/>
            <w:shd w:val="clear" w:color="auto" w:fill="5B1C74"/>
            <w:hideMark/>
          </w:tcPr>
          <w:p w:rsidR="001340AB" w:rsidRPr="00C73854" w:rsidRDefault="001340AB" w:rsidP="00C552FC">
            <w:pPr>
              <w:pStyle w:val="MSTableHeader"/>
            </w:pPr>
            <w:r w:rsidRPr="00C73854">
              <w:t>To do this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F1</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Open Calculator Help</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F2</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Edit the calculation history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Alt+1</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Switch to Standard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Alt+2</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Switch to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Alt+3</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Switch to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Alt+4</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Switch to Statistics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Alt+C</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Calculate or solve date calculations and worksheets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Ctrl+E</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Open date calculations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Ctrl+H</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Turn calculation history on or off</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Ctrl+L</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MC</w:t>
            </w:r>
            <w:r w:rsidRPr="00A25407">
              <w:t xml:space="preserve">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Ctrl+M</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MS</w:t>
            </w:r>
            <w:r w:rsidRPr="00A25407">
              <w:t xml:space="preserve">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Ctrl+P</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M</w:t>
            </w:r>
            <w:r w:rsidRPr="00A25407">
              <w:t>+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Ctrl+Q</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M</w:t>
            </w:r>
            <w:r w:rsidRPr="00A25407">
              <w:t>-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Ctrl+R</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MR</w:t>
            </w:r>
            <w:r w:rsidRPr="00A25407">
              <w:t xml:space="preserve">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Ctrl+U</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Open unit conversion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Ctrl+Shift+D</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Clear the calculation history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F9</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w:t>
            </w:r>
            <w:r w:rsidRPr="00A25407">
              <w:t xml:space="preserve">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R</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1/×</w:t>
            </w:r>
            <w:r w:rsidRPr="00A25407">
              <w:t xml:space="preserve">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Press the square root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Del</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CE</w:t>
            </w:r>
            <w:r w:rsidRPr="00A25407">
              <w:t xml:space="preserve"> button</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Up arrow</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Navigate up in the calculation history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Down arrow</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Navigate down in the calculation history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Esc</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C</w:t>
            </w:r>
            <w:r w:rsidRPr="00A25407">
              <w:t xml:space="preserve"> button or stop editing the calculation history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Enter</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Recalculate the calculation history after editing</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F3</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1336E2">
              <w:rPr>
                <w:rStyle w:val="Strong"/>
              </w:rPr>
              <w:t>Degrees</w:t>
            </w:r>
            <w:r w:rsidRPr="00A25407">
              <w:t xml:space="preserve">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F4</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1336E2">
              <w:rPr>
                <w:rStyle w:val="Strong"/>
              </w:rPr>
              <w:t>Radians</w:t>
            </w:r>
            <w:r w:rsidRPr="00A25407">
              <w:t xml:space="preserve">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F5</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1336E2">
              <w:rPr>
                <w:rStyle w:val="Strong"/>
              </w:rPr>
              <w:t>Grads</w:t>
            </w:r>
            <w:r w:rsidRPr="00A25407">
              <w:t xml:space="preserve">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Ctrl+B</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3√x</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Ctrl+G</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10x</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Ctrl+O</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cosh</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Ctrl+S</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sinh</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tanh</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Ctrl+Y</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 xml:space="preserve">y√x </w:t>
            </w:r>
            <w:r w:rsidRPr="00A25407">
              <w:t>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D</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Mod</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I</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Inv</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L</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log</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M</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dms</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ln</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O</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cos</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P</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1336E2">
              <w:rPr>
                <w:rStyle w:val="Strong"/>
              </w:rPr>
              <w:t>pi</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Q</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x^2</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S</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sin</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tan</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V</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F-E</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X</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Exp</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Y</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x^y</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x^3</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Int</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n!</w:t>
            </w:r>
            <w:r w:rsidRPr="00A25407">
              <w:t xml:space="preserve"> button in Scientific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F2</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Dword</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F3</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Word</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F4</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Byte</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F5</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Hex</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F6</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Dec</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F7</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Oct</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F8</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Bin</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F12</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Select </w:t>
            </w:r>
            <w:r w:rsidRPr="003F12C0">
              <w:rPr>
                <w:rStyle w:val="Strong"/>
              </w:rPr>
              <w:t>Qword</w:t>
            </w:r>
            <w:r w:rsidRPr="00A25407">
              <w:t xml:space="preserv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A-F</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A-F</w:t>
            </w:r>
            <w:r w:rsidRPr="00A25407">
              <w:t xml:space="preserve"> buttons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J</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RoL</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K</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RoR</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&lt;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Lsh</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&gt;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Rsh</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Mod</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Or</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Xor</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Not</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&amp;</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And</w:t>
            </w:r>
            <w:r w:rsidRPr="00A25407">
              <w:t xml:space="preserve"> button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Spacebar</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Toggles the bit value in Programmer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A</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Average</w:t>
            </w:r>
            <w:r w:rsidRPr="00A25407">
              <w:t xml:space="preserve"> button in Statistics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Ctrl+A</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Average Sq</w:t>
            </w:r>
            <w:r w:rsidRPr="00A25407">
              <w:t xml:space="preserve"> button in Statistics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S</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Sum</w:t>
            </w:r>
            <w:r w:rsidRPr="00A25407">
              <w:t xml:space="preserve"> button in Statistics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Ctrl+S</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Sum Sq</w:t>
            </w:r>
            <w:r w:rsidRPr="00A25407">
              <w:t xml:space="preserve"> button in Statistics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S.D.</w:t>
            </w:r>
            <w:r w:rsidRPr="00A25407">
              <w:t xml:space="preserve"> button in Statistics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Inv S.D.</w:t>
            </w:r>
            <w:r w:rsidRPr="00A25407">
              <w:t xml:space="preserve"> button in Statistics mode</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D</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 xml:space="preserve">Press the </w:t>
            </w:r>
            <w:r w:rsidRPr="003F12C0">
              <w:rPr>
                <w:rStyle w:val="Strong"/>
              </w:rPr>
              <w:t>CAD</w:t>
            </w:r>
            <w:r w:rsidRPr="00A25407">
              <w:t xml:space="preserve"> button in Statistics mode</w:t>
            </w:r>
          </w:p>
        </w:tc>
      </w:tr>
    </w:tbl>
    <w:p w:rsidR="001340AB" w:rsidRPr="001340AB" w:rsidRDefault="001340AB" w:rsidP="001336E2">
      <w:pPr>
        <w:pStyle w:val="MSHeading3"/>
      </w:pPr>
      <w:bookmarkStart w:id="190" w:name="_Toc338326828"/>
      <w:bookmarkStart w:id="191" w:name="_Toc340423732"/>
      <w:r w:rsidRPr="001340AB">
        <w:t xml:space="preserve">Calendar </w:t>
      </w:r>
      <w:r w:rsidR="00394CE5">
        <w:t>keyboard s</w:t>
      </w:r>
      <w:r w:rsidR="001336E2" w:rsidRPr="001340AB">
        <w:t>hortcuts</w:t>
      </w:r>
      <w:bookmarkEnd w:id="190"/>
      <w:bookmarkEnd w:id="191"/>
    </w:p>
    <w:p w:rsidR="001340AB" w:rsidRPr="001340AB" w:rsidRDefault="001340AB" w:rsidP="0004203C">
      <w:pPr>
        <w:pStyle w:val="MSBody"/>
      </w:pPr>
      <w:r w:rsidRPr="001340AB">
        <w:t>The following table contains keyboard shortcuts for working with the Calendar appapp.</w:t>
      </w:r>
    </w:p>
    <w:tbl>
      <w:tblPr>
        <w:tblW w:w="4958"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2"/>
        <w:gridCol w:w="288"/>
        <w:gridCol w:w="6912"/>
      </w:tblGrid>
      <w:tr w:rsidR="001340AB" w:rsidRPr="00C73854" w:rsidTr="00A274BC">
        <w:trPr>
          <w:cantSplit/>
          <w:trHeight w:val="288"/>
          <w:tblHeader/>
        </w:trPr>
        <w:tc>
          <w:tcPr>
            <w:tcW w:w="1429" w:type="pct"/>
            <w:shd w:val="clear" w:color="auto" w:fill="5B1C74"/>
            <w:hideMark/>
          </w:tcPr>
          <w:p w:rsidR="001340AB" w:rsidRPr="00C73854" w:rsidRDefault="001340AB" w:rsidP="00C552FC">
            <w:pPr>
              <w:pStyle w:val="MSTableHeader"/>
            </w:pPr>
            <w:r w:rsidRPr="00C73854">
              <w:t>Press this key</w:t>
            </w:r>
          </w:p>
        </w:tc>
        <w:tc>
          <w:tcPr>
            <w:tcW w:w="143" w:type="pct"/>
            <w:shd w:val="clear" w:color="auto" w:fill="5B1C74"/>
            <w:hideMark/>
          </w:tcPr>
          <w:p w:rsidR="001340AB" w:rsidRPr="00C73854" w:rsidRDefault="001340AB" w:rsidP="00C552FC">
            <w:pPr>
              <w:pStyle w:val="MSTableHeader"/>
            </w:pPr>
          </w:p>
        </w:tc>
        <w:tc>
          <w:tcPr>
            <w:tcW w:w="3428" w:type="pct"/>
            <w:shd w:val="clear" w:color="auto" w:fill="5B1C74"/>
            <w:hideMark/>
          </w:tcPr>
          <w:p w:rsidR="001340AB" w:rsidRPr="00C73854" w:rsidRDefault="001340AB" w:rsidP="00C552FC">
            <w:pPr>
              <w:pStyle w:val="MSTableHeader"/>
            </w:pPr>
            <w:r w:rsidRPr="00C73854">
              <w:t>To do this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Ctrl+1</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Show the day view</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Ctrl+2</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Show the week view</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Ctrl+3</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Show the month view</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Go to today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Create a new event</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Page up</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month view, go to the previous month</w:t>
            </w:r>
          </w:p>
          <w:p w:rsidR="001340AB" w:rsidRPr="00A25407" w:rsidRDefault="001340AB" w:rsidP="00C552FC">
            <w:pPr>
              <w:pStyle w:val="MSTablebody"/>
            </w:pPr>
            <w:r w:rsidRPr="00A25407">
              <w:t>In week view, go to the previous week</w:t>
            </w:r>
          </w:p>
          <w:p w:rsidR="001340AB" w:rsidRPr="00A25407" w:rsidRDefault="001340AB" w:rsidP="00C552FC">
            <w:pPr>
              <w:pStyle w:val="MSTablebody"/>
            </w:pPr>
            <w:r w:rsidRPr="00A25407">
              <w:t>In day view, go to the previous two days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Ctrl+H</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month view, go to the previous month</w:t>
            </w:r>
          </w:p>
          <w:p w:rsidR="001340AB" w:rsidRPr="00A25407" w:rsidRDefault="001340AB" w:rsidP="00C552FC">
            <w:pPr>
              <w:pStyle w:val="MSTablebody"/>
            </w:pPr>
            <w:r w:rsidRPr="00A25407">
              <w:t>In week view, go to the previous week</w:t>
            </w:r>
          </w:p>
          <w:p w:rsidR="001340AB" w:rsidRPr="00A25407" w:rsidRDefault="001340AB" w:rsidP="00C552FC">
            <w:pPr>
              <w:pStyle w:val="MSTablebody"/>
            </w:pPr>
            <w:r w:rsidRPr="00A25407">
              <w:t>In day view, go to the previous two days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Page down</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month view, go to the next month</w:t>
            </w:r>
          </w:p>
          <w:p w:rsidR="001340AB" w:rsidRPr="00A25407" w:rsidRDefault="001340AB" w:rsidP="00C552FC">
            <w:pPr>
              <w:pStyle w:val="MSTablebody"/>
            </w:pPr>
            <w:r w:rsidRPr="00A25407">
              <w:t>In week view, go to the next week</w:t>
            </w:r>
          </w:p>
          <w:p w:rsidR="001340AB" w:rsidRPr="00A25407" w:rsidRDefault="001340AB" w:rsidP="00C552FC">
            <w:pPr>
              <w:pStyle w:val="MSTablebody"/>
            </w:pPr>
            <w:r w:rsidRPr="00A25407">
              <w:t>In day view, go to the next two days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Ctrl+J</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month view, go to the next month</w:t>
            </w:r>
          </w:p>
          <w:p w:rsidR="001340AB" w:rsidRPr="00A25407" w:rsidRDefault="001340AB" w:rsidP="00C552FC">
            <w:pPr>
              <w:pStyle w:val="MSTablebody"/>
            </w:pPr>
            <w:r w:rsidRPr="00A25407">
              <w:t>In week view, go to the next week</w:t>
            </w:r>
          </w:p>
          <w:p w:rsidR="001340AB" w:rsidRPr="00A25407" w:rsidRDefault="001340AB" w:rsidP="00C552FC">
            <w:pPr>
              <w:pStyle w:val="MSTablebody"/>
            </w:pPr>
            <w:r w:rsidRPr="00A25407">
              <w:t>In day view, go to the next two days</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Right arrow</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a view, go to the next day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Left arrow</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a view, go to the previous day</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Down arrow</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a view, go to the next hour</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Up arrow</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 a view, go to the previous hour</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Esc</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Go back</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Ctrl+S</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Save or send the event</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Ctrl+P, use up and down arrows to select</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Respond to an event</w:t>
            </w:r>
          </w:p>
        </w:tc>
      </w:tr>
      <w:tr w:rsidR="001340AB" w:rsidRPr="00A25407" w:rsidTr="00A274BC">
        <w:trPr>
          <w:cantSplit/>
          <w:trHeight w:val="288"/>
        </w:trPr>
        <w:tc>
          <w:tcPr>
            <w:tcW w:w="1429" w:type="pct"/>
            <w:hideMark/>
          </w:tcPr>
          <w:p w:rsidR="001340AB" w:rsidRPr="00A25407" w:rsidRDefault="001340AB" w:rsidP="00C552FC">
            <w:pPr>
              <w:pStyle w:val="MSTablebody"/>
            </w:pPr>
            <w:r w:rsidRPr="00A25407">
              <w:t>Ctrl+D</w:t>
            </w:r>
          </w:p>
        </w:tc>
        <w:tc>
          <w:tcPr>
            <w:tcW w:w="143"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Delete an event</w:t>
            </w:r>
          </w:p>
        </w:tc>
      </w:tr>
    </w:tbl>
    <w:p w:rsidR="001340AB" w:rsidRPr="001340AB" w:rsidRDefault="001340AB" w:rsidP="00C95A1C">
      <w:pPr>
        <w:pStyle w:val="MSHeading3"/>
      </w:pPr>
      <w:bookmarkStart w:id="192" w:name="_Toc338326829"/>
      <w:bookmarkStart w:id="193" w:name="_Toc340423733"/>
      <w:r w:rsidRPr="001340AB">
        <w:t xml:space="preserve">Ease </w:t>
      </w:r>
      <w:r w:rsidR="00C95A1C" w:rsidRPr="001340AB">
        <w:t xml:space="preserve">Of </w:t>
      </w:r>
      <w:r w:rsidRPr="001340AB">
        <w:t xml:space="preserve">Access </w:t>
      </w:r>
      <w:r w:rsidR="00394CE5">
        <w:t>keyboard s</w:t>
      </w:r>
      <w:r w:rsidR="00C95A1C" w:rsidRPr="001340AB">
        <w:t>hortcuts</w:t>
      </w:r>
      <w:bookmarkEnd w:id="192"/>
      <w:bookmarkEnd w:id="193"/>
    </w:p>
    <w:p w:rsidR="001340AB" w:rsidRPr="001340AB" w:rsidRDefault="001340AB" w:rsidP="0004203C">
      <w:pPr>
        <w:pStyle w:val="MSBody"/>
      </w:pPr>
      <w:r w:rsidRPr="001340AB">
        <w:t>The following table contains keyboard shortcuts that can help make your PC easier to use.</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9"/>
        <w:gridCol w:w="288"/>
        <w:gridCol w:w="6913"/>
      </w:tblGrid>
      <w:tr w:rsidR="00D45540" w:rsidRPr="00C73854" w:rsidTr="00D45540">
        <w:trPr>
          <w:cantSplit/>
          <w:trHeight w:val="288"/>
          <w:tblHeader/>
        </w:trPr>
        <w:tc>
          <w:tcPr>
            <w:tcW w:w="1428" w:type="pct"/>
            <w:shd w:val="clear" w:color="auto" w:fill="5B1C74"/>
            <w:hideMark/>
          </w:tcPr>
          <w:p w:rsidR="001340AB" w:rsidRPr="00C73854" w:rsidRDefault="001340AB" w:rsidP="00C552FC">
            <w:pPr>
              <w:pStyle w:val="MSTableHeader"/>
            </w:pPr>
            <w:r w:rsidRPr="00C73854">
              <w:t>Press this key</w:t>
            </w:r>
          </w:p>
        </w:tc>
        <w:tc>
          <w:tcPr>
            <w:tcW w:w="143" w:type="pct"/>
            <w:shd w:val="clear" w:color="auto" w:fill="5B1C74"/>
            <w:hideMark/>
          </w:tcPr>
          <w:p w:rsidR="001340AB" w:rsidRPr="00C73854" w:rsidRDefault="001340AB" w:rsidP="00C552FC">
            <w:pPr>
              <w:pStyle w:val="MSTableHeader"/>
            </w:pPr>
          </w:p>
        </w:tc>
        <w:tc>
          <w:tcPr>
            <w:tcW w:w="3429" w:type="pct"/>
            <w:shd w:val="clear" w:color="auto" w:fill="5B1C74"/>
            <w:hideMark/>
          </w:tcPr>
          <w:p w:rsidR="001340AB" w:rsidRPr="00C73854" w:rsidRDefault="001340AB" w:rsidP="00C552FC">
            <w:pPr>
              <w:pStyle w:val="MSTableHeader"/>
            </w:pPr>
            <w:r w:rsidRPr="00C73854">
              <w:t>To do this</w:t>
            </w:r>
          </w:p>
        </w:tc>
      </w:tr>
      <w:tr w:rsidR="00D45540" w:rsidRPr="00A25407" w:rsidTr="00D45540">
        <w:trPr>
          <w:trHeight w:val="288"/>
        </w:trPr>
        <w:tc>
          <w:tcPr>
            <w:tcW w:w="1428" w:type="pct"/>
            <w:hideMark/>
          </w:tcPr>
          <w:p w:rsidR="001340AB" w:rsidRPr="00A25407" w:rsidRDefault="001340AB" w:rsidP="00C552FC">
            <w:pPr>
              <w:pStyle w:val="MSTablebody"/>
            </w:pPr>
            <w:r w:rsidRPr="00A25407">
              <w:t>Right Shift for eight seconds</w:t>
            </w:r>
          </w:p>
        </w:tc>
        <w:tc>
          <w:tcPr>
            <w:tcW w:w="143"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Turn Filter Keys on and off</w:t>
            </w:r>
          </w:p>
        </w:tc>
      </w:tr>
      <w:tr w:rsidR="00D45540" w:rsidRPr="00A25407" w:rsidTr="00D45540">
        <w:trPr>
          <w:trHeight w:val="288"/>
        </w:trPr>
        <w:tc>
          <w:tcPr>
            <w:tcW w:w="1428" w:type="pct"/>
            <w:hideMark/>
          </w:tcPr>
          <w:p w:rsidR="001340AB" w:rsidRPr="00A25407" w:rsidRDefault="001340AB" w:rsidP="00C552FC">
            <w:pPr>
              <w:pStyle w:val="MSTablebody"/>
            </w:pPr>
            <w:r w:rsidRPr="00A25407">
              <w:t>Left Alt+left Shift+Print Screen</w:t>
            </w:r>
          </w:p>
        </w:tc>
        <w:tc>
          <w:tcPr>
            <w:tcW w:w="143"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Turn High Contrast on or off</w:t>
            </w:r>
          </w:p>
        </w:tc>
      </w:tr>
      <w:tr w:rsidR="00D45540" w:rsidRPr="00A25407" w:rsidTr="00D45540">
        <w:trPr>
          <w:trHeight w:val="288"/>
        </w:trPr>
        <w:tc>
          <w:tcPr>
            <w:tcW w:w="1428" w:type="pct"/>
            <w:hideMark/>
          </w:tcPr>
          <w:p w:rsidR="001340AB" w:rsidRPr="00A25407" w:rsidRDefault="001340AB" w:rsidP="00C552FC">
            <w:pPr>
              <w:pStyle w:val="MSTablebody"/>
            </w:pPr>
            <w:r w:rsidRPr="00A25407">
              <w:t>Left Alt+left Shift+Num Lock</w:t>
            </w:r>
          </w:p>
        </w:tc>
        <w:tc>
          <w:tcPr>
            <w:tcW w:w="143"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Turn Mouse Keys on or off</w:t>
            </w:r>
          </w:p>
        </w:tc>
      </w:tr>
      <w:tr w:rsidR="00D45540" w:rsidRPr="00A25407" w:rsidTr="00D45540">
        <w:trPr>
          <w:trHeight w:val="288"/>
        </w:trPr>
        <w:tc>
          <w:tcPr>
            <w:tcW w:w="1428" w:type="pct"/>
            <w:hideMark/>
          </w:tcPr>
          <w:p w:rsidR="001340AB" w:rsidRPr="00A25407" w:rsidRDefault="001340AB" w:rsidP="00C552FC">
            <w:pPr>
              <w:pStyle w:val="MSTablebody"/>
            </w:pPr>
            <w:r w:rsidRPr="00A25407">
              <w:t>Shift five times</w:t>
            </w:r>
          </w:p>
        </w:tc>
        <w:tc>
          <w:tcPr>
            <w:tcW w:w="143"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Turn Sticky Keys on or off</w:t>
            </w:r>
          </w:p>
        </w:tc>
      </w:tr>
      <w:tr w:rsidR="00D45540" w:rsidRPr="00A25407" w:rsidTr="00D45540">
        <w:trPr>
          <w:trHeight w:val="288"/>
        </w:trPr>
        <w:tc>
          <w:tcPr>
            <w:tcW w:w="1428" w:type="pct"/>
            <w:hideMark/>
          </w:tcPr>
          <w:p w:rsidR="001340AB" w:rsidRPr="00A25407" w:rsidRDefault="001340AB" w:rsidP="00C552FC">
            <w:pPr>
              <w:pStyle w:val="MSTablebody"/>
            </w:pPr>
            <w:r w:rsidRPr="00A25407">
              <w:t>Num Lock for five seconds</w:t>
            </w:r>
          </w:p>
        </w:tc>
        <w:tc>
          <w:tcPr>
            <w:tcW w:w="143"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Turn Toggle Keys on or off</w:t>
            </w:r>
          </w:p>
        </w:tc>
      </w:tr>
      <w:tr w:rsidR="00D45540" w:rsidRPr="00A25407" w:rsidTr="00D45540">
        <w:trPr>
          <w:trHeight w:val="288"/>
        </w:trPr>
        <w:tc>
          <w:tcPr>
            <w:tcW w:w="1428"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7" name="Picture 336"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+U</w:t>
            </w:r>
          </w:p>
        </w:tc>
        <w:tc>
          <w:tcPr>
            <w:tcW w:w="143"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Open the Ease of Access Center</w:t>
            </w:r>
          </w:p>
        </w:tc>
      </w:tr>
    </w:tbl>
    <w:p w:rsidR="001340AB" w:rsidRPr="001340AB" w:rsidRDefault="001340AB" w:rsidP="00C95A1C">
      <w:pPr>
        <w:pStyle w:val="MSHeading3"/>
      </w:pPr>
      <w:bookmarkStart w:id="194" w:name="_Toc338326830"/>
      <w:bookmarkStart w:id="195" w:name="_Toc340423734"/>
      <w:r w:rsidRPr="001340AB">
        <w:t xml:space="preserve">Internet Explorer </w:t>
      </w:r>
      <w:r w:rsidR="00394CE5">
        <w:t>keyboard s</w:t>
      </w:r>
      <w:r w:rsidR="00C95A1C" w:rsidRPr="001340AB">
        <w:t>hortcuts</w:t>
      </w:r>
      <w:bookmarkEnd w:id="194"/>
      <w:bookmarkEnd w:id="195"/>
    </w:p>
    <w:p w:rsidR="001340AB" w:rsidRPr="001340AB" w:rsidRDefault="001340AB" w:rsidP="0004203C">
      <w:pPr>
        <w:pStyle w:val="MSBody"/>
      </w:pPr>
      <w:r w:rsidRPr="001340AB">
        <w:t xml:space="preserve">You can find shortcuts for Internet Explorer at </w:t>
      </w:r>
      <w:hyperlink r:id="rId140" w:anchor="ie=ie-9" w:history="1">
        <w:r w:rsidRPr="005364BA">
          <w:rPr>
            <w:rStyle w:val="Hyperlink"/>
          </w:rPr>
          <w:t>Internet E</w:t>
        </w:r>
        <w:r w:rsidRPr="005364BA">
          <w:rPr>
            <w:rStyle w:val="Hyperlink"/>
          </w:rPr>
          <w:t>x</w:t>
        </w:r>
        <w:r w:rsidRPr="005364BA">
          <w:rPr>
            <w:rStyle w:val="Hyperlink"/>
          </w:rPr>
          <w:t>plorer shortcuts</w:t>
        </w:r>
      </w:hyperlink>
      <w:r w:rsidRPr="001340AB">
        <w:t>.</w:t>
      </w:r>
    </w:p>
    <w:p w:rsidR="001340AB" w:rsidRPr="001340AB" w:rsidRDefault="001340AB" w:rsidP="00C95A1C">
      <w:pPr>
        <w:pStyle w:val="MSHeading3"/>
      </w:pPr>
      <w:bookmarkStart w:id="196" w:name="_Toc338326831"/>
      <w:bookmarkStart w:id="197" w:name="_Toc340423735"/>
      <w:r w:rsidRPr="001340AB">
        <w:t xml:space="preserve">Magnifier </w:t>
      </w:r>
      <w:r w:rsidR="00394CE5">
        <w:t>keyboard s</w:t>
      </w:r>
      <w:r w:rsidR="00C95A1C" w:rsidRPr="001340AB">
        <w:t>hortcuts</w:t>
      </w:r>
      <w:bookmarkEnd w:id="196"/>
      <w:bookmarkEnd w:id="197"/>
    </w:p>
    <w:p w:rsidR="001340AB" w:rsidRPr="001340AB" w:rsidRDefault="001340AB" w:rsidP="0004203C">
      <w:pPr>
        <w:pStyle w:val="MSBody"/>
      </w:pPr>
      <w:r w:rsidRPr="001340AB">
        <w:t>The following table contains keyboard shortcuts for working with Magnifier.</w:t>
      </w:r>
    </w:p>
    <w:tbl>
      <w:tblPr>
        <w:tblW w:w="4958"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2"/>
        <w:gridCol w:w="286"/>
        <w:gridCol w:w="6914"/>
      </w:tblGrid>
      <w:tr w:rsidR="001340AB" w:rsidRPr="00C73854" w:rsidTr="00D45540">
        <w:trPr>
          <w:cantSplit/>
          <w:trHeight w:val="288"/>
          <w:tblHeader/>
        </w:trPr>
        <w:tc>
          <w:tcPr>
            <w:tcW w:w="1429" w:type="pct"/>
            <w:shd w:val="clear" w:color="auto" w:fill="5B1C74"/>
            <w:hideMark/>
          </w:tcPr>
          <w:p w:rsidR="001340AB" w:rsidRPr="00C73854" w:rsidRDefault="001340AB" w:rsidP="00C552FC">
            <w:pPr>
              <w:pStyle w:val="MSTableHeader"/>
            </w:pPr>
            <w:r w:rsidRPr="00C73854">
              <w:t>Press this key</w:t>
            </w:r>
          </w:p>
        </w:tc>
        <w:tc>
          <w:tcPr>
            <w:tcW w:w="142" w:type="pct"/>
            <w:shd w:val="clear" w:color="auto" w:fill="5B1C74"/>
            <w:hideMark/>
          </w:tcPr>
          <w:p w:rsidR="001340AB" w:rsidRPr="00C73854" w:rsidRDefault="001340AB" w:rsidP="00C552FC">
            <w:pPr>
              <w:pStyle w:val="MSTableHeader"/>
            </w:pPr>
          </w:p>
        </w:tc>
        <w:tc>
          <w:tcPr>
            <w:tcW w:w="3428" w:type="pct"/>
            <w:shd w:val="clear" w:color="auto" w:fill="5B1C74"/>
            <w:hideMark/>
          </w:tcPr>
          <w:p w:rsidR="001340AB" w:rsidRPr="00C73854" w:rsidRDefault="001340AB" w:rsidP="00C552FC">
            <w:pPr>
              <w:pStyle w:val="MSTableHeader"/>
            </w:pPr>
            <w:r w:rsidRPr="00C73854">
              <w:t>To do this</w:t>
            </w:r>
          </w:p>
        </w:tc>
      </w:tr>
      <w:tr w:rsidR="001340AB" w:rsidRPr="00A25407" w:rsidTr="00D45540">
        <w:trPr>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8" name="Picture 333"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+plus (+) or minus (-)</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Zoom in or out</w:t>
            </w:r>
          </w:p>
        </w:tc>
      </w:tr>
      <w:tr w:rsidR="001340AB" w:rsidRPr="00A25407" w:rsidTr="00D45540">
        <w:trPr>
          <w:trHeight w:val="288"/>
        </w:trPr>
        <w:tc>
          <w:tcPr>
            <w:tcW w:w="1429" w:type="pct"/>
            <w:hideMark/>
          </w:tcPr>
          <w:p w:rsidR="001340AB" w:rsidRPr="00A25407" w:rsidRDefault="001340AB" w:rsidP="00C552FC">
            <w:pPr>
              <w:pStyle w:val="MSTablebody"/>
            </w:pPr>
            <w:r w:rsidRPr="00A25407">
              <w:t>Ctrl+Alt+Spacebar</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Preview the desktop in full-screen mode</w:t>
            </w:r>
          </w:p>
        </w:tc>
      </w:tr>
      <w:tr w:rsidR="001340AB" w:rsidRPr="00A25407" w:rsidTr="00D45540">
        <w:trPr>
          <w:trHeight w:val="288"/>
        </w:trPr>
        <w:tc>
          <w:tcPr>
            <w:tcW w:w="1429" w:type="pct"/>
            <w:hideMark/>
          </w:tcPr>
          <w:p w:rsidR="001340AB" w:rsidRPr="00A25407" w:rsidRDefault="001340AB" w:rsidP="00C552FC">
            <w:pPr>
              <w:pStyle w:val="MSTablebody"/>
            </w:pPr>
            <w:r w:rsidRPr="00A25407">
              <w:t>Ctrl+Alt+D</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Switch to docked mode</w:t>
            </w:r>
          </w:p>
        </w:tc>
      </w:tr>
      <w:tr w:rsidR="001340AB" w:rsidRPr="00A25407" w:rsidTr="00D45540">
        <w:trPr>
          <w:trHeight w:val="288"/>
        </w:trPr>
        <w:tc>
          <w:tcPr>
            <w:tcW w:w="1429" w:type="pct"/>
            <w:hideMark/>
          </w:tcPr>
          <w:p w:rsidR="001340AB" w:rsidRPr="00A25407" w:rsidRDefault="001340AB" w:rsidP="00C552FC">
            <w:pPr>
              <w:pStyle w:val="MSTablebody"/>
            </w:pPr>
            <w:r w:rsidRPr="00A25407">
              <w:t>Ctrl+Alt+F</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Switch to full-screen mode</w:t>
            </w:r>
          </w:p>
        </w:tc>
      </w:tr>
      <w:tr w:rsidR="001340AB" w:rsidRPr="00A25407" w:rsidTr="00D45540">
        <w:trPr>
          <w:trHeight w:val="288"/>
        </w:trPr>
        <w:tc>
          <w:tcPr>
            <w:tcW w:w="1429" w:type="pct"/>
            <w:hideMark/>
          </w:tcPr>
          <w:p w:rsidR="001340AB" w:rsidRPr="00A25407" w:rsidRDefault="001340AB" w:rsidP="00C552FC">
            <w:pPr>
              <w:pStyle w:val="MSTablebody"/>
            </w:pPr>
            <w:r w:rsidRPr="00A25407">
              <w:t>Ctrl+Alt+I</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Invert colors</w:t>
            </w:r>
          </w:p>
        </w:tc>
      </w:tr>
      <w:tr w:rsidR="001340AB" w:rsidRPr="00A25407" w:rsidTr="00D45540">
        <w:trPr>
          <w:trHeight w:val="288"/>
        </w:trPr>
        <w:tc>
          <w:tcPr>
            <w:tcW w:w="1429" w:type="pct"/>
            <w:hideMark/>
          </w:tcPr>
          <w:p w:rsidR="001340AB" w:rsidRPr="00A25407" w:rsidRDefault="001340AB" w:rsidP="00C552FC">
            <w:pPr>
              <w:pStyle w:val="MSTablebody"/>
            </w:pPr>
            <w:r w:rsidRPr="00A25407">
              <w:t>Ctrl+Alt+L</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Switch to lens mode</w:t>
            </w:r>
          </w:p>
        </w:tc>
      </w:tr>
      <w:tr w:rsidR="001340AB" w:rsidRPr="00A25407" w:rsidTr="00D45540">
        <w:trPr>
          <w:trHeight w:val="288"/>
        </w:trPr>
        <w:tc>
          <w:tcPr>
            <w:tcW w:w="1429" w:type="pct"/>
            <w:hideMark/>
          </w:tcPr>
          <w:p w:rsidR="001340AB" w:rsidRPr="00A25407" w:rsidRDefault="001340AB" w:rsidP="00C552FC">
            <w:pPr>
              <w:pStyle w:val="MSTablebody"/>
            </w:pPr>
            <w:r w:rsidRPr="00A25407">
              <w:t>Ctrl+Alt+R</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Resize the lens</w:t>
            </w:r>
          </w:p>
        </w:tc>
      </w:tr>
      <w:tr w:rsidR="001340AB" w:rsidRPr="00A25407" w:rsidTr="00D45540">
        <w:trPr>
          <w:trHeight w:val="288"/>
        </w:trPr>
        <w:tc>
          <w:tcPr>
            <w:tcW w:w="1429" w:type="pct"/>
            <w:hideMark/>
          </w:tcPr>
          <w:p w:rsidR="001340AB" w:rsidRPr="00A25407" w:rsidRDefault="001340AB" w:rsidP="00C552FC">
            <w:pPr>
              <w:pStyle w:val="MSTablebody"/>
            </w:pPr>
            <w:r w:rsidRPr="00A25407">
              <w:t>Ctrl+Alt+arrow keys</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Pan in the direction of the arrow keys</w:t>
            </w:r>
          </w:p>
        </w:tc>
      </w:tr>
      <w:tr w:rsidR="001340AB" w:rsidRPr="00A25407" w:rsidTr="00D45540">
        <w:trPr>
          <w:trHeight w:val="288"/>
        </w:trPr>
        <w:tc>
          <w:tcPr>
            <w:tcW w:w="1429" w:type="pct"/>
            <w:hideMark/>
          </w:tcPr>
          <w:p w:rsidR="001340AB" w:rsidRPr="00A25407" w:rsidRDefault="001340AB" w:rsidP="00C552FC">
            <w:pPr>
              <w:pStyle w:val="MSTablebody"/>
            </w:pPr>
            <w:r w:rsidRPr="00A25407">
              <w:t xml:space="preserve">Windows logo key </w:t>
            </w:r>
            <w:r w:rsidR="000C5EEB">
              <w:rPr>
                <w:noProof/>
              </w:rPr>
              <w:drawing>
                <wp:inline distT="0" distB="0" distL="0" distR="0">
                  <wp:extent cx="152400" cy="152400"/>
                  <wp:effectExtent l="0" t="0" r="0" b="0"/>
                  <wp:docPr id="169" name="Picture 332" descr="Windows logo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Windows logo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25407">
              <w:t>+Esc</w:t>
            </w:r>
          </w:p>
        </w:tc>
        <w:tc>
          <w:tcPr>
            <w:tcW w:w="142" w:type="pct"/>
            <w:hideMark/>
          </w:tcPr>
          <w:p w:rsidR="001340AB" w:rsidRPr="00A25407" w:rsidRDefault="001340AB" w:rsidP="00C552FC">
            <w:pPr>
              <w:pStyle w:val="MSTablebody"/>
            </w:pPr>
          </w:p>
        </w:tc>
        <w:tc>
          <w:tcPr>
            <w:tcW w:w="3428" w:type="pct"/>
            <w:hideMark/>
          </w:tcPr>
          <w:p w:rsidR="001340AB" w:rsidRPr="00A25407" w:rsidRDefault="001340AB" w:rsidP="00C552FC">
            <w:pPr>
              <w:pStyle w:val="MSTablebody"/>
            </w:pPr>
            <w:r w:rsidRPr="00A25407">
              <w:t>Exit Magnifier</w:t>
            </w:r>
          </w:p>
        </w:tc>
      </w:tr>
    </w:tbl>
    <w:p w:rsidR="001340AB" w:rsidRPr="001340AB" w:rsidRDefault="001340AB" w:rsidP="00C95A1C">
      <w:pPr>
        <w:pStyle w:val="MSHeading3"/>
      </w:pPr>
      <w:bookmarkStart w:id="198" w:name="_Toc338326832"/>
      <w:bookmarkStart w:id="199" w:name="_Toc340423736"/>
      <w:r w:rsidRPr="001340AB">
        <w:t xml:space="preserve">Mail </w:t>
      </w:r>
      <w:r w:rsidR="00394CE5">
        <w:t>keyboard s</w:t>
      </w:r>
      <w:r w:rsidR="00C95A1C" w:rsidRPr="001340AB">
        <w:t>hortcuts</w:t>
      </w:r>
      <w:bookmarkEnd w:id="198"/>
      <w:bookmarkEnd w:id="199"/>
    </w:p>
    <w:p w:rsidR="001340AB" w:rsidRPr="001340AB" w:rsidRDefault="001340AB" w:rsidP="0004203C">
      <w:pPr>
        <w:pStyle w:val="MSBody"/>
      </w:pPr>
      <w:r w:rsidRPr="001340AB">
        <w:t>The following table contains keyboard shortcuts for working with the Mail app.</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1"/>
        <w:gridCol w:w="286"/>
        <w:gridCol w:w="6913"/>
      </w:tblGrid>
      <w:tr w:rsidR="00D45540" w:rsidRPr="00C73854" w:rsidTr="00D45540">
        <w:trPr>
          <w:cantSplit/>
          <w:trHeight w:val="288"/>
          <w:tblHeader/>
        </w:trPr>
        <w:tc>
          <w:tcPr>
            <w:tcW w:w="1429" w:type="pct"/>
            <w:shd w:val="clear" w:color="auto" w:fill="5B1C74"/>
            <w:hideMark/>
          </w:tcPr>
          <w:p w:rsidR="001340AB" w:rsidRPr="00C73854" w:rsidRDefault="001340AB" w:rsidP="00C552FC">
            <w:pPr>
              <w:pStyle w:val="MSTableHeader"/>
            </w:pPr>
            <w:r w:rsidRPr="00C73854">
              <w:t>Press this key</w:t>
            </w:r>
          </w:p>
        </w:tc>
        <w:tc>
          <w:tcPr>
            <w:tcW w:w="142" w:type="pct"/>
            <w:shd w:val="clear" w:color="auto" w:fill="5B1C74"/>
            <w:hideMark/>
          </w:tcPr>
          <w:p w:rsidR="001340AB" w:rsidRPr="00C73854" w:rsidRDefault="001340AB" w:rsidP="00C552FC">
            <w:pPr>
              <w:pStyle w:val="MSTableHeader"/>
            </w:pPr>
          </w:p>
        </w:tc>
        <w:tc>
          <w:tcPr>
            <w:tcW w:w="3429" w:type="pct"/>
            <w:shd w:val="clear" w:color="auto" w:fill="5B1C74"/>
            <w:hideMark/>
          </w:tcPr>
          <w:p w:rsidR="001340AB" w:rsidRPr="00C73854" w:rsidRDefault="001340AB" w:rsidP="00C552FC">
            <w:pPr>
              <w:pStyle w:val="MSTableHeader"/>
            </w:pPr>
            <w:r w:rsidRPr="00C73854">
              <w:t>To do this</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Reply</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Reply all</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Ctrl+F</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Forward</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Ctrl+Shift+F</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Hide or show the Folder pane</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Ctrl+Shift+A</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Hide or show the Accounts pane</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Ctrl+U</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Mark as unread</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Ctrl+Q</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Mark as read</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Ctrl+A</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Select all messages</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Ctrl+N</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New Message</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F5</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Sync</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Alt+B</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Put focus on the bcc button</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Alt+C</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Put focus on the cc button</w:t>
            </w:r>
          </w:p>
          <w:p w:rsidR="001340AB" w:rsidRPr="00A25407" w:rsidRDefault="001340AB" w:rsidP="00C552FC">
            <w:pPr>
              <w:pStyle w:val="MSTablebody"/>
            </w:pPr>
            <w:r w:rsidRPr="00A25407">
              <w:t>Accept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Alt+D</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Decline</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Alt+S</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Send mail</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Alt+T</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Put focus on the To button</w:t>
            </w:r>
          </w:p>
          <w:p w:rsidR="001340AB" w:rsidRPr="00A25407" w:rsidRDefault="001340AB" w:rsidP="00C552FC">
            <w:pPr>
              <w:pStyle w:val="MSTablebody"/>
            </w:pPr>
            <w:r w:rsidRPr="00A25407">
              <w:t>Tentative</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Alt+V</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Open the invitation in Calendar</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Ctrl+Enter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Send mail</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Ctrl+Shift+F</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Select a font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Ctrl+Spacebar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Clear formatting</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Ctrl+Y</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Redo</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F4</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Redo</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Increase font size one point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Decrease font size one point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Decrease font size</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Increase font size</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Ctrl+K</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Add a link</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Ctrl+E</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Center</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Left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Right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Bullets</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Ctrl+M</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Indent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Ctrl+Shift+M</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Outdent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Tab or Shift+Tab</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Indent/outdent when text is selected of when focus is in a list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Acute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Cedilla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Ctrl+Shift+6</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Circumflex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Diaeresis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Grave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Ctrl+Shift+7</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Ligature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Ctrl+Shift+2</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Ring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Slash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Ctrl+Shift+`</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Tilde accent</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Alt+Ctrl+Shift+1</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Inverted exclamation mark</w:t>
            </w:r>
          </w:p>
        </w:tc>
      </w:tr>
      <w:tr w:rsidR="001340AB" w:rsidRPr="00A25407" w:rsidTr="00D45540">
        <w:trPr>
          <w:cantSplit/>
          <w:trHeight w:val="288"/>
        </w:trPr>
        <w:tc>
          <w:tcPr>
            <w:tcW w:w="1429" w:type="pct"/>
            <w:hideMark/>
          </w:tcPr>
          <w:p w:rsidR="001340AB" w:rsidRPr="00A25407" w:rsidRDefault="001340AB" w:rsidP="00C552FC">
            <w:pPr>
              <w:pStyle w:val="MSTablebody"/>
            </w:pPr>
            <w:r w:rsidRPr="00A25407">
              <w:t>Alt+Ctrl+Shift+/</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Inverted question mark</w:t>
            </w:r>
          </w:p>
        </w:tc>
      </w:tr>
    </w:tbl>
    <w:p w:rsidR="001340AB" w:rsidRPr="001340AB" w:rsidRDefault="001340AB" w:rsidP="00C95A1C">
      <w:pPr>
        <w:pStyle w:val="MSHeading3"/>
      </w:pPr>
      <w:bookmarkStart w:id="200" w:name="_Toc338326833"/>
      <w:bookmarkStart w:id="201" w:name="_Toc340423737"/>
      <w:r w:rsidRPr="001340AB">
        <w:t xml:space="preserve">Messaging </w:t>
      </w:r>
      <w:r w:rsidR="00394CE5">
        <w:t>keyboard s</w:t>
      </w:r>
      <w:r w:rsidR="00C95A1C" w:rsidRPr="001340AB">
        <w:t>hortcuts</w:t>
      </w:r>
      <w:bookmarkEnd w:id="200"/>
      <w:bookmarkEnd w:id="201"/>
    </w:p>
    <w:p w:rsidR="001340AB" w:rsidRPr="001340AB" w:rsidRDefault="001340AB" w:rsidP="0004203C">
      <w:pPr>
        <w:pStyle w:val="MSBody"/>
      </w:pPr>
      <w:r w:rsidRPr="001340AB">
        <w:t>The following table contains keyboard shortcuts for working with the Messaging app.</w:t>
      </w:r>
    </w:p>
    <w:tbl>
      <w:tblPr>
        <w:tblW w:w="4955"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6"/>
        <w:gridCol w:w="288"/>
        <w:gridCol w:w="6911"/>
      </w:tblGrid>
      <w:tr w:rsidR="001340AB" w:rsidRPr="00C73854" w:rsidTr="00D45540">
        <w:trPr>
          <w:cantSplit/>
          <w:trHeight w:val="288"/>
          <w:tblHeader/>
        </w:trPr>
        <w:tc>
          <w:tcPr>
            <w:tcW w:w="1427" w:type="pct"/>
            <w:shd w:val="clear" w:color="auto" w:fill="5B1C74"/>
            <w:hideMark/>
          </w:tcPr>
          <w:p w:rsidR="001340AB" w:rsidRPr="00C73854" w:rsidRDefault="001340AB" w:rsidP="00C552FC">
            <w:pPr>
              <w:pStyle w:val="MSTableHeader"/>
            </w:pPr>
            <w:r w:rsidRPr="00C73854">
              <w:t>Press this key</w:t>
            </w:r>
          </w:p>
        </w:tc>
        <w:tc>
          <w:tcPr>
            <w:tcW w:w="143" w:type="pct"/>
            <w:shd w:val="clear" w:color="auto" w:fill="5B1C74"/>
            <w:hideMark/>
          </w:tcPr>
          <w:p w:rsidR="001340AB" w:rsidRPr="00C73854" w:rsidRDefault="001340AB" w:rsidP="00C552FC">
            <w:pPr>
              <w:pStyle w:val="MSTableHeader"/>
            </w:pPr>
          </w:p>
        </w:tc>
        <w:tc>
          <w:tcPr>
            <w:tcW w:w="3430" w:type="pct"/>
            <w:shd w:val="clear" w:color="auto" w:fill="5B1C74"/>
            <w:hideMark/>
          </w:tcPr>
          <w:p w:rsidR="001340AB" w:rsidRPr="00C73854" w:rsidRDefault="001340AB" w:rsidP="00C552FC">
            <w:pPr>
              <w:pStyle w:val="MSTableHeader"/>
            </w:pPr>
            <w:r w:rsidRPr="00C73854">
              <w:t>To do this</w:t>
            </w:r>
          </w:p>
        </w:tc>
      </w:tr>
      <w:tr w:rsidR="001340AB" w:rsidRPr="00A25407" w:rsidTr="00D45540">
        <w:trPr>
          <w:cantSplit/>
          <w:trHeight w:val="288"/>
        </w:trPr>
        <w:tc>
          <w:tcPr>
            <w:tcW w:w="1427" w:type="pct"/>
            <w:hideMark/>
          </w:tcPr>
          <w:p w:rsidR="001340AB" w:rsidRPr="00A25407" w:rsidRDefault="001340AB" w:rsidP="00C552FC">
            <w:pPr>
              <w:pStyle w:val="MSTablebody"/>
            </w:pPr>
            <w:r w:rsidRPr="00A25407">
              <w:t>Ctrl+N</w:t>
            </w:r>
          </w:p>
        </w:tc>
        <w:tc>
          <w:tcPr>
            <w:tcW w:w="143"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Start a new conversation</w:t>
            </w:r>
          </w:p>
        </w:tc>
      </w:tr>
      <w:tr w:rsidR="001340AB" w:rsidRPr="00A25407" w:rsidTr="00D45540">
        <w:trPr>
          <w:cantSplit/>
          <w:trHeight w:val="288"/>
        </w:trPr>
        <w:tc>
          <w:tcPr>
            <w:tcW w:w="1427" w:type="pct"/>
            <w:hideMark/>
          </w:tcPr>
          <w:p w:rsidR="001340AB" w:rsidRPr="00A25407" w:rsidRDefault="001340AB" w:rsidP="00C552FC">
            <w:pPr>
              <w:pStyle w:val="MSTablebody"/>
            </w:pPr>
            <w:r w:rsidRPr="00A25407">
              <w:t>Ctrl+N</w:t>
            </w:r>
          </w:p>
        </w:tc>
        <w:tc>
          <w:tcPr>
            <w:tcW w:w="143"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the people picker</w:t>
            </w:r>
          </w:p>
        </w:tc>
      </w:tr>
      <w:tr w:rsidR="001340AB" w:rsidRPr="00A25407" w:rsidTr="00D45540">
        <w:trPr>
          <w:cantSplit/>
          <w:trHeight w:val="288"/>
        </w:trPr>
        <w:tc>
          <w:tcPr>
            <w:tcW w:w="1427" w:type="pct"/>
            <w:hideMark/>
          </w:tcPr>
          <w:p w:rsidR="001340AB" w:rsidRPr="00A25407" w:rsidRDefault="001340AB" w:rsidP="00C552FC">
            <w:pPr>
              <w:pStyle w:val="MSTablebody"/>
            </w:pPr>
            <w:r w:rsidRPr="00A25407">
              <w:t>Ctrl+E</w:t>
            </w:r>
          </w:p>
        </w:tc>
        <w:tc>
          <w:tcPr>
            <w:tcW w:w="143"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Open or close the emoticon picker</w:t>
            </w:r>
          </w:p>
        </w:tc>
      </w:tr>
      <w:tr w:rsidR="001340AB" w:rsidRPr="00A25407" w:rsidTr="00D45540">
        <w:trPr>
          <w:cantSplit/>
          <w:trHeight w:val="288"/>
        </w:trPr>
        <w:tc>
          <w:tcPr>
            <w:tcW w:w="1427" w:type="pct"/>
            <w:hideMark/>
          </w:tcPr>
          <w:p w:rsidR="001340AB" w:rsidRPr="00A25407" w:rsidRDefault="001340AB" w:rsidP="00C552FC">
            <w:pPr>
              <w:pStyle w:val="MSTablebody"/>
            </w:pPr>
            <w:r w:rsidRPr="00A25407">
              <w:t>Ctrl+&gt;</w:t>
            </w:r>
          </w:p>
        </w:tc>
        <w:tc>
          <w:tcPr>
            <w:tcW w:w="143"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Next conversation</w:t>
            </w:r>
          </w:p>
        </w:tc>
      </w:tr>
      <w:tr w:rsidR="001340AB" w:rsidRPr="00A25407" w:rsidTr="00D45540">
        <w:trPr>
          <w:cantSplit/>
          <w:trHeight w:val="288"/>
        </w:trPr>
        <w:tc>
          <w:tcPr>
            <w:tcW w:w="1427" w:type="pct"/>
            <w:hideMark/>
          </w:tcPr>
          <w:p w:rsidR="001340AB" w:rsidRPr="00A25407" w:rsidRDefault="001340AB" w:rsidP="00C552FC">
            <w:pPr>
              <w:pStyle w:val="MSTablebody"/>
            </w:pPr>
            <w:r w:rsidRPr="00A25407">
              <w:t>Ctrl+&lt;</w:t>
            </w:r>
          </w:p>
        </w:tc>
        <w:tc>
          <w:tcPr>
            <w:tcW w:w="143" w:type="pct"/>
            <w:hideMark/>
          </w:tcPr>
          <w:p w:rsidR="001340AB" w:rsidRPr="00A25407" w:rsidRDefault="001340AB" w:rsidP="00C552FC">
            <w:pPr>
              <w:pStyle w:val="MSTablebody"/>
            </w:pPr>
          </w:p>
        </w:tc>
        <w:tc>
          <w:tcPr>
            <w:tcW w:w="3430" w:type="pct"/>
            <w:hideMark/>
          </w:tcPr>
          <w:p w:rsidR="001340AB" w:rsidRPr="00A25407" w:rsidRDefault="001340AB" w:rsidP="00C552FC">
            <w:pPr>
              <w:pStyle w:val="MSTablebody"/>
            </w:pPr>
            <w:r w:rsidRPr="00A25407">
              <w:t>Previous conversation</w:t>
            </w:r>
          </w:p>
        </w:tc>
      </w:tr>
    </w:tbl>
    <w:p w:rsidR="001340AB" w:rsidRPr="001340AB" w:rsidRDefault="001340AB" w:rsidP="00C95A1C">
      <w:pPr>
        <w:pStyle w:val="MSHeading3"/>
      </w:pPr>
      <w:bookmarkStart w:id="202" w:name="_Toc338326834"/>
      <w:bookmarkStart w:id="203" w:name="_Toc340423738"/>
      <w:r w:rsidRPr="001340AB">
        <w:t xml:space="preserve">Narrator </w:t>
      </w:r>
      <w:r w:rsidR="00394CE5">
        <w:t>keyboard s</w:t>
      </w:r>
      <w:r w:rsidR="00C95A1C" w:rsidRPr="001340AB">
        <w:t>hortcuts</w:t>
      </w:r>
      <w:bookmarkEnd w:id="202"/>
      <w:bookmarkEnd w:id="203"/>
    </w:p>
    <w:p w:rsidR="001340AB" w:rsidRPr="001340AB" w:rsidRDefault="001340AB" w:rsidP="0004203C">
      <w:pPr>
        <w:pStyle w:val="MSBody"/>
      </w:pPr>
      <w:r w:rsidRPr="001340AB">
        <w:t>The following table contains keyboard shortcuts for working with Narrator.</w:t>
      </w:r>
    </w:p>
    <w:tbl>
      <w:tblPr>
        <w:tblW w:w="4958"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0"/>
        <w:gridCol w:w="286"/>
        <w:gridCol w:w="6916"/>
      </w:tblGrid>
      <w:tr w:rsidR="001340AB" w:rsidRPr="00C73854" w:rsidTr="00D45540">
        <w:trPr>
          <w:cantSplit/>
          <w:trHeight w:val="288"/>
          <w:tblHeader/>
        </w:trPr>
        <w:tc>
          <w:tcPr>
            <w:tcW w:w="1428" w:type="pct"/>
            <w:shd w:val="clear" w:color="auto" w:fill="5B1C74"/>
            <w:hideMark/>
          </w:tcPr>
          <w:p w:rsidR="001340AB" w:rsidRPr="00C73854" w:rsidRDefault="001340AB" w:rsidP="00C552FC">
            <w:pPr>
              <w:pStyle w:val="MSTableHeader"/>
            </w:pPr>
            <w:r w:rsidRPr="00C73854">
              <w:t>Press this key</w:t>
            </w:r>
          </w:p>
        </w:tc>
        <w:tc>
          <w:tcPr>
            <w:tcW w:w="142" w:type="pct"/>
            <w:shd w:val="clear" w:color="auto" w:fill="5B1C74"/>
            <w:hideMark/>
          </w:tcPr>
          <w:p w:rsidR="001340AB" w:rsidRPr="00C73854" w:rsidRDefault="001340AB" w:rsidP="00C552FC">
            <w:pPr>
              <w:pStyle w:val="MSTableHeader"/>
            </w:pPr>
          </w:p>
        </w:tc>
        <w:tc>
          <w:tcPr>
            <w:tcW w:w="3429" w:type="pct"/>
            <w:shd w:val="clear" w:color="auto" w:fill="5B1C74"/>
            <w:hideMark/>
          </w:tcPr>
          <w:p w:rsidR="001340AB" w:rsidRPr="00C73854" w:rsidRDefault="001340AB" w:rsidP="00C552FC">
            <w:pPr>
              <w:pStyle w:val="MSTableHeader"/>
            </w:pPr>
            <w:r w:rsidRPr="00C73854">
              <w:t>To do this</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Spacebar or Enter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Activate current item</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Tab and arrow keys</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Move around on the screen</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Ctrl</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Stop reading</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Lock+D</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Read item</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Lock+M</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Start reading</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Lock+H</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Read document</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Lock+V</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Repeat phrase</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Lock+W</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Read window</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 xml:space="preserve">Caps Lock+Page Up or </w:t>
            </w:r>
            <w:r w:rsidR="00D45540" w:rsidRPr="00A25407">
              <w:br/>
            </w:r>
            <w:r w:rsidRPr="00A25407">
              <w:t>Page Down</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Increase or decrease the volume of the voice</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Lock+plus (+) or minus (-)</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Increase or decrease the speed of the voice</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Lock+Spacebar</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Do default action</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Lock+Left or Right arrows</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Move to previous/next item</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 Lock+F2</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Show commands for current item</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 xml:space="preserve">Press Caps Lock twice in </w:t>
            </w:r>
            <w:r w:rsidR="00D45540" w:rsidRPr="00A25407">
              <w:br/>
            </w:r>
            <w:r w:rsidRPr="00A25407">
              <w:t>quick succession</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Turn Caps Lock on or off</w:t>
            </w:r>
          </w:p>
        </w:tc>
      </w:tr>
      <w:tr w:rsidR="001340AB" w:rsidRPr="00A25407" w:rsidTr="00D45540">
        <w:trPr>
          <w:cantSplit/>
          <w:trHeight w:val="288"/>
        </w:trPr>
        <w:tc>
          <w:tcPr>
            <w:tcW w:w="1428" w:type="pct"/>
            <w:hideMark/>
          </w:tcPr>
          <w:p w:rsidR="001340AB" w:rsidRPr="00A25407" w:rsidRDefault="001340AB" w:rsidP="00C552FC">
            <w:pPr>
              <w:pStyle w:val="MSTablebody"/>
            </w:pPr>
            <w:r w:rsidRPr="00A25407">
              <w:t>Caps+Esc</w:t>
            </w:r>
          </w:p>
        </w:tc>
        <w:tc>
          <w:tcPr>
            <w:tcW w:w="142" w:type="pct"/>
            <w:hideMark/>
          </w:tcPr>
          <w:p w:rsidR="001340AB" w:rsidRPr="00A25407" w:rsidRDefault="001340AB" w:rsidP="00C552FC">
            <w:pPr>
              <w:pStyle w:val="MSTablebody"/>
            </w:pPr>
          </w:p>
        </w:tc>
        <w:tc>
          <w:tcPr>
            <w:tcW w:w="3429" w:type="pct"/>
            <w:hideMark/>
          </w:tcPr>
          <w:p w:rsidR="001340AB" w:rsidRPr="00A25407" w:rsidRDefault="001340AB" w:rsidP="00C552FC">
            <w:pPr>
              <w:pStyle w:val="MSTablebody"/>
            </w:pPr>
            <w:r w:rsidRPr="00A25407">
              <w:t>Exit Narrator</w:t>
            </w:r>
          </w:p>
        </w:tc>
      </w:tr>
    </w:tbl>
    <w:p w:rsidR="00C95A1C" w:rsidRDefault="00C95A1C" w:rsidP="00C95A1C">
      <w:pPr>
        <w:pStyle w:val="MSHeading3"/>
      </w:pPr>
      <w:bookmarkStart w:id="204" w:name="_Toc338326835"/>
    </w:p>
    <w:p w:rsidR="001340AB" w:rsidRPr="001340AB" w:rsidRDefault="00C95A1C" w:rsidP="00C95A1C">
      <w:pPr>
        <w:pStyle w:val="MSHeading3"/>
      </w:pPr>
      <w:r>
        <w:br w:type="page"/>
      </w:r>
      <w:bookmarkStart w:id="205" w:name="_Toc340423739"/>
      <w:r w:rsidR="001340AB" w:rsidRPr="001340AB">
        <w:t xml:space="preserve">Narrator </w:t>
      </w:r>
      <w:r w:rsidR="00394CE5">
        <w:t>touch keyboard s</w:t>
      </w:r>
      <w:r w:rsidRPr="001340AB">
        <w:t>hortcuts</w:t>
      </w:r>
      <w:bookmarkEnd w:id="204"/>
      <w:bookmarkEnd w:id="205"/>
    </w:p>
    <w:p w:rsidR="001340AB" w:rsidRPr="001340AB" w:rsidRDefault="001340AB" w:rsidP="0004203C">
      <w:pPr>
        <w:pStyle w:val="MSBody"/>
      </w:pPr>
      <w:r w:rsidRPr="001340AB">
        <w:t>The following table contains keyboard shortcuts for working with Narrator on a four-point touch-enabled PC.</w:t>
      </w:r>
    </w:p>
    <w:tbl>
      <w:tblPr>
        <w:tblW w:w="4958" w:type="pct"/>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2"/>
        <w:gridCol w:w="288"/>
        <w:gridCol w:w="6912"/>
      </w:tblGrid>
      <w:tr w:rsidR="001340AB" w:rsidRPr="00C73854" w:rsidTr="00F30C5B">
        <w:trPr>
          <w:cantSplit/>
          <w:trHeight w:val="288"/>
          <w:tblHeader/>
        </w:trPr>
        <w:tc>
          <w:tcPr>
            <w:tcW w:w="1429" w:type="pct"/>
            <w:shd w:val="clear" w:color="auto" w:fill="5B1C74"/>
            <w:hideMark/>
          </w:tcPr>
          <w:p w:rsidR="001340AB" w:rsidRPr="00C73854" w:rsidRDefault="001340AB" w:rsidP="005B1EE6">
            <w:pPr>
              <w:pStyle w:val="MSTableHeader"/>
            </w:pPr>
            <w:r w:rsidRPr="00C73854">
              <w:t>Press this key</w:t>
            </w:r>
          </w:p>
        </w:tc>
        <w:tc>
          <w:tcPr>
            <w:tcW w:w="143" w:type="pct"/>
            <w:shd w:val="clear" w:color="auto" w:fill="5B1C74"/>
            <w:hideMark/>
          </w:tcPr>
          <w:p w:rsidR="001340AB" w:rsidRPr="00C73854" w:rsidRDefault="001340AB" w:rsidP="005B1EE6">
            <w:pPr>
              <w:pStyle w:val="MSTableHeader"/>
            </w:pPr>
          </w:p>
        </w:tc>
        <w:tc>
          <w:tcPr>
            <w:tcW w:w="3428" w:type="pct"/>
            <w:shd w:val="clear" w:color="auto" w:fill="5B1C74"/>
            <w:hideMark/>
          </w:tcPr>
          <w:p w:rsidR="001340AB" w:rsidRPr="00C73854" w:rsidRDefault="001340AB" w:rsidP="005B1EE6">
            <w:pPr>
              <w:pStyle w:val="MSTableHeader"/>
            </w:pPr>
            <w:r w:rsidRPr="00C73854">
              <w:t>To do this</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Tap once with two fingers</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Stop Narrator from reading</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Tap three times with four fingers</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Show all Narrator commands (including the ones not in this list)</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Double-tap</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Activate primary action</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Triple-tap</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Activate secondary action</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Touch or drag a single finger</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Read what’s under your fingers</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Flick left/right with one finger</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Move to next or previous item</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Swipe left/right/up/down with two fingers</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Scroll</w:t>
            </w:r>
          </w:p>
        </w:tc>
      </w:tr>
      <w:tr w:rsidR="001340AB" w:rsidRPr="00A25407" w:rsidTr="00F30C5B">
        <w:trPr>
          <w:cantSplit/>
          <w:trHeight w:val="288"/>
        </w:trPr>
        <w:tc>
          <w:tcPr>
            <w:tcW w:w="1429" w:type="pct"/>
            <w:hideMark/>
          </w:tcPr>
          <w:p w:rsidR="001340AB" w:rsidRPr="00A25407" w:rsidRDefault="001340AB" w:rsidP="005B1EE6">
            <w:pPr>
              <w:pStyle w:val="MSTablebody"/>
            </w:pPr>
            <w:r w:rsidRPr="00A25407">
              <w:t>Swipe down with three fingers</w:t>
            </w:r>
          </w:p>
        </w:tc>
        <w:tc>
          <w:tcPr>
            <w:tcW w:w="143" w:type="pct"/>
            <w:hideMark/>
          </w:tcPr>
          <w:p w:rsidR="001340AB" w:rsidRPr="00A25407" w:rsidRDefault="001340AB" w:rsidP="005B1EE6">
            <w:pPr>
              <w:pStyle w:val="MSTablebody"/>
            </w:pPr>
          </w:p>
        </w:tc>
        <w:tc>
          <w:tcPr>
            <w:tcW w:w="3428" w:type="pct"/>
            <w:hideMark/>
          </w:tcPr>
          <w:p w:rsidR="001340AB" w:rsidRPr="00A25407" w:rsidRDefault="001340AB" w:rsidP="005B1EE6">
            <w:pPr>
              <w:pStyle w:val="MSTablebody"/>
            </w:pPr>
            <w:r w:rsidRPr="00A25407">
              <w:t>Start reading on explorable text</w:t>
            </w:r>
          </w:p>
        </w:tc>
      </w:tr>
    </w:tbl>
    <w:p w:rsidR="001340AB" w:rsidRPr="001340AB" w:rsidRDefault="001340AB" w:rsidP="00C95A1C">
      <w:pPr>
        <w:pStyle w:val="MSHeading3"/>
      </w:pPr>
      <w:bookmarkStart w:id="206" w:name="_Toc338326836"/>
      <w:bookmarkStart w:id="207" w:name="_Toc340423740"/>
      <w:r w:rsidRPr="001340AB">
        <w:t xml:space="preserve">Paint </w:t>
      </w:r>
      <w:r w:rsidR="00394CE5">
        <w:t>keyboard s</w:t>
      </w:r>
      <w:r w:rsidR="00C95A1C" w:rsidRPr="001340AB">
        <w:t>hortcuts</w:t>
      </w:r>
      <w:bookmarkEnd w:id="206"/>
      <w:bookmarkEnd w:id="207"/>
    </w:p>
    <w:p w:rsidR="001340AB" w:rsidRPr="001340AB" w:rsidRDefault="001340AB" w:rsidP="0004203C">
      <w:pPr>
        <w:pStyle w:val="MSBody"/>
      </w:pPr>
      <w:r w:rsidRPr="001340AB">
        <w:t>The following table contains keyboard shortcuts for working with Paint.</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1"/>
        <w:gridCol w:w="288"/>
        <w:gridCol w:w="6911"/>
      </w:tblGrid>
      <w:tr w:rsidR="00AC7EA6" w:rsidRPr="00C73854" w:rsidTr="00AC7EA6">
        <w:trPr>
          <w:cantSplit/>
          <w:trHeight w:val="288"/>
          <w:tblHeader/>
        </w:trPr>
        <w:tc>
          <w:tcPr>
            <w:tcW w:w="1429" w:type="pct"/>
            <w:shd w:val="clear" w:color="auto" w:fill="5B1C74"/>
            <w:hideMark/>
          </w:tcPr>
          <w:p w:rsidR="001340AB" w:rsidRPr="00C73854" w:rsidRDefault="001340AB" w:rsidP="005B1EE6">
            <w:pPr>
              <w:pStyle w:val="MSTableHeader"/>
            </w:pPr>
            <w:r w:rsidRPr="00C73854">
              <w:t>Press this key</w:t>
            </w:r>
          </w:p>
        </w:tc>
        <w:tc>
          <w:tcPr>
            <w:tcW w:w="143" w:type="pct"/>
            <w:shd w:val="clear" w:color="auto" w:fill="5B1C74"/>
            <w:hideMark/>
          </w:tcPr>
          <w:p w:rsidR="001340AB" w:rsidRPr="00C73854" w:rsidRDefault="001340AB" w:rsidP="005B1EE6">
            <w:pPr>
              <w:pStyle w:val="MSTableHeader"/>
            </w:pPr>
          </w:p>
        </w:tc>
        <w:tc>
          <w:tcPr>
            <w:tcW w:w="3429" w:type="pct"/>
            <w:shd w:val="clear" w:color="auto" w:fill="5B1C74"/>
            <w:hideMark/>
          </w:tcPr>
          <w:p w:rsidR="001340AB" w:rsidRPr="00C73854" w:rsidRDefault="001340AB" w:rsidP="005B1EE6">
            <w:pPr>
              <w:pStyle w:val="MSTableHeader"/>
            </w:pPr>
            <w:r w:rsidRPr="00C73854">
              <w:t>To do this</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F1</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Open Paint Help</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F11</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View a picture in full-screen mode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F12</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Save the picture as a new file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Ctrl+A</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Select the entire picture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Ctrl+B</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Bold selected text</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Ctrl+C</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Copy a selection to the Clipboard</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 xml:space="preserve">Open the </w:t>
            </w:r>
            <w:r w:rsidRPr="00C95A1C">
              <w:rPr>
                <w:rStyle w:val="Strong"/>
              </w:rPr>
              <w:t>Properties</w:t>
            </w:r>
            <w:r w:rsidRPr="00A25407">
              <w:t xml:space="preserve"> dialog box</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Ctrl+G</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Show or hide gridlines</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Ctrl+I</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Italicize selected text</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Ctrl+N</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Create a new picture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Ctrl+O</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Open an existing picture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Ctrl+P</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Print a picture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Ctrl+R</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Show or hide the ruler</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Ctrl+S</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Save changes to a picture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Ctrl+U</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Underline selected text</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Ctrl+V</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Paste a selection from the Clipboard</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 xml:space="preserve">Open the </w:t>
            </w:r>
            <w:r w:rsidRPr="00C95A1C">
              <w:rPr>
                <w:rStyle w:val="Strong"/>
              </w:rPr>
              <w:t>Resize and Skew</w:t>
            </w:r>
            <w:r w:rsidRPr="00A25407">
              <w:t xml:space="preserve"> dialog box</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Ctrl+X</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Cut a selection</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Ctrl+Y</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Redo a change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Ctrl+Z</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Undo a change</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Ctrl+plus (+)</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Increase the width of a brush, line, or shape outline by one pixel</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Ctrl+minus (-)</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Decrease the width of a brush, line, or shape outline by one pixel</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Ctrl+Page Up</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Zoom in</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Ctrl+Page Down</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Zoom out</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Alt (or F10)</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keytips</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Alt+F4</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Close a picture and its Paint window</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Right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the selection or active shape right by one pixel</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Left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the selection or active shape left by one pixel</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Down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the selection or active shape down by one pixel</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Up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the selection or active shape up by one pixel</w:t>
            </w:r>
          </w:p>
        </w:tc>
      </w:tr>
      <w:tr w:rsidR="00AC7EA6" w:rsidRPr="00A25407" w:rsidTr="00AC7EA6">
        <w:trPr>
          <w:cantSplit/>
          <w:trHeight w:val="288"/>
        </w:trPr>
        <w:tc>
          <w:tcPr>
            <w:tcW w:w="1429" w:type="pct"/>
            <w:hideMark/>
          </w:tcPr>
          <w:p w:rsidR="001340AB" w:rsidRPr="00A25407" w:rsidRDefault="001340AB" w:rsidP="005B1EE6">
            <w:pPr>
              <w:pStyle w:val="MSTablebody"/>
            </w:pPr>
            <w:r w:rsidRPr="00A25407">
              <w:t>Shift+F10</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Show the current shortcut menu</w:t>
            </w:r>
          </w:p>
        </w:tc>
      </w:tr>
    </w:tbl>
    <w:p w:rsidR="001340AB" w:rsidRPr="001340AB" w:rsidRDefault="001340AB" w:rsidP="00C95A1C">
      <w:pPr>
        <w:pStyle w:val="MSHeading3"/>
      </w:pPr>
      <w:bookmarkStart w:id="208" w:name="_Toc338326837"/>
      <w:bookmarkStart w:id="209" w:name="_Toc340423741"/>
      <w:r w:rsidRPr="001340AB">
        <w:t xml:space="preserve">People </w:t>
      </w:r>
      <w:r w:rsidR="00394CE5">
        <w:t>App keyboard s</w:t>
      </w:r>
      <w:r w:rsidR="00C95A1C" w:rsidRPr="001340AB">
        <w:t>hortcuts</w:t>
      </w:r>
      <w:bookmarkEnd w:id="208"/>
      <w:bookmarkEnd w:id="209"/>
    </w:p>
    <w:p w:rsidR="001340AB" w:rsidRPr="001340AB" w:rsidRDefault="001340AB" w:rsidP="0004203C">
      <w:pPr>
        <w:pStyle w:val="MSBody"/>
      </w:pPr>
      <w:r w:rsidRPr="001340AB">
        <w:t>The following table contains keyboard shortcuts for the People app.</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9"/>
        <w:gridCol w:w="288"/>
        <w:gridCol w:w="6913"/>
      </w:tblGrid>
      <w:tr w:rsidR="001340AB" w:rsidRPr="00C73854" w:rsidTr="00AC7EA6">
        <w:trPr>
          <w:cantSplit/>
          <w:trHeight w:val="288"/>
          <w:tblHeader/>
        </w:trPr>
        <w:tc>
          <w:tcPr>
            <w:tcW w:w="1428" w:type="pct"/>
            <w:shd w:val="clear" w:color="auto" w:fill="5B1C74"/>
            <w:hideMark/>
          </w:tcPr>
          <w:p w:rsidR="001340AB" w:rsidRPr="00C73854" w:rsidRDefault="001340AB" w:rsidP="005B1EE6">
            <w:pPr>
              <w:pStyle w:val="MSTableHeader"/>
            </w:pPr>
            <w:r w:rsidRPr="00C73854">
              <w:t>Press this key</w:t>
            </w:r>
          </w:p>
        </w:tc>
        <w:tc>
          <w:tcPr>
            <w:tcW w:w="143" w:type="pct"/>
            <w:shd w:val="clear" w:color="auto" w:fill="5B1C74"/>
            <w:hideMark/>
          </w:tcPr>
          <w:p w:rsidR="001340AB" w:rsidRPr="00C73854" w:rsidRDefault="001340AB" w:rsidP="005B1EE6">
            <w:pPr>
              <w:pStyle w:val="MSTableHeader"/>
            </w:pPr>
          </w:p>
        </w:tc>
        <w:tc>
          <w:tcPr>
            <w:tcW w:w="3429" w:type="pct"/>
            <w:shd w:val="clear" w:color="auto" w:fill="5B1C74"/>
            <w:hideMark/>
          </w:tcPr>
          <w:p w:rsidR="001340AB" w:rsidRPr="00C73854" w:rsidRDefault="001340AB" w:rsidP="005B1EE6">
            <w:pPr>
              <w:pStyle w:val="MSTableHeader"/>
            </w:pPr>
            <w:r w:rsidRPr="00C73854">
              <w:t>To do this</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Ctrl+N</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Add a contact</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Ctrl+S</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Save changes</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Delete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Delete a contact</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Ctrl+F</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Make a contact a favorite</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Ctrl+Shift+1</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Pin a contact to Start</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Esc</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Go back</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Home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Go to beginning of contact list</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Page down</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Go forward in the contact list</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 xml:space="preserve">Page up </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Go backwards in the contact list</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 xml:space="preserve">End </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Go to end of the contact list</w:t>
            </w:r>
          </w:p>
        </w:tc>
      </w:tr>
    </w:tbl>
    <w:p w:rsidR="001340AB" w:rsidRPr="001340AB" w:rsidRDefault="001340AB" w:rsidP="00C95A1C">
      <w:pPr>
        <w:pStyle w:val="MSHeading3"/>
      </w:pPr>
      <w:bookmarkStart w:id="210" w:name="_Toc338326838"/>
      <w:bookmarkStart w:id="211" w:name="_Toc340423742"/>
      <w:r w:rsidRPr="001340AB">
        <w:t xml:space="preserve">Reader </w:t>
      </w:r>
      <w:r w:rsidR="00394CE5">
        <w:t>keyboard s</w:t>
      </w:r>
      <w:r w:rsidR="00C95A1C" w:rsidRPr="001340AB">
        <w:t>hortcuts</w:t>
      </w:r>
      <w:bookmarkEnd w:id="210"/>
      <w:bookmarkEnd w:id="211"/>
    </w:p>
    <w:p w:rsidR="001340AB" w:rsidRPr="001340AB" w:rsidRDefault="001340AB" w:rsidP="00E46A4E">
      <w:pPr>
        <w:pStyle w:val="MSBody"/>
      </w:pPr>
      <w:r w:rsidRPr="001340AB">
        <w:t>The following table contains keyboard shortcuts for working with the Reader app.</w:t>
      </w:r>
    </w:p>
    <w:tbl>
      <w:tblPr>
        <w:tblW w:w="4956"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9"/>
        <w:gridCol w:w="288"/>
        <w:gridCol w:w="6911"/>
      </w:tblGrid>
      <w:tr w:rsidR="001340AB" w:rsidRPr="00C73854" w:rsidTr="00AC7EA6">
        <w:trPr>
          <w:cantSplit/>
          <w:trHeight w:val="288"/>
          <w:tblHeader/>
        </w:trPr>
        <w:tc>
          <w:tcPr>
            <w:tcW w:w="1428" w:type="pct"/>
            <w:shd w:val="clear" w:color="auto" w:fill="5B1C74"/>
            <w:hideMark/>
          </w:tcPr>
          <w:p w:rsidR="001340AB" w:rsidRPr="00C73854" w:rsidRDefault="001340AB" w:rsidP="005B1EE6">
            <w:pPr>
              <w:pStyle w:val="MSTableHeader"/>
            </w:pPr>
            <w:r w:rsidRPr="00C73854">
              <w:t>Press this key</w:t>
            </w:r>
          </w:p>
        </w:tc>
        <w:tc>
          <w:tcPr>
            <w:tcW w:w="143" w:type="pct"/>
            <w:shd w:val="clear" w:color="auto" w:fill="5B1C74"/>
            <w:hideMark/>
          </w:tcPr>
          <w:p w:rsidR="001340AB" w:rsidRPr="00C73854" w:rsidRDefault="001340AB" w:rsidP="005B1EE6">
            <w:pPr>
              <w:pStyle w:val="MSTableHeader"/>
            </w:pPr>
          </w:p>
        </w:tc>
        <w:tc>
          <w:tcPr>
            <w:tcW w:w="3430" w:type="pct"/>
            <w:shd w:val="clear" w:color="auto" w:fill="5B1C74"/>
            <w:hideMark/>
          </w:tcPr>
          <w:p w:rsidR="001340AB" w:rsidRPr="00C73854" w:rsidRDefault="001340AB" w:rsidP="005B1EE6">
            <w:pPr>
              <w:pStyle w:val="MSTableHeader"/>
            </w:pPr>
            <w:r w:rsidRPr="00C73854">
              <w:t>To do this</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F8</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Use two-page layout</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Ctrl+R</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Rotate the file 90 degrees clockwise</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Ctrl+F</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Find text in a file</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F7</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Use keyboard selection mode</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Ctrl+P</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Print a file</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Ctrl+O</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Open a file</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Ctrl+W</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Close a file</w:t>
            </w:r>
          </w:p>
        </w:tc>
      </w:tr>
      <w:tr w:rsidR="001340AB" w:rsidRPr="00A25407" w:rsidTr="00AC7EA6">
        <w:trPr>
          <w:cantSplit/>
          <w:trHeight w:val="288"/>
        </w:trPr>
        <w:tc>
          <w:tcPr>
            <w:tcW w:w="1428" w:type="pct"/>
            <w:hideMark/>
          </w:tcPr>
          <w:p w:rsidR="001340AB" w:rsidRPr="00A25407" w:rsidRDefault="001340AB" w:rsidP="005B1EE6">
            <w:pPr>
              <w:pStyle w:val="MSTablebody"/>
            </w:pPr>
            <w:r w:rsidRPr="00A25407">
              <w:t>Ctrl+M</w:t>
            </w:r>
          </w:p>
        </w:tc>
        <w:tc>
          <w:tcPr>
            <w:tcW w:w="143" w:type="pct"/>
            <w:hideMark/>
          </w:tcPr>
          <w:p w:rsidR="001340AB" w:rsidRPr="00A25407" w:rsidRDefault="001340AB" w:rsidP="005B1EE6">
            <w:pPr>
              <w:pStyle w:val="MSTablebody"/>
            </w:pPr>
          </w:p>
        </w:tc>
        <w:tc>
          <w:tcPr>
            <w:tcW w:w="3430" w:type="pct"/>
            <w:hideMark/>
          </w:tcPr>
          <w:p w:rsidR="001340AB" w:rsidRPr="00A25407" w:rsidRDefault="001340AB" w:rsidP="005B1EE6">
            <w:pPr>
              <w:pStyle w:val="MSTablebody"/>
            </w:pPr>
            <w:r w:rsidRPr="00A25407">
              <w:t>Reader app home</w:t>
            </w:r>
          </w:p>
        </w:tc>
      </w:tr>
    </w:tbl>
    <w:p w:rsidR="001340AB" w:rsidRPr="001340AB" w:rsidRDefault="001340AB" w:rsidP="00C95A1C">
      <w:pPr>
        <w:pStyle w:val="MSHeading3"/>
      </w:pPr>
      <w:bookmarkStart w:id="212" w:name="_Toc338326839"/>
      <w:bookmarkStart w:id="213" w:name="_Toc340423743"/>
      <w:r w:rsidRPr="001340AB">
        <w:t xml:space="preserve">Remote Desktop Connection </w:t>
      </w:r>
      <w:r w:rsidR="005D4413" w:rsidRPr="001340AB">
        <w:t>on</w:t>
      </w:r>
      <w:r w:rsidR="00C95A1C" w:rsidRPr="001340AB">
        <w:t xml:space="preserve"> </w:t>
      </w:r>
      <w:r w:rsidR="005D2F5D" w:rsidRPr="001340AB">
        <w:t>the</w:t>
      </w:r>
      <w:r w:rsidR="00394CE5">
        <w:t xml:space="preserve"> desktop keyboard s</w:t>
      </w:r>
      <w:r w:rsidR="00C95A1C" w:rsidRPr="001340AB">
        <w:t>hortcuts</w:t>
      </w:r>
      <w:bookmarkEnd w:id="212"/>
      <w:bookmarkEnd w:id="213"/>
    </w:p>
    <w:p w:rsidR="001340AB" w:rsidRPr="001340AB" w:rsidRDefault="001340AB" w:rsidP="00E46A4E">
      <w:pPr>
        <w:pStyle w:val="MSBody"/>
      </w:pPr>
      <w:r w:rsidRPr="001340AB">
        <w:t>The following table contains keyboard shortcuts for working with Remote Desktop Connection on the desktop.</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9"/>
        <w:gridCol w:w="288"/>
        <w:gridCol w:w="6913"/>
      </w:tblGrid>
      <w:tr w:rsidR="00AC7EA6" w:rsidRPr="00C73854" w:rsidTr="00AC7EA6">
        <w:trPr>
          <w:cantSplit/>
          <w:trHeight w:val="288"/>
          <w:tblHeader/>
        </w:trPr>
        <w:tc>
          <w:tcPr>
            <w:tcW w:w="1428" w:type="pct"/>
            <w:shd w:val="clear" w:color="auto" w:fill="5B1C74"/>
            <w:hideMark/>
          </w:tcPr>
          <w:p w:rsidR="001340AB" w:rsidRPr="00C73854" w:rsidRDefault="001340AB" w:rsidP="005B1EE6">
            <w:pPr>
              <w:pStyle w:val="MSTableHeader"/>
            </w:pPr>
            <w:r w:rsidRPr="00C73854">
              <w:t>Press this key</w:t>
            </w:r>
          </w:p>
        </w:tc>
        <w:tc>
          <w:tcPr>
            <w:tcW w:w="143" w:type="pct"/>
            <w:shd w:val="clear" w:color="auto" w:fill="5B1C74"/>
            <w:hideMark/>
          </w:tcPr>
          <w:p w:rsidR="001340AB" w:rsidRPr="00C73854" w:rsidRDefault="001340AB" w:rsidP="005B1EE6">
            <w:pPr>
              <w:pStyle w:val="MSTableHeader"/>
            </w:pPr>
          </w:p>
        </w:tc>
        <w:tc>
          <w:tcPr>
            <w:tcW w:w="3429" w:type="pct"/>
            <w:shd w:val="clear" w:color="auto" w:fill="5B1C74"/>
            <w:hideMark/>
          </w:tcPr>
          <w:p w:rsidR="001340AB" w:rsidRPr="00C73854" w:rsidRDefault="001340AB" w:rsidP="005B1EE6">
            <w:pPr>
              <w:pStyle w:val="MSTableHeader"/>
            </w:pPr>
            <w:r w:rsidRPr="00C73854">
              <w:t>To do this</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Alt+Page Up</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between apps from left to right</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Alt+Page Down</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between apps from right to left</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Alt+Insert</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Cycle through apps in the order that they were started</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Alt+Home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Start screen</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Ctrl+Alt+Break</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Switch between a window and full screen</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Ctrl+Alt+End</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Windows Security dialog box</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Ctrl+Alt+Home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In full-screen mode, activate the connection bar</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Alt+Delete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system menu</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Ctrl+Alt+minus (-) on the numeric keypad</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Place a copy of the active window, within the client, on the Terminal server clipboard (provides the same functionality as pressing Alt+Print Screen on a local PC)</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Ctrl+Alt+plus (+) on the numeric keypad</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Place a copy of the entire client window area on the Terminal server clipboard (provides the same functionality as pressing Print Screen on a local PC)</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Ctrl+Alt+Right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“Tab” out of the Remote Desktop controls to a control in the host app (for example, a button or a text box). Useful when the Remote Desktop controls are embedded in another (host) app.</w:t>
            </w:r>
          </w:p>
        </w:tc>
      </w:tr>
      <w:tr w:rsidR="00AC7EA6" w:rsidRPr="00A25407" w:rsidTr="00AC7EA6">
        <w:trPr>
          <w:cantSplit/>
          <w:trHeight w:val="288"/>
        </w:trPr>
        <w:tc>
          <w:tcPr>
            <w:tcW w:w="1428" w:type="pct"/>
            <w:hideMark/>
          </w:tcPr>
          <w:p w:rsidR="001340AB" w:rsidRPr="00A25407" w:rsidRDefault="001340AB" w:rsidP="005B1EE6">
            <w:pPr>
              <w:pStyle w:val="MSTablebody"/>
            </w:pPr>
            <w:r w:rsidRPr="00A25407">
              <w:t>Ctrl+Alt+Left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“Tab” out of the Remote Desktop controls to a control in the host app (for example, a button or a text box). Useful when the Remote Desktop controls are embedded in another (host) app.</w:t>
            </w:r>
          </w:p>
        </w:tc>
      </w:tr>
    </w:tbl>
    <w:p w:rsidR="005B1EE6" w:rsidRDefault="005B1EE6" w:rsidP="005B1EE6">
      <w:pPr>
        <w:pStyle w:val="MSBody"/>
      </w:pPr>
      <w:bookmarkStart w:id="214" w:name="_Toc338326840"/>
    </w:p>
    <w:p w:rsidR="001340AB" w:rsidRPr="001340AB" w:rsidRDefault="005B1EE6" w:rsidP="005D4413">
      <w:pPr>
        <w:pStyle w:val="MSHeading3"/>
      </w:pPr>
      <w:r>
        <w:br w:type="page"/>
      </w:r>
      <w:bookmarkStart w:id="215" w:name="_Toc340423744"/>
      <w:r w:rsidR="001340AB" w:rsidRPr="001340AB">
        <w:t xml:space="preserve">Remote Desktop Connection </w:t>
      </w:r>
      <w:r w:rsidR="00394CE5">
        <w:t>keyboard s</w:t>
      </w:r>
      <w:r w:rsidR="005D4413" w:rsidRPr="001340AB">
        <w:t>hortcuts</w:t>
      </w:r>
      <w:bookmarkEnd w:id="214"/>
      <w:bookmarkEnd w:id="215"/>
    </w:p>
    <w:p w:rsidR="001340AB" w:rsidRPr="001340AB" w:rsidRDefault="001340AB" w:rsidP="00E46A4E">
      <w:pPr>
        <w:pStyle w:val="MSBody"/>
      </w:pPr>
      <w:r w:rsidRPr="001340AB">
        <w:t>The following table contains keyboard shortcuts for working with Remote Desktop Connection.</w:t>
      </w:r>
    </w:p>
    <w:tbl>
      <w:tblPr>
        <w:tblW w:w="4971"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351"/>
        <w:gridCol w:w="451"/>
        <w:gridCol w:w="7306"/>
      </w:tblGrid>
      <w:tr w:rsidR="001340AB" w:rsidRPr="00C73854" w:rsidTr="00AC7EA6">
        <w:trPr>
          <w:cantSplit/>
          <w:trHeight w:val="288"/>
          <w:tblHeader/>
        </w:trPr>
        <w:tc>
          <w:tcPr>
            <w:tcW w:w="1163" w:type="pct"/>
            <w:shd w:val="clear" w:color="auto" w:fill="5B1C74"/>
            <w:hideMark/>
          </w:tcPr>
          <w:p w:rsidR="001340AB" w:rsidRPr="00C73854" w:rsidRDefault="001340AB" w:rsidP="005B1EE6">
            <w:pPr>
              <w:pStyle w:val="MSTableHeader"/>
            </w:pPr>
            <w:r w:rsidRPr="00C73854">
              <w:t>Press this key</w:t>
            </w:r>
          </w:p>
        </w:tc>
        <w:tc>
          <w:tcPr>
            <w:tcW w:w="223" w:type="pct"/>
            <w:shd w:val="clear" w:color="auto" w:fill="5B1C74"/>
            <w:hideMark/>
          </w:tcPr>
          <w:p w:rsidR="001340AB" w:rsidRPr="00C73854" w:rsidRDefault="001340AB" w:rsidP="005B1EE6">
            <w:pPr>
              <w:pStyle w:val="MSTableHeader"/>
            </w:pPr>
          </w:p>
        </w:tc>
        <w:tc>
          <w:tcPr>
            <w:tcW w:w="3614" w:type="pct"/>
            <w:shd w:val="clear" w:color="auto" w:fill="5B1C74"/>
            <w:hideMark/>
          </w:tcPr>
          <w:p w:rsidR="001340AB" w:rsidRPr="00C73854" w:rsidRDefault="001340AB" w:rsidP="005B1EE6">
            <w:pPr>
              <w:pStyle w:val="MSTableHeader"/>
            </w:pPr>
            <w:r w:rsidRPr="00C73854">
              <w:t>To do this</w:t>
            </w:r>
          </w:p>
        </w:tc>
      </w:tr>
      <w:tr w:rsidR="001340AB" w:rsidRPr="00A25407" w:rsidTr="00AC7EA6">
        <w:trPr>
          <w:cantSplit/>
          <w:trHeight w:val="288"/>
        </w:trPr>
        <w:tc>
          <w:tcPr>
            <w:tcW w:w="1163" w:type="pct"/>
            <w:hideMark/>
          </w:tcPr>
          <w:p w:rsidR="001340AB" w:rsidRPr="00A25407" w:rsidRDefault="001340AB" w:rsidP="005B1EE6">
            <w:pPr>
              <w:pStyle w:val="MSTablebody"/>
            </w:pPr>
            <w:r w:rsidRPr="00A25407">
              <w:t>Ctrl+Alt+Home</w:t>
            </w:r>
          </w:p>
        </w:tc>
        <w:tc>
          <w:tcPr>
            <w:tcW w:w="223" w:type="pct"/>
            <w:hideMark/>
          </w:tcPr>
          <w:p w:rsidR="001340AB" w:rsidRPr="00A25407" w:rsidRDefault="001340AB" w:rsidP="005B1EE6">
            <w:pPr>
              <w:pStyle w:val="MSTablebody"/>
            </w:pPr>
          </w:p>
        </w:tc>
        <w:tc>
          <w:tcPr>
            <w:tcW w:w="3614" w:type="pct"/>
            <w:hideMark/>
          </w:tcPr>
          <w:p w:rsidR="001340AB" w:rsidRPr="00A25407" w:rsidRDefault="001340AB" w:rsidP="005B1EE6">
            <w:pPr>
              <w:pStyle w:val="MSTablebody"/>
            </w:pPr>
            <w:r w:rsidRPr="00A25407">
              <w:t>Toggle appbars between the remote PC and the one in front of you</w:t>
            </w:r>
          </w:p>
        </w:tc>
      </w:tr>
      <w:tr w:rsidR="001340AB" w:rsidRPr="00A25407" w:rsidTr="00AC7EA6">
        <w:trPr>
          <w:cantSplit/>
          <w:trHeight w:val="288"/>
        </w:trPr>
        <w:tc>
          <w:tcPr>
            <w:tcW w:w="1163" w:type="pct"/>
            <w:hideMark/>
          </w:tcPr>
          <w:p w:rsidR="001340AB" w:rsidRPr="00A25407" w:rsidRDefault="001340AB" w:rsidP="005B1EE6">
            <w:pPr>
              <w:pStyle w:val="MSTablebody"/>
            </w:pPr>
            <w:r w:rsidRPr="00A25407">
              <w:t>Ctrl+Alt+Left arrow</w:t>
            </w:r>
          </w:p>
        </w:tc>
        <w:tc>
          <w:tcPr>
            <w:tcW w:w="223" w:type="pct"/>
            <w:hideMark/>
          </w:tcPr>
          <w:p w:rsidR="001340AB" w:rsidRPr="00A25407" w:rsidRDefault="001340AB" w:rsidP="005B1EE6">
            <w:pPr>
              <w:pStyle w:val="MSTablebody"/>
            </w:pPr>
          </w:p>
        </w:tc>
        <w:tc>
          <w:tcPr>
            <w:tcW w:w="3614" w:type="pct"/>
            <w:hideMark/>
          </w:tcPr>
          <w:p w:rsidR="001340AB" w:rsidRPr="00A25407" w:rsidRDefault="001340AB" w:rsidP="005B1EE6">
            <w:pPr>
              <w:pStyle w:val="MSTablebody"/>
            </w:pPr>
            <w:r w:rsidRPr="00A25407">
              <w:t>Switch your view to the previous session (when viewing a session)</w:t>
            </w:r>
          </w:p>
        </w:tc>
      </w:tr>
      <w:tr w:rsidR="001340AB" w:rsidRPr="00A25407" w:rsidTr="00AC7EA6">
        <w:trPr>
          <w:cantSplit/>
          <w:trHeight w:val="288"/>
        </w:trPr>
        <w:tc>
          <w:tcPr>
            <w:tcW w:w="1163" w:type="pct"/>
            <w:hideMark/>
          </w:tcPr>
          <w:p w:rsidR="001340AB" w:rsidRPr="00A25407" w:rsidRDefault="001340AB" w:rsidP="005B1EE6">
            <w:pPr>
              <w:pStyle w:val="MSTablebody"/>
            </w:pPr>
            <w:r w:rsidRPr="00A25407">
              <w:t>Ctrl+Alt+Right arrow</w:t>
            </w:r>
          </w:p>
        </w:tc>
        <w:tc>
          <w:tcPr>
            <w:tcW w:w="223" w:type="pct"/>
            <w:hideMark/>
          </w:tcPr>
          <w:p w:rsidR="001340AB" w:rsidRPr="00A25407" w:rsidRDefault="001340AB" w:rsidP="005B1EE6">
            <w:pPr>
              <w:pStyle w:val="MSTablebody"/>
            </w:pPr>
          </w:p>
        </w:tc>
        <w:tc>
          <w:tcPr>
            <w:tcW w:w="3614" w:type="pct"/>
            <w:hideMark/>
          </w:tcPr>
          <w:p w:rsidR="001340AB" w:rsidRPr="00A25407" w:rsidRDefault="001340AB" w:rsidP="005B1EE6">
            <w:pPr>
              <w:pStyle w:val="MSTablebody"/>
            </w:pPr>
            <w:r w:rsidRPr="00A25407">
              <w:t>Switch your view to the next session (when viewing a session)</w:t>
            </w:r>
          </w:p>
        </w:tc>
      </w:tr>
      <w:tr w:rsidR="001340AB" w:rsidRPr="00A25407" w:rsidTr="00AC7EA6">
        <w:trPr>
          <w:cantSplit/>
          <w:trHeight w:val="288"/>
        </w:trPr>
        <w:tc>
          <w:tcPr>
            <w:tcW w:w="1163" w:type="pct"/>
            <w:hideMark/>
          </w:tcPr>
          <w:p w:rsidR="001340AB" w:rsidRPr="00A25407" w:rsidRDefault="001340AB" w:rsidP="005B1EE6">
            <w:pPr>
              <w:pStyle w:val="MSTablebody"/>
            </w:pPr>
            <w:r w:rsidRPr="00A25407">
              <w:t>Ctrl+Alt+Up arrow</w:t>
            </w:r>
          </w:p>
        </w:tc>
        <w:tc>
          <w:tcPr>
            <w:tcW w:w="223" w:type="pct"/>
            <w:hideMark/>
          </w:tcPr>
          <w:p w:rsidR="001340AB" w:rsidRPr="00A25407" w:rsidRDefault="001340AB" w:rsidP="005B1EE6">
            <w:pPr>
              <w:pStyle w:val="MSTablebody"/>
            </w:pPr>
          </w:p>
        </w:tc>
        <w:tc>
          <w:tcPr>
            <w:tcW w:w="3614" w:type="pct"/>
            <w:hideMark/>
          </w:tcPr>
          <w:p w:rsidR="001340AB" w:rsidRPr="00A25407" w:rsidRDefault="001340AB" w:rsidP="005B1EE6">
            <w:pPr>
              <w:pStyle w:val="MSTablebody"/>
            </w:pPr>
            <w:r w:rsidRPr="00A25407">
              <w:t>Switch your view to the first session (when viewing a session)</w:t>
            </w:r>
          </w:p>
        </w:tc>
      </w:tr>
      <w:tr w:rsidR="001340AB" w:rsidRPr="00A25407" w:rsidTr="00AC7EA6">
        <w:trPr>
          <w:cantSplit/>
          <w:trHeight w:val="288"/>
        </w:trPr>
        <w:tc>
          <w:tcPr>
            <w:tcW w:w="1163" w:type="pct"/>
            <w:hideMark/>
          </w:tcPr>
          <w:p w:rsidR="001340AB" w:rsidRPr="00A25407" w:rsidRDefault="001340AB" w:rsidP="005B1EE6">
            <w:pPr>
              <w:pStyle w:val="MSTablebody"/>
            </w:pPr>
            <w:r w:rsidRPr="00A25407">
              <w:t>Ctrl+Alt+Down arrow</w:t>
            </w:r>
          </w:p>
        </w:tc>
        <w:tc>
          <w:tcPr>
            <w:tcW w:w="223" w:type="pct"/>
            <w:hideMark/>
          </w:tcPr>
          <w:p w:rsidR="001340AB" w:rsidRPr="00A25407" w:rsidRDefault="001340AB" w:rsidP="005B1EE6">
            <w:pPr>
              <w:pStyle w:val="MSTablebody"/>
            </w:pPr>
          </w:p>
        </w:tc>
        <w:tc>
          <w:tcPr>
            <w:tcW w:w="3614" w:type="pct"/>
            <w:hideMark/>
          </w:tcPr>
          <w:p w:rsidR="001340AB" w:rsidRPr="00A25407" w:rsidRDefault="001340AB" w:rsidP="005B1EE6">
            <w:pPr>
              <w:pStyle w:val="MSTablebody"/>
            </w:pPr>
            <w:r w:rsidRPr="00A25407">
              <w:t>Switch your view to the last session (when viewing a session)</w:t>
            </w:r>
          </w:p>
        </w:tc>
      </w:tr>
    </w:tbl>
    <w:p w:rsidR="001340AB" w:rsidRPr="001340AB" w:rsidRDefault="00394CE5" w:rsidP="005D4413">
      <w:pPr>
        <w:pStyle w:val="MSHeading3"/>
      </w:pPr>
      <w:bookmarkStart w:id="216" w:name="_Toc338326841"/>
      <w:bookmarkStart w:id="217" w:name="_Toc340423745"/>
      <w:r>
        <w:t>Skydrive keyboard s</w:t>
      </w:r>
      <w:r w:rsidR="005D4413" w:rsidRPr="001340AB">
        <w:t>hortcuts</w:t>
      </w:r>
      <w:bookmarkEnd w:id="216"/>
      <w:bookmarkEnd w:id="217"/>
    </w:p>
    <w:p w:rsidR="001340AB" w:rsidRPr="001340AB" w:rsidRDefault="001340AB" w:rsidP="00E46A4E">
      <w:pPr>
        <w:pStyle w:val="MSBody"/>
      </w:pPr>
      <w:r w:rsidRPr="001340AB">
        <w:t>The following table contains keyboard shortcuts for working with SkyDrive.</w:t>
      </w:r>
    </w:p>
    <w:tbl>
      <w:tblPr>
        <w:tblW w:w="4971"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953"/>
        <w:gridCol w:w="449"/>
        <w:gridCol w:w="6706"/>
      </w:tblGrid>
      <w:tr w:rsidR="001340AB" w:rsidRPr="00C73854" w:rsidTr="00AC7EA6">
        <w:trPr>
          <w:trHeight w:val="288"/>
          <w:tblHeader/>
        </w:trPr>
        <w:tc>
          <w:tcPr>
            <w:tcW w:w="1461" w:type="pct"/>
            <w:shd w:val="clear" w:color="auto" w:fill="5B1C74"/>
            <w:hideMark/>
          </w:tcPr>
          <w:p w:rsidR="001340AB" w:rsidRPr="00C73854" w:rsidRDefault="001340AB" w:rsidP="005B1EE6">
            <w:pPr>
              <w:pStyle w:val="MSTableHeader"/>
            </w:pPr>
            <w:r w:rsidRPr="00C73854">
              <w:t>Press this key</w:t>
            </w:r>
          </w:p>
        </w:tc>
        <w:tc>
          <w:tcPr>
            <w:tcW w:w="222" w:type="pct"/>
            <w:shd w:val="clear" w:color="auto" w:fill="5B1C74"/>
            <w:hideMark/>
          </w:tcPr>
          <w:p w:rsidR="001340AB" w:rsidRPr="00C73854" w:rsidRDefault="001340AB" w:rsidP="005B1EE6">
            <w:pPr>
              <w:pStyle w:val="MSTableHeader"/>
            </w:pPr>
          </w:p>
        </w:tc>
        <w:tc>
          <w:tcPr>
            <w:tcW w:w="3317" w:type="pct"/>
            <w:shd w:val="clear" w:color="auto" w:fill="5B1C74"/>
            <w:hideMark/>
          </w:tcPr>
          <w:p w:rsidR="001340AB" w:rsidRPr="00C73854" w:rsidRDefault="001340AB" w:rsidP="005B1EE6">
            <w:pPr>
              <w:pStyle w:val="MSTableHeader"/>
            </w:pPr>
            <w:r w:rsidRPr="00C73854">
              <w:t>To do this</w:t>
            </w:r>
          </w:p>
        </w:tc>
      </w:tr>
      <w:tr w:rsidR="001340AB" w:rsidRPr="00A25407" w:rsidTr="00AC7EA6">
        <w:trPr>
          <w:trHeight w:val="288"/>
        </w:trPr>
        <w:tc>
          <w:tcPr>
            <w:tcW w:w="1461" w:type="pct"/>
            <w:hideMark/>
          </w:tcPr>
          <w:p w:rsidR="001340AB" w:rsidRPr="00A25407" w:rsidRDefault="001340AB" w:rsidP="005B1EE6">
            <w:pPr>
              <w:pStyle w:val="MSTablebody"/>
            </w:pPr>
            <w:r w:rsidRPr="00A25407">
              <w:t>Ctrl+A</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Select all</w:t>
            </w:r>
          </w:p>
        </w:tc>
      </w:tr>
      <w:tr w:rsidR="001340AB" w:rsidRPr="00A25407" w:rsidTr="00AC7EA6">
        <w:trPr>
          <w:trHeight w:val="288"/>
        </w:trPr>
        <w:tc>
          <w:tcPr>
            <w:tcW w:w="1461" w:type="pct"/>
            <w:hideMark/>
          </w:tcPr>
          <w:p w:rsidR="001340AB" w:rsidRPr="00A25407" w:rsidRDefault="001340AB" w:rsidP="005B1EE6">
            <w:pPr>
              <w:pStyle w:val="MSTablebody"/>
            </w:pPr>
            <w:r w:rsidRPr="00A25407">
              <w:t>Ctrl+Alt+1</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Change view (details/thumbnails)</w:t>
            </w:r>
          </w:p>
        </w:tc>
      </w:tr>
      <w:tr w:rsidR="001340AB" w:rsidRPr="00A25407" w:rsidTr="00AC7EA6">
        <w:trPr>
          <w:trHeight w:val="288"/>
        </w:trPr>
        <w:tc>
          <w:tcPr>
            <w:tcW w:w="1461" w:type="pct"/>
            <w:hideMark/>
          </w:tcPr>
          <w:p w:rsidR="001340AB" w:rsidRPr="00A25407" w:rsidRDefault="001340AB" w:rsidP="005B1EE6">
            <w:pPr>
              <w:pStyle w:val="MSTablebody"/>
            </w:pPr>
            <w:r w:rsidRPr="00A25407">
              <w:t>Ctrl+U</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Upload</w:t>
            </w:r>
          </w:p>
        </w:tc>
      </w:tr>
      <w:tr w:rsidR="001340AB" w:rsidRPr="00A25407" w:rsidTr="00AC7EA6">
        <w:trPr>
          <w:trHeight w:val="288"/>
        </w:trPr>
        <w:tc>
          <w:tcPr>
            <w:tcW w:w="1461" w:type="pct"/>
            <w:hideMark/>
          </w:tcPr>
          <w:p w:rsidR="001340AB" w:rsidRPr="00A25407" w:rsidRDefault="001340AB" w:rsidP="005B1EE6">
            <w:pPr>
              <w:pStyle w:val="MSTablebody"/>
            </w:pPr>
            <w:r w:rsidRPr="00A25407">
              <w:t>Ctrl+Shift+N</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New folder</w:t>
            </w:r>
          </w:p>
        </w:tc>
      </w:tr>
      <w:tr w:rsidR="001340AB" w:rsidRPr="00A25407" w:rsidTr="00AC7EA6">
        <w:trPr>
          <w:trHeight w:val="288"/>
        </w:trPr>
        <w:tc>
          <w:tcPr>
            <w:tcW w:w="1461" w:type="pct"/>
            <w:hideMark/>
          </w:tcPr>
          <w:p w:rsidR="001340AB" w:rsidRPr="00A25407" w:rsidRDefault="001340AB" w:rsidP="005B1EE6">
            <w:pPr>
              <w:pStyle w:val="MSTablebody"/>
            </w:pPr>
            <w:r w:rsidRPr="00A25407">
              <w:t>Esc</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Clear selection</w:t>
            </w:r>
          </w:p>
        </w:tc>
      </w:tr>
      <w:tr w:rsidR="001340AB" w:rsidRPr="00A25407" w:rsidTr="00AC7EA6">
        <w:trPr>
          <w:trHeight w:val="288"/>
        </w:trPr>
        <w:tc>
          <w:tcPr>
            <w:tcW w:w="1461" w:type="pct"/>
            <w:hideMark/>
          </w:tcPr>
          <w:p w:rsidR="001340AB" w:rsidRPr="00A25407" w:rsidRDefault="001340AB" w:rsidP="005B1EE6">
            <w:pPr>
              <w:pStyle w:val="MSTablebody"/>
            </w:pPr>
            <w:r w:rsidRPr="00A25407">
              <w:t>Ctrl+O</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Open with</w:t>
            </w:r>
          </w:p>
        </w:tc>
      </w:tr>
      <w:tr w:rsidR="001340AB" w:rsidRPr="00A25407" w:rsidTr="00AC7EA6">
        <w:trPr>
          <w:trHeight w:val="288"/>
        </w:trPr>
        <w:tc>
          <w:tcPr>
            <w:tcW w:w="1461" w:type="pct"/>
            <w:hideMark/>
          </w:tcPr>
          <w:p w:rsidR="001340AB" w:rsidRPr="00A25407" w:rsidRDefault="001340AB" w:rsidP="005B1EE6">
            <w:pPr>
              <w:pStyle w:val="MSTablebody"/>
            </w:pPr>
            <w:r w:rsidRPr="00A25407">
              <w:t>Ctrl+Alt+O</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View folder</w:t>
            </w:r>
          </w:p>
        </w:tc>
      </w:tr>
      <w:tr w:rsidR="001340AB" w:rsidRPr="00A25407" w:rsidTr="00AC7EA6">
        <w:trPr>
          <w:trHeight w:val="288"/>
        </w:trPr>
        <w:tc>
          <w:tcPr>
            <w:tcW w:w="1461" w:type="pct"/>
            <w:hideMark/>
          </w:tcPr>
          <w:p w:rsidR="001340AB" w:rsidRPr="00A25407" w:rsidRDefault="001340AB" w:rsidP="005B1EE6">
            <w:pPr>
              <w:pStyle w:val="MSTablebody"/>
            </w:pPr>
            <w:r w:rsidRPr="00A25407">
              <w:t>Ctrl+Shift+V</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Copy</w:t>
            </w:r>
          </w:p>
        </w:tc>
      </w:tr>
      <w:tr w:rsidR="001340AB" w:rsidRPr="00A25407" w:rsidTr="00AC7EA6">
        <w:trPr>
          <w:trHeight w:val="288"/>
        </w:trPr>
        <w:tc>
          <w:tcPr>
            <w:tcW w:w="1461" w:type="pct"/>
            <w:hideMark/>
          </w:tcPr>
          <w:p w:rsidR="001340AB" w:rsidRPr="00A25407" w:rsidRDefault="001340AB" w:rsidP="005B1EE6">
            <w:pPr>
              <w:pStyle w:val="MSTablebody"/>
            </w:pPr>
            <w:r w:rsidRPr="00A25407">
              <w:t>Ctrl+Shift+Y</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Move</w:t>
            </w:r>
          </w:p>
        </w:tc>
      </w:tr>
      <w:tr w:rsidR="001340AB" w:rsidRPr="00A25407" w:rsidTr="00AC7EA6">
        <w:trPr>
          <w:trHeight w:val="288"/>
        </w:trPr>
        <w:tc>
          <w:tcPr>
            <w:tcW w:w="1461" w:type="pct"/>
            <w:hideMark/>
          </w:tcPr>
          <w:p w:rsidR="001340AB" w:rsidRPr="00A25407" w:rsidRDefault="001340AB" w:rsidP="005B1EE6">
            <w:pPr>
              <w:pStyle w:val="MSTablebody"/>
            </w:pPr>
            <w:r w:rsidRPr="00A25407">
              <w:t>Ctrl+S</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Download</w:t>
            </w:r>
          </w:p>
        </w:tc>
      </w:tr>
      <w:tr w:rsidR="001340AB" w:rsidRPr="00A25407" w:rsidTr="00AC7EA6">
        <w:trPr>
          <w:trHeight w:val="288"/>
        </w:trPr>
        <w:tc>
          <w:tcPr>
            <w:tcW w:w="1461" w:type="pct"/>
            <w:hideMark/>
          </w:tcPr>
          <w:p w:rsidR="001340AB" w:rsidRPr="00A25407" w:rsidRDefault="001340AB" w:rsidP="005B1EE6">
            <w:pPr>
              <w:pStyle w:val="MSTablebody"/>
            </w:pPr>
            <w:r w:rsidRPr="00A25407">
              <w:t>Alt+Up arrow</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Go up</w:t>
            </w:r>
          </w:p>
        </w:tc>
      </w:tr>
      <w:tr w:rsidR="001340AB" w:rsidRPr="00A25407" w:rsidTr="00AC7EA6">
        <w:trPr>
          <w:trHeight w:val="288"/>
        </w:trPr>
        <w:tc>
          <w:tcPr>
            <w:tcW w:w="1461" w:type="pct"/>
            <w:hideMark/>
          </w:tcPr>
          <w:p w:rsidR="001340AB" w:rsidRPr="00A25407" w:rsidRDefault="001340AB" w:rsidP="005B1EE6">
            <w:pPr>
              <w:pStyle w:val="MSTablebody"/>
            </w:pPr>
            <w:r w:rsidRPr="00A25407">
              <w:t>F2</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Rename</w:t>
            </w:r>
          </w:p>
        </w:tc>
      </w:tr>
      <w:tr w:rsidR="001340AB" w:rsidRPr="00A25407" w:rsidTr="00AC7EA6">
        <w:trPr>
          <w:trHeight w:val="288"/>
        </w:trPr>
        <w:tc>
          <w:tcPr>
            <w:tcW w:w="1461" w:type="pct"/>
            <w:hideMark/>
          </w:tcPr>
          <w:p w:rsidR="001340AB" w:rsidRPr="00A25407" w:rsidRDefault="001340AB" w:rsidP="005B1EE6">
            <w:pPr>
              <w:pStyle w:val="MSTablebody"/>
            </w:pPr>
            <w:r w:rsidRPr="00A25407">
              <w:t>F5</w:t>
            </w:r>
          </w:p>
        </w:tc>
        <w:tc>
          <w:tcPr>
            <w:tcW w:w="222" w:type="pct"/>
            <w:hideMark/>
          </w:tcPr>
          <w:p w:rsidR="001340AB" w:rsidRPr="00A25407" w:rsidRDefault="001340AB" w:rsidP="005B1EE6">
            <w:pPr>
              <w:pStyle w:val="MSTablebody"/>
            </w:pPr>
          </w:p>
        </w:tc>
        <w:tc>
          <w:tcPr>
            <w:tcW w:w="3317" w:type="pct"/>
            <w:hideMark/>
          </w:tcPr>
          <w:p w:rsidR="001340AB" w:rsidRPr="00A25407" w:rsidRDefault="001340AB" w:rsidP="005B1EE6">
            <w:pPr>
              <w:pStyle w:val="MSTablebody"/>
            </w:pPr>
            <w:r w:rsidRPr="00A25407">
              <w:t>Refresh</w:t>
            </w:r>
          </w:p>
        </w:tc>
      </w:tr>
    </w:tbl>
    <w:p w:rsidR="001340AB" w:rsidRPr="001340AB" w:rsidRDefault="001340AB" w:rsidP="005D4413">
      <w:pPr>
        <w:pStyle w:val="MSHeading3"/>
      </w:pPr>
      <w:bookmarkStart w:id="218" w:name="_Toc338326842"/>
      <w:bookmarkStart w:id="219" w:name="_Toc340423746"/>
      <w:r w:rsidRPr="001340AB">
        <w:t xml:space="preserve">Windows Help </w:t>
      </w:r>
      <w:r w:rsidR="00394CE5">
        <w:t>viewer keyboard s</w:t>
      </w:r>
      <w:r w:rsidR="005D4413" w:rsidRPr="001340AB">
        <w:t>hortcuts</w:t>
      </w:r>
      <w:bookmarkEnd w:id="218"/>
      <w:bookmarkEnd w:id="219"/>
    </w:p>
    <w:p w:rsidR="001340AB" w:rsidRPr="001340AB" w:rsidRDefault="001340AB" w:rsidP="00E46A4E">
      <w:pPr>
        <w:pStyle w:val="MSBody"/>
      </w:pPr>
      <w:r w:rsidRPr="001340AB">
        <w:t>The following table contains keyboard shortcuts for working with the Help viewer.</w:t>
      </w:r>
    </w:p>
    <w:tbl>
      <w:tblPr>
        <w:tblW w:w="4957" w:type="pct"/>
        <w:tblInd w:w="58" w:type="dxa"/>
        <w:tblBorders>
          <w:top w:val="single" w:sz="4" w:space="0" w:color="auto"/>
          <w:bottom w:val="single" w:sz="4" w:space="0" w:color="auto"/>
          <w:insideH w:val="single" w:sz="4" w:space="0" w:color="auto"/>
        </w:tblBorders>
        <w:tblLayout w:type="fixed"/>
        <w:tblCellMar>
          <w:top w:w="29" w:type="dxa"/>
          <w:left w:w="58" w:type="dxa"/>
          <w:bottom w:w="29" w:type="dxa"/>
          <w:right w:w="29" w:type="dxa"/>
        </w:tblCellMar>
        <w:tblLook w:val="0620" w:firstRow="1" w:lastRow="0" w:firstColumn="0" w:lastColumn="0" w:noHBand="1" w:noVBand="1"/>
      </w:tblPr>
      <w:tblGrid>
        <w:gridCol w:w="2879"/>
        <w:gridCol w:w="288"/>
        <w:gridCol w:w="6913"/>
      </w:tblGrid>
      <w:tr w:rsidR="00E278F9" w:rsidRPr="00C73854" w:rsidTr="00E278F9">
        <w:trPr>
          <w:cantSplit/>
          <w:trHeight w:val="288"/>
          <w:tblHeader/>
        </w:trPr>
        <w:tc>
          <w:tcPr>
            <w:tcW w:w="1428" w:type="pct"/>
            <w:shd w:val="clear" w:color="auto" w:fill="5B1C74"/>
            <w:hideMark/>
          </w:tcPr>
          <w:p w:rsidR="001340AB" w:rsidRPr="00C73854" w:rsidRDefault="001340AB" w:rsidP="005B1EE6">
            <w:pPr>
              <w:pStyle w:val="MSTableHeader"/>
            </w:pPr>
            <w:r w:rsidRPr="00C73854">
              <w:t>Press this key</w:t>
            </w:r>
          </w:p>
        </w:tc>
        <w:tc>
          <w:tcPr>
            <w:tcW w:w="143" w:type="pct"/>
            <w:shd w:val="clear" w:color="auto" w:fill="5B1C74"/>
            <w:hideMark/>
          </w:tcPr>
          <w:p w:rsidR="001340AB" w:rsidRPr="00C73854" w:rsidRDefault="001340AB" w:rsidP="005B1EE6">
            <w:pPr>
              <w:pStyle w:val="MSTableHeader"/>
            </w:pPr>
          </w:p>
        </w:tc>
        <w:tc>
          <w:tcPr>
            <w:tcW w:w="3429" w:type="pct"/>
            <w:shd w:val="clear" w:color="auto" w:fill="5B1C74"/>
            <w:hideMark/>
          </w:tcPr>
          <w:p w:rsidR="001340AB" w:rsidRPr="00C73854" w:rsidRDefault="001340AB" w:rsidP="005B1EE6">
            <w:pPr>
              <w:pStyle w:val="MSTableHeader"/>
            </w:pPr>
            <w:r w:rsidRPr="00C73854">
              <w:t>To do this</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F3</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the cursor to the search box</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F10</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Options menu</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Home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to the beginning of a topic</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End</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to the end of a topic</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Alt+Left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back to the previously viewed topic</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Alt+Right arrow</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Move forward to the next (previously viewed) topic</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Alt+Home</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Help and Support home page</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Alt+A</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customer support page</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Alt+C</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Table of Contents</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Alt+N</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Display the Connection Settings menu</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Ctrl+F</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Search the current topic</w:t>
            </w:r>
          </w:p>
        </w:tc>
      </w:tr>
      <w:tr w:rsidR="00E278F9" w:rsidRPr="00A25407" w:rsidTr="00E278F9">
        <w:trPr>
          <w:cantSplit/>
          <w:trHeight w:val="288"/>
        </w:trPr>
        <w:tc>
          <w:tcPr>
            <w:tcW w:w="1428" w:type="pct"/>
            <w:hideMark/>
          </w:tcPr>
          <w:p w:rsidR="001340AB" w:rsidRPr="00A25407" w:rsidRDefault="001340AB" w:rsidP="005B1EE6">
            <w:pPr>
              <w:pStyle w:val="MSTablebody"/>
            </w:pPr>
            <w:r w:rsidRPr="00A25407">
              <w:t>Ctrl+P</w:t>
            </w:r>
          </w:p>
        </w:tc>
        <w:tc>
          <w:tcPr>
            <w:tcW w:w="143" w:type="pct"/>
            <w:hideMark/>
          </w:tcPr>
          <w:p w:rsidR="001340AB" w:rsidRPr="00A25407" w:rsidRDefault="001340AB" w:rsidP="005B1EE6">
            <w:pPr>
              <w:pStyle w:val="MSTablebody"/>
            </w:pPr>
          </w:p>
        </w:tc>
        <w:tc>
          <w:tcPr>
            <w:tcW w:w="3429" w:type="pct"/>
            <w:hideMark/>
          </w:tcPr>
          <w:p w:rsidR="001340AB" w:rsidRPr="00A25407" w:rsidRDefault="001340AB" w:rsidP="005B1EE6">
            <w:pPr>
              <w:pStyle w:val="MSTablebody"/>
            </w:pPr>
            <w:r w:rsidRPr="00A25407">
              <w:t>Print a topic</w:t>
            </w:r>
          </w:p>
        </w:tc>
      </w:tr>
    </w:tbl>
    <w:p w:rsidR="001340AB" w:rsidRPr="001340AB" w:rsidRDefault="001340AB" w:rsidP="005D4413">
      <w:pPr>
        <w:pStyle w:val="MSHeading3"/>
      </w:pPr>
      <w:bookmarkStart w:id="220" w:name="_Toc338326843"/>
      <w:bookmarkStart w:id="221" w:name="_Toc340423747"/>
      <w:r w:rsidRPr="001340AB">
        <w:t xml:space="preserve">Windows Journal </w:t>
      </w:r>
      <w:r w:rsidR="00394CE5">
        <w:t>keyboard s</w:t>
      </w:r>
      <w:r w:rsidR="005D4413" w:rsidRPr="001340AB">
        <w:t>hortcuts</w:t>
      </w:r>
      <w:bookmarkEnd w:id="220"/>
      <w:bookmarkEnd w:id="221"/>
    </w:p>
    <w:p w:rsidR="001340AB" w:rsidRPr="001340AB" w:rsidRDefault="001340AB" w:rsidP="001340AB">
      <w:r w:rsidRPr="001340AB">
        <w:t>The following table contains keyboard shortcuts for working with Windows Journal.</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79"/>
        <w:gridCol w:w="288"/>
        <w:gridCol w:w="6913"/>
      </w:tblGrid>
      <w:tr w:rsidR="00E278F9" w:rsidRPr="00C73854" w:rsidTr="00E278F9">
        <w:trPr>
          <w:cantSplit/>
          <w:trHeight w:val="288"/>
          <w:tblHeader/>
        </w:trPr>
        <w:tc>
          <w:tcPr>
            <w:tcW w:w="1428" w:type="pct"/>
            <w:shd w:val="clear" w:color="auto" w:fill="5B1C74"/>
            <w:hideMark/>
          </w:tcPr>
          <w:p w:rsidR="001340AB" w:rsidRPr="00C73854" w:rsidRDefault="001340AB" w:rsidP="000A4F84">
            <w:pPr>
              <w:pStyle w:val="MSTableHeader"/>
            </w:pPr>
            <w:r w:rsidRPr="00C73854">
              <w:t>Press this key</w:t>
            </w:r>
          </w:p>
        </w:tc>
        <w:tc>
          <w:tcPr>
            <w:tcW w:w="143" w:type="pct"/>
            <w:shd w:val="clear" w:color="auto" w:fill="5B1C74"/>
            <w:hideMark/>
          </w:tcPr>
          <w:p w:rsidR="001340AB" w:rsidRPr="00C73854" w:rsidRDefault="001340AB" w:rsidP="000A4F84">
            <w:pPr>
              <w:pStyle w:val="MSTableHeader"/>
            </w:pPr>
          </w:p>
        </w:tc>
        <w:tc>
          <w:tcPr>
            <w:tcW w:w="3429" w:type="pct"/>
            <w:shd w:val="clear" w:color="auto" w:fill="5B1C74"/>
            <w:hideMark/>
          </w:tcPr>
          <w:p w:rsidR="001340AB" w:rsidRPr="00C73854" w:rsidRDefault="001340AB" w:rsidP="000A4F84">
            <w:pPr>
              <w:pStyle w:val="MSTableHeader"/>
            </w:pPr>
            <w:r w:rsidRPr="00C73854">
              <w:t>To do this</w:t>
            </w:r>
          </w:p>
        </w:tc>
      </w:tr>
      <w:tr w:rsidR="00E278F9" w:rsidRPr="00A25407" w:rsidTr="00E278F9">
        <w:trPr>
          <w:trHeight w:val="288"/>
        </w:trPr>
        <w:tc>
          <w:tcPr>
            <w:tcW w:w="1428" w:type="pct"/>
            <w:hideMark/>
          </w:tcPr>
          <w:p w:rsidR="001340AB" w:rsidRPr="00A25407" w:rsidRDefault="001340AB" w:rsidP="001B0DED">
            <w:pPr>
              <w:pStyle w:val="MSTablebody"/>
            </w:pPr>
            <w:r w:rsidRPr="00A25407">
              <w:t>F1</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Open Journal Help</w:t>
            </w:r>
          </w:p>
        </w:tc>
      </w:tr>
      <w:tr w:rsidR="00E278F9" w:rsidRPr="00A25407" w:rsidTr="00E278F9">
        <w:trPr>
          <w:trHeight w:val="288"/>
        </w:trPr>
        <w:tc>
          <w:tcPr>
            <w:tcW w:w="1428" w:type="pct"/>
            <w:hideMark/>
          </w:tcPr>
          <w:p w:rsidR="001340AB" w:rsidRPr="00A25407" w:rsidRDefault="001340AB" w:rsidP="001B0DED">
            <w:pPr>
              <w:pStyle w:val="MSTablebody"/>
            </w:pPr>
            <w:r w:rsidRPr="00A25407">
              <w:t>F5</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Refresh the note list</w:t>
            </w:r>
          </w:p>
        </w:tc>
      </w:tr>
      <w:tr w:rsidR="00E278F9" w:rsidRPr="00A25407" w:rsidTr="00E278F9">
        <w:trPr>
          <w:trHeight w:val="288"/>
        </w:trPr>
        <w:tc>
          <w:tcPr>
            <w:tcW w:w="1428" w:type="pct"/>
            <w:hideMark/>
          </w:tcPr>
          <w:p w:rsidR="001340AB" w:rsidRPr="00A25407" w:rsidRDefault="001340AB" w:rsidP="001B0DED">
            <w:pPr>
              <w:pStyle w:val="MSTablebody"/>
            </w:pPr>
            <w:r w:rsidRPr="00A25407">
              <w:t>F6</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Toggle between a note list and a note</w:t>
            </w:r>
          </w:p>
        </w:tc>
      </w:tr>
      <w:tr w:rsidR="00E278F9" w:rsidRPr="00A25407" w:rsidTr="00E278F9">
        <w:trPr>
          <w:trHeight w:val="288"/>
        </w:trPr>
        <w:tc>
          <w:tcPr>
            <w:tcW w:w="1428" w:type="pct"/>
            <w:hideMark/>
          </w:tcPr>
          <w:p w:rsidR="001340AB" w:rsidRPr="00A25407" w:rsidRDefault="001340AB" w:rsidP="001B0DED">
            <w:pPr>
              <w:pStyle w:val="MSTablebody"/>
            </w:pPr>
            <w:r w:rsidRPr="00A25407">
              <w:t>F11</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View a note in full-screen mode</w:t>
            </w:r>
          </w:p>
        </w:tc>
      </w:tr>
      <w:tr w:rsidR="00E278F9" w:rsidRPr="00A25407" w:rsidTr="00E278F9">
        <w:trPr>
          <w:trHeight w:val="288"/>
        </w:trPr>
        <w:tc>
          <w:tcPr>
            <w:tcW w:w="1428" w:type="pct"/>
            <w:hideMark/>
          </w:tcPr>
          <w:p w:rsidR="001340AB" w:rsidRPr="00A25407" w:rsidRDefault="001340AB" w:rsidP="001B0DED">
            <w:pPr>
              <w:pStyle w:val="MSTablebody"/>
            </w:pPr>
            <w:r w:rsidRPr="00A25407">
              <w:t>Ctrl+A</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Select all items on a page</w:t>
            </w:r>
          </w:p>
        </w:tc>
      </w:tr>
      <w:tr w:rsidR="00E278F9" w:rsidRPr="00A25407" w:rsidTr="00E278F9">
        <w:trPr>
          <w:trHeight w:val="288"/>
        </w:trPr>
        <w:tc>
          <w:tcPr>
            <w:tcW w:w="1428" w:type="pct"/>
            <w:hideMark/>
          </w:tcPr>
          <w:p w:rsidR="001340AB" w:rsidRPr="00A25407" w:rsidRDefault="001340AB" w:rsidP="001B0DED">
            <w:pPr>
              <w:pStyle w:val="MSTablebody"/>
            </w:pPr>
            <w:r w:rsidRPr="00A25407">
              <w:t>Ctrl+C</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Copy a selection to the Clipboard</w:t>
            </w:r>
          </w:p>
        </w:tc>
      </w:tr>
      <w:tr w:rsidR="00E278F9" w:rsidRPr="00A25407" w:rsidTr="00E278F9">
        <w:trPr>
          <w:trHeight w:val="288"/>
        </w:trPr>
        <w:tc>
          <w:tcPr>
            <w:tcW w:w="1428" w:type="pct"/>
            <w:hideMark/>
          </w:tcPr>
          <w:p w:rsidR="001340AB" w:rsidRPr="00A25407" w:rsidRDefault="001340AB" w:rsidP="001B0DED">
            <w:pPr>
              <w:pStyle w:val="MSTablebody"/>
            </w:pPr>
            <w:r w:rsidRPr="00A25407">
              <w:t>Ctrl+F</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Find text in a file</w:t>
            </w:r>
          </w:p>
        </w:tc>
      </w:tr>
      <w:tr w:rsidR="00E278F9" w:rsidRPr="00A25407" w:rsidTr="00E278F9">
        <w:trPr>
          <w:trHeight w:val="288"/>
        </w:trPr>
        <w:tc>
          <w:tcPr>
            <w:tcW w:w="1428" w:type="pct"/>
            <w:hideMark/>
          </w:tcPr>
          <w:p w:rsidR="001340AB" w:rsidRPr="00A25407" w:rsidRDefault="001340AB" w:rsidP="001B0DED">
            <w:pPr>
              <w:pStyle w:val="MSTablebody"/>
            </w:pPr>
            <w:r w:rsidRPr="00A25407">
              <w:t>Ctrl+G</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Go to a page</w:t>
            </w:r>
          </w:p>
        </w:tc>
      </w:tr>
      <w:tr w:rsidR="00E278F9" w:rsidRPr="00A25407" w:rsidTr="00E278F9">
        <w:trPr>
          <w:trHeight w:val="288"/>
        </w:trPr>
        <w:tc>
          <w:tcPr>
            <w:tcW w:w="1428" w:type="pct"/>
            <w:hideMark/>
          </w:tcPr>
          <w:p w:rsidR="001340AB" w:rsidRPr="00A25407" w:rsidRDefault="001340AB" w:rsidP="001B0DED">
            <w:pPr>
              <w:pStyle w:val="MSTablebody"/>
            </w:pPr>
            <w:r w:rsidRPr="00A25407">
              <w:t>Ctrl+N</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Start a new note</w:t>
            </w:r>
          </w:p>
        </w:tc>
      </w:tr>
      <w:tr w:rsidR="00E278F9" w:rsidRPr="00A25407" w:rsidTr="00E278F9">
        <w:trPr>
          <w:trHeight w:val="288"/>
        </w:trPr>
        <w:tc>
          <w:tcPr>
            <w:tcW w:w="1428" w:type="pct"/>
            <w:hideMark/>
          </w:tcPr>
          <w:p w:rsidR="001340AB" w:rsidRPr="00A25407" w:rsidRDefault="001340AB" w:rsidP="001B0DED">
            <w:pPr>
              <w:pStyle w:val="MSTablebody"/>
            </w:pPr>
            <w:r w:rsidRPr="00A25407">
              <w:t>Ctrl+O</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Open a recently used note</w:t>
            </w:r>
          </w:p>
        </w:tc>
      </w:tr>
      <w:tr w:rsidR="00E278F9" w:rsidRPr="00A25407" w:rsidTr="00E278F9">
        <w:trPr>
          <w:trHeight w:val="288"/>
        </w:trPr>
        <w:tc>
          <w:tcPr>
            <w:tcW w:w="1428" w:type="pct"/>
            <w:hideMark/>
          </w:tcPr>
          <w:p w:rsidR="001340AB" w:rsidRPr="00A25407" w:rsidRDefault="001340AB" w:rsidP="001B0DED">
            <w:pPr>
              <w:pStyle w:val="MSTablebody"/>
            </w:pPr>
            <w:r w:rsidRPr="00A25407">
              <w:t>Ctrl+P</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Print a note</w:t>
            </w:r>
          </w:p>
        </w:tc>
      </w:tr>
      <w:tr w:rsidR="00E278F9" w:rsidRPr="00A25407" w:rsidTr="00E278F9">
        <w:trPr>
          <w:trHeight w:val="288"/>
        </w:trPr>
        <w:tc>
          <w:tcPr>
            <w:tcW w:w="1428" w:type="pct"/>
            <w:hideMark/>
          </w:tcPr>
          <w:p w:rsidR="001340AB" w:rsidRPr="00A25407" w:rsidRDefault="001340AB" w:rsidP="001B0DED">
            <w:pPr>
              <w:pStyle w:val="MSTablebody"/>
            </w:pPr>
            <w:r w:rsidRPr="00A25407">
              <w:t>Ctrl+S</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Save changes to a note</w:t>
            </w:r>
          </w:p>
        </w:tc>
      </w:tr>
      <w:tr w:rsidR="00E278F9" w:rsidRPr="00A25407" w:rsidTr="00E278F9">
        <w:trPr>
          <w:trHeight w:val="288"/>
        </w:trPr>
        <w:tc>
          <w:tcPr>
            <w:tcW w:w="1428" w:type="pct"/>
            <w:hideMark/>
          </w:tcPr>
          <w:p w:rsidR="001340AB" w:rsidRPr="00A25407" w:rsidRDefault="001340AB" w:rsidP="001B0DED">
            <w:pPr>
              <w:pStyle w:val="MSTablebody"/>
            </w:pPr>
            <w:r w:rsidRPr="00A25407">
              <w:t>Ctrl+V</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Paste a selection from the Clipboard</w:t>
            </w:r>
          </w:p>
        </w:tc>
      </w:tr>
      <w:tr w:rsidR="00E278F9" w:rsidRPr="00A25407" w:rsidTr="00E278F9">
        <w:trPr>
          <w:trHeight w:val="288"/>
        </w:trPr>
        <w:tc>
          <w:tcPr>
            <w:tcW w:w="1428" w:type="pct"/>
            <w:hideMark/>
          </w:tcPr>
          <w:p w:rsidR="001340AB" w:rsidRPr="00A25407" w:rsidRDefault="001340AB" w:rsidP="001B0DED">
            <w:pPr>
              <w:pStyle w:val="MSTablebody"/>
            </w:pPr>
            <w:r w:rsidRPr="00A25407">
              <w:t>Ctrl+X</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Cut a selection</w:t>
            </w:r>
          </w:p>
        </w:tc>
      </w:tr>
      <w:tr w:rsidR="00E278F9" w:rsidRPr="00A25407" w:rsidTr="00E278F9">
        <w:trPr>
          <w:trHeight w:val="288"/>
        </w:trPr>
        <w:tc>
          <w:tcPr>
            <w:tcW w:w="1428" w:type="pct"/>
            <w:hideMark/>
          </w:tcPr>
          <w:p w:rsidR="001340AB" w:rsidRPr="00A25407" w:rsidRDefault="001340AB" w:rsidP="001B0DED">
            <w:pPr>
              <w:pStyle w:val="MSTablebody"/>
            </w:pPr>
            <w:r w:rsidRPr="00A25407">
              <w:t>Ctrl+Y</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Redo a change</w:t>
            </w:r>
          </w:p>
        </w:tc>
      </w:tr>
      <w:tr w:rsidR="00E278F9" w:rsidRPr="00A25407" w:rsidTr="00E278F9">
        <w:trPr>
          <w:trHeight w:val="288"/>
        </w:trPr>
        <w:tc>
          <w:tcPr>
            <w:tcW w:w="1428" w:type="pct"/>
            <w:hideMark/>
          </w:tcPr>
          <w:p w:rsidR="001340AB" w:rsidRPr="00A25407" w:rsidRDefault="001340AB" w:rsidP="001B0DED">
            <w:pPr>
              <w:pStyle w:val="MSTablebody"/>
            </w:pPr>
            <w:r w:rsidRPr="00A25407">
              <w:t>Ctrl+Z</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Undo a change</w:t>
            </w:r>
          </w:p>
        </w:tc>
      </w:tr>
      <w:tr w:rsidR="00E278F9" w:rsidRPr="00A25407" w:rsidTr="00E278F9">
        <w:trPr>
          <w:trHeight w:val="288"/>
        </w:trPr>
        <w:tc>
          <w:tcPr>
            <w:tcW w:w="1428" w:type="pct"/>
            <w:hideMark/>
          </w:tcPr>
          <w:p w:rsidR="001340AB" w:rsidRPr="00A25407" w:rsidRDefault="001340AB" w:rsidP="001B0DED">
            <w:pPr>
              <w:pStyle w:val="MSTablebody"/>
            </w:pPr>
            <w:r w:rsidRPr="00A25407">
              <w:t>Alt+F4</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Close a note and its Journal window</w:t>
            </w:r>
          </w:p>
        </w:tc>
      </w:tr>
      <w:tr w:rsidR="00E278F9" w:rsidRPr="00A25407" w:rsidTr="00E278F9">
        <w:trPr>
          <w:trHeight w:val="288"/>
        </w:trPr>
        <w:tc>
          <w:tcPr>
            <w:tcW w:w="1428" w:type="pct"/>
            <w:hideMark/>
          </w:tcPr>
          <w:p w:rsidR="001340AB" w:rsidRPr="00A25407" w:rsidRDefault="001340AB" w:rsidP="001B0DED">
            <w:pPr>
              <w:pStyle w:val="MSTablebody"/>
            </w:pPr>
            <w:r w:rsidRPr="00A25407">
              <w:t>Ctrl+Shift+C</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Display a shortcut menu for column headings in a note list</w:t>
            </w:r>
          </w:p>
        </w:tc>
      </w:tr>
      <w:tr w:rsidR="00E278F9" w:rsidRPr="00A25407" w:rsidTr="00E278F9">
        <w:trPr>
          <w:trHeight w:val="288"/>
        </w:trPr>
        <w:tc>
          <w:tcPr>
            <w:tcW w:w="1428" w:type="pct"/>
            <w:hideMark/>
          </w:tcPr>
          <w:p w:rsidR="001340AB" w:rsidRPr="00A25407" w:rsidRDefault="001340AB" w:rsidP="001B0DED">
            <w:pPr>
              <w:pStyle w:val="MSTablebody"/>
            </w:pPr>
            <w:r w:rsidRPr="00A25407">
              <w:t>Ctrl+Shift+V</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a note to a specific folder</w:t>
            </w:r>
          </w:p>
        </w:tc>
      </w:tr>
    </w:tbl>
    <w:p w:rsidR="001340AB" w:rsidRPr="001340AB" w:rsidRDefault="00394CE5" w:rsidP="005D4413">
      <w:pPr>
        <w:pStyle w:val="MSHeading3"/>
      </w:pPr>
      <w:bookmarkStart w:id="222" w:name="_Toc338326844"/>
      <w:bookmarkStart w:id="223" w:name="_Toc340423748"/>
      <w:r>
        <w:t>Wordpad keyboard s</w:t>
      </w:r>
      <w:r w:rsidR="005D4413" w:rsidRPr="001340AB">
        <w:t>hortcuts</w:t>
      </w:r>
      <w:bookmarkEnd w:id="222"/>
      <w:bookmarkEnd w:id="223"/>
    </w:p>
    <w:p w:rsidR="001340AB" w:rsidRPr="001340AB" w:rsidRDefault="001340AB" w:rsidP="00E278F9">
      <w:pPr>
        <w:pStyle w:val="MSBody"/>
      </w:pPr>
      <w:r w:rsidRPr="001340AB">
        <w:t>The following table contains keyboard shortcuts for working with WordPad.</w:t>
      </w:r>
    </w:p>
    <w:tbl>
      <w:tblPr>
        <w:tblW w:w="4957" w:type="pct"/>
        <w:tblInd w:w="58" w:type="dxa"/>
        <w:tblBorders>
          <w:top w:val="single" w:sz="4" w:space="0" w:color="auto"/>
          <w:bottom w:val="single" w:sz="4" w:space="0" w:color="auto"/>
          <w:insideH w:val="single" w:sz="4" w:space="0" w:color="auto"/>
        </w:tblBorders>
        <w:tblCellMar>
          <w:top w:w="29" w:type="dxa"/>
          <w:left w:w="58" w:type="dxa"/>
          <w:bottom w:w="29" w:type="dxa"/>
          <w:right w:w="29" w:type="dxa"/>
        </w:tblCellMar>
        <w:tblLook w:val="04A0" w:firstRow="1" w:lastRow="0" w:firstColumn="1" w:lastColumn="0" w:noHBand="0" w:noVBand="1"/>
      </w:tblPr>
      <w:tblGrid>
        <w:gridCol w:w="2881"/>
        <w:gridCol w:w="288"/>
        <w:gridCol w:w="6911"/>
      </w:tblGrid>
      <w:tr w:rsidR="001340AB" w:rsidRPr="00C73854" w:rsidTr="00E278F9">
        <w:trPr>
          <w:cantSplit/>
          <w:trHeight w:val="288"/>
          <w:tblHeader/>
        </w:trPr>
        <w:tc>
          <w:tcPr>
            <w:tcW w:w="1429" w:type="pct"/>
            <w:shd w:val="clear" w:color="auto" w:fill="5B1C74"/>
            <w:hideMark/>
          </w:tcPr>
          <w:p w:rsidR="001340AB" w:rsidRPr="00C73854" w:rsidRDefault="001340AB" w:rsidP="001B0DED">
            <w:pPr>
              <w:pStyle w:val="MSTableHeader"/>
            </w:pPr>
            <w:r w:rsidRPr="00C73854">
              <w:t>Press this key</w:t>
            </w:r>
          </w:p>
        </w:tc>
        <w:tc>
          <w:tcPr>
            <w:tcW w:w="143" w:type="pct"/>
            <w:shd w:val="clear" w:color="auto" w:fill="5B1C74"/>
            <w:hideMark/>
          </w:tcPr>
          <w:p w:rsidR="001340AB" w:rsidRPr="00C73854" w:rsidRDefault="001340AB" w:rsidP="001B0DED">
            <w:pPr>
              <w:pStyle w:val="MSTableHeader"/>
            </w:pPr>
          </w:p>
        </w:tc>
        <w:tc>
          <w:tcPr>
            <w:tcW w:w="3429" w:type="pct"/>
            <w:shd w:val="clear" w:color="auto" w:fill="5B1C74"/>
            <w:hideMark/>
          </w:tcPr>
          <w:p w:rsidR="001340AB" w:rsidRPr="00C73854" w:rsidRDefault="001340AB" w:rsidP="001B0DED">
            <w:pPr>
              <w:pStyle w:val="MSTableHeader"/>
            </w:pPr>
            <w:r w:rsidRPr="00C73854">
              <w:t>To do this</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F1</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Open WordPad Help</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F3</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 xml:space="preserve">Find the next instance of the text in the </w:t>
            </w:r>
            <w:r w:rsidRPr="005D4413">
              <w:rPr>
                <w:rStyle w:val="Strong"/>
              </w:rPr>
              <w:t>Find</w:t>
            </w:r>
            <w:r w:rsidRPr="00A25407">
              <w:t xml:space="preserve"> dialog box</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F10</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Display keytips</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F12</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Save the document as a new file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Ctrl+1</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Set single line spacing</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Ctrl+2</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Set double line spacing</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Ctrl+5</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Set line spacing to 1.5</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Ctrl+A</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Select the entire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Ctrl+B</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Make selected text bold</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Ctrl+C</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Copy a selection to the Clipboard</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Ctrl+D</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Insert a Microsoft Paint drawing</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Ctrl+E</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Align text center</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Ctrl+F</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Find text in a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Ctrl+H</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Replace text in a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Ctrl+I</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Italicize selected text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Ctrl+J</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Justify text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Ctrl+L</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Align text left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Ctrl+N</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Create a new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Ctrl+O</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Open an existing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Ctrl+P</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Print a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Ctrl+R</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Align text right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Ctrl+S</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Save changes to a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Ctrl+U</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Underline selected text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Ctrl+V</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Paste a selection from the Clipboard</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Ctrl+X</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Cut a selection</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Ctrl+Y</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Redo a change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Ctrl+Z</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Undo a change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Make selected text subscript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Ctrl+Shift+=</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Make selected text superscript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Ctrl+Shift+&gt;</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Increase the font size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Ctrl+Shift+&lt;</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Decrease the font size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Ctrl+Shift+A</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Change characters to all capitals</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Ctrl+Shift+L</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Change the bullet style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Ctrl+Left arrow</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the cursor one word to the left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Ctrl+Right arrow</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the cursor one word to the right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Ctrl+Up arrow</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the cursor to the previous line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Ctrl+Down arrow</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the cursor to the line below</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Ctrl+Home</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to the beginning of the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Ctrl+End</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to the end of the document</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Ctrl+Page Up</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up one page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Ctrl+Page Down</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Move down one page</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Ctrl+Delete</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Delete the next word</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Alt+F4</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Close WordPad</w:t>
            </w:r>
          </w:p>
        </w:tc>
      </w:tr>
      <w:tr w:rsidR="001340AB" w:rsidRPr="00A25407" w:rsidTr="00E278F9">
        <w:trPr>
          <w:cantSplit/>
          <w:trHeight w:val="288"/>
        </w:trPr>
        <w:tc>
          <w:tcPr>
            <w:tcW w:w="1429" w:type="pct"/>
            <w:hideMark/>
          </w:tcPr>
          <w:p w:rsidR="001340AB" w:rsidRPr="00A25407" w:rsidRDefault="001340AB" w:rsidP="001B0DED">
            <w:pPr>
              <w:pStyle w:val="MSTablebody"/>
            </w:pPr>
            <w:r w:rsidRPr="00A25407">
              <w:t>Shift+F10</w:t>
            </w:r>
          </w:p>
        </w:tc>
        <w:tc>
          <w:tcPr>
            <w:tcW w:w="143" w:type="pct"/>
            <w:hideMark/>
          </w:tcPr>
          <w:p w:rsidR="001340AB" w:rsidRPr="00A25407" w:rsidRDefault="001340AB" w:rsidP="001B0DED">
            <w:pPr>
              <w:pStyle w:val="MSTablebody"/>
            </w:pPr>
          </w:p>
        </w:tc>
        <w:tc>
          <w:tcPr>
            <w:tcW w:w="3429" w:type="pct"/>
            <w:hideMark/>
          </w:tcPr>
          <w:p w:rsidR="001340AB" w:rsidRPr="00A25407" w:rsidRDefault="001340AB" w:rsidP="001B0DED">
            <w:pPr>
              <w:pStyle w:val="MSTablebody"/>
            </w:pPr>
            <w:r w:rsidRPr="00A25407">
              <w:t>Show the current shortcut menu</w:t>
            </w:r>
          </w:p>
        </w:tc>
      </w:tr>
    </w:tbl>
    <w:p w:rsidR="00670B11" w:rsidRPr="001309CD" w:rsidRDefault="00670B11" w:rsidP="001309CD"/>
    <w:sectPr w:rsidR="00670B11" w:rsidRPr="001309CD" w:rsidSect="00CA308D">
      <w:footerReference w:type="default" r:id="rId141"/>
      <w:pgSz w:w="12240" w:h="15840"/>
      <w:pgMar w:top="2160" w:right="1080" w:bottom="1440" w:left="108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F2F" w:rsidRDefault="00236F2F" w:rsidP="00380763">
      <w:pPr>
        <w:spacing w:after="0"/>
      </w:pPr>
      <w:r>
        <w:separator/>
      </w:r>
    </w:p>
  </w:endnote>
  <w:endnote w:type="continuationSeparator" w:id="0">
    <w:p w:rsidR="00236F2F" w:rsidRDefault="00236F2F" w:rsidP="003807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10022FF" w:usb1="4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Semibold">
    <w:altName w:val="Segoe UI Semibold"/>
    <w:charset w:val="00"/>
    <w:family w:val="swiss"/>
    <w:pitch w:val="variable"/>
    <w:sig w:usb0="00000001" w:usb1="4000205B" w:usb2="00000000" w:usb3="00000000" w:csb0="0000009F" w:csb1="00000000"/>
  </w:font>
  <w:font w:name="Segoe UI Semibold">
    <w:panose1 w:val="020B0702040204020203"/>
    <w:charset w:val="00"/>
    <w:family w:val="swiss"/>
    <w:pitch w:val="variable"/>
    <w:sig w:usb0="E00002FF" w:usb1="4000A47B"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4" w:type="pct"/>
      <w:tblCellMar>
        <w:top w:w="72" w:type="dxa"/>
        <w:left w:w="115" w:type="dxa"/>
        <w:bottom w:w="72" w:type="dxa"/>
        <w:right w:w="115" w:type="dxa"/>
      </w:tblCellMar>
      <w:tblLook w:val="04A0" w:firstRow="1" w:lastRow="0" w:firstColumn="1" w:lastColumn="0" w:noHBand="0" w:noVBand="1"/>
    </w:tblPr>
    <w:tblGrid>
      <w:gridCol w:w="9279"/>
      <w:gridCol w:w="916"/>
    </w:tblGrid>
    <w:tr w:rsidR="00BD305A" w:rsidRPr="00A25407" w:rsidTr="00823E7B">
      <w:tc>
        <w:tcPr>
          <w:tcW w:w="4551" w:type="pct"/>
          <w:tcBorders>
            <w:top w:val="single" w:sz="4" w:space="0" w:color="000000"/>
          </w:tcBorders>
        </w:tcPr>
        <w:p w:rsidR="00BD305A" w:rsidRPr="00A25407" w:rsidRDefault="00BD305A" w:rsidP="00A527B0">
          <w:pPr>
            <w:pStyle w:val="MSFooter"/>
          </w:pPr>
          <w:r w:rsidRPr="00A25407">
            <w:t>Overview of Accessibility in Windows 8</w:t>
          </w:r>
        </w:p>
      </w:tc>
      <w:tc>
        <w:tcPr>
          <w:tcW w:w="449" w:type="pct"/>
          <w:tcBorders>
            <w:top w:val="single" w:sz="4" w:space="0" w:color="00AEEF"/>
          </w:tcBorders>
          <w:shd w:val="clear" w:color="auto" w:fill="5B1C74"/>
        </w:tcPr>
        <w:p w:rsidR="00BD305A" w:rsidRPr="00A25407" w:rsidRDefault="00BD305A" w:rsidP="001340AB">
          <w:r w:rsidRPr="00A25407">
            <w:fldChar w:fldCharType="begin"/>
          </w:r>
          <w:r w:rsidRPr="00A25407">
            <w:instrText xml:space="preserve"> PAGE   \* MERGEFORMAT </w:instrText>
          </w:r>
          <w:r w:rsidRPr="00A25407">
            <w:fldChar w:fldCharType="separate"/>
          </w:r>
          <w:r w:rsidR="00887C4D">
            <w:rPr>
              <w:noProof/>
            </w:rPr>
            <w:t>11</w:t>
          </w:r>
          <w:r w:rsidRPr="00A25407">
            <w:fldChar w:fldCharType="end"/>
          </w:r>
        </w:p>
      </w:tc>
    </w:tr>
  </w:tbl>
  <w:p w:rsidR="00BD305A" w:rsidRPr="001340AB" w:rsidRDefault="00BD305A" w:rsidP="00D214BA">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4" w:type="pct"/>
      <w:tblCellMar>
        <w:top w:w="72" w:type="dxa"/>
        <w:left w:w="115" w:type="dxa"/>
        <w:bottom w:w="72" w:type="dxa"/>
        <w:right w:w="115" w:type="dxa"/>
      </w:tblCellMar>
      <w:tblLook w:val="04A0" w:firstRow="1" w:lastRow="0" w:firstColumn="1" w:lastColumn="0" w:noHBand="0" w:noVBand="1"/>
    </w:tblPr>
    <w:tblGrid>
      <w:gridCol w:w="9216"/>
      <w:gridCol w:w="979"/>
    </w:tblGrid>
    <w:tr w:rsidR="00BD305A" w:rsidRPr="00A25407" w:rsidTr="00A25407">
      <w:tc>
        <w:tcPr>
          <w:tcW w:w="4520" w:type="pct"/>
          <w:tcBorders>
            <w:top w:val="single" w:sz="4" w:space="0" w:color="000000"/>
          </w:tcBorders>
        </w:tcPr>
        <w:p w:rsidR="00BD305A" w:rsidRPr="00A25407" w:rsidRDefault="00BD305A" w:rsidP="00A527B0">
          <w:pPr>
            <w:pStyle w:val="MSFooter"/>
          </w:pPr>
          <w:r w:rsidRPr="00A25407">
            <w:t>Ease of Access</w:t>
          </w:r>
        </w:p>
      </w:tc>
      <w:tc>
        <w:tcPr>
          <w:tcW w:w="480" w:type="pct"/>
          <w:tcBorders>
            <w:top w:val="single" w:sz="4" w:space="0" w:color="00AEEF"/>
          </w:tcBorders>
          <w:shd w:val="clear" w:color="auto" w:fill="5B1C74"/>
        </w:tcPr>
        <w:p w:rsidR="00BD305A" w:rsidRPr="00A25407" w:rsidRDefault="00BD305A" w:rsidP="007B28B2">
          <w:pPr>
            <w:rPr>
              <w:color w:val="FFFFFF"/>
            </w:rPr>
          </w:pPr>
          <w:r w:rsidRPr="00A25407">
            <w:fldChar w:fldCharType="begin"/>
          </w:r>
          <w:r w:rsidRPr="00A25407">
            <w:instrText xml:space="preserve"> PAGE   \* MERGEFORMAT </w:instrText>
          </w:r>
          <w:r w:rsidRPr="00A25407">
            <w:fldChar w:fldCharType="separate"/>
          </w:r>
          <w:r w:rsidR="00887C4D" w:rsidRPr="00887C4D">
            <w:rPr>
              <w:noProof/>
              <w:color w:val="FFFFFF"/>
            </w:rPr>
            <w:t>34</w:t>
          </w:r>
          <w:r w:rsidRPr="00A25407">
            <w:rPr>
              <w:noProof/>
              <w:color w:val="FFFFFF"/>
            </w:rPr>
            <w:fldChar w:fldCharType="end"/>
          </w:r>
        </w:p>
      </w:tc>
    </w:tr>
  </w:tbl>
  <w:p w:rsidR="00BD305A" w:rsidRPr="00574725" w:rsidRDefault="00BD305A" w:rsidP="00574725">
    <w:pPr>
      <w:spacing w:after="0"/>
      <w:rPr>
        <w:sz w:val="8"/>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4" w:type="pct"/>
      <w:tblCellMar>
        <w:top w:w="72" w:type="dxa"/>
        <w:left w:w="115" w:type="dxa"/>
        <w:bottom w:w="72" w:type="dxa"/>
        <w:right w:w="115" w:type="dxa"/>
      </w:tblCellMar>
      <w:tblLook w:val="04A0" w:firstRow="1" w:lastRow="0" w:firstColumn="1" w:lastColumn="0" w:noHBand="0" w:noVBand="1"/>
    </w:tblPr>
    <w:tblGrid>
      <w:gridCol w:w="9216"/>
      <w:gridCol w:w="979"/>
    </w:tblGrid>
    <w:tr w:rsidR="00BD305A" w:rsidRPr="00A25407" w:rsidTr="00A25407">
      <w:tc>
        <w:tcPr>
          <w:tcW w:w="4520" w:type="pct"/>
          <w:tcBorders>
            <w:top w:val="single" w:sz="4" w:space="0" w:color="000000"/>
          </w:tcBorders>
        </w:tcPr>
        <w:p w:rsidR="00BD305A" w:rsidRPr="00A25407" w:rsidRDefault="00BD305A" w:rsidP="00A527B0">
          <w:pPr>
            <w:pStyle w:val="MSFooter"/>
          </w:pPr>
          <w:r w:rsidRPr="006C4638">
            <w:t>Personalization</w:t>
          </w:r>
        </w:p>
      </w:tc>
      <w:tc>
        <w:tcPr>
          <w:tcW w:w="480" w:type="pct"/>
          <w:tcBorders>
            <w:top w:val="single" w:sz="4" w:space="0" w:color="00AEEF"/>
          </w:tcBorders>
          <w:shd w:val="clear" w:color="auto" w:fill="5B1C74"/>
        </w:tcPr>
        <w:p w:rsidR="00BD305A" w:rsidRPr="00A25407" w:rsidRDefault="00BD305A" w:rsidP="007B28B2">
          <w:pPr>
            <w:rPr>
              <w:color w:val="FFFFFF"/>
            </w:rPr>
          </w:pPr>
          <w:r w:rsidRPr="00A25407">
            <w:fldChar w:fldCharType="begin"/>
          </w:r>
          <w:r w:rsidRPr="00A25407">
            <w:instrText xml:space="preserve"> PAGE   \* MERGEFORMAT </w:instrText>
          </w:r>
          <w:r w:rsidRPr="00A25407">
            <w:fldChar w:fldCharType="separate"/>
          </w:r>
          <w:r w:rsidR="00887C4D" w:rsidRPr="00887C4D">
            <w:rPr>
              <w:noProof/>
              <w:color w:val="FFFFFF"/>
            </w:rPr>
            <w:t>51</w:t>
          </w:r>
          <w:r w:rsidRPr="00A25407">
            <w:rPr>
              <w:noProof/>
              <w:color w:val="FFFFFF"/>
            </w:rPr>
            <w:fldChar w:fldCharType="end"/>
          </w:r>
        </w:p>
      </w:tc>
    </w:tr>
  </w:tbl>
  <w:p w:rsidR="00BD305A" w:rsidRPr="00574725" w:rsidRDefault="00BD305A" w:rsidP="00574725">
    <w:pPr>
      <w:spacing w:after="0"/>
      <w:rPr>
        <w:sz w:val="8"/>
        <w:szCs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4" w:type="pct"/>
      <w:tblCellMar>
        <w:top w:w="72" w:type="dxa"/>
        <w:left w:w="115" w:type="dxa"/>
        <w:bottom w:w="72" w:type="dxa"/>
        <w:right w:w="115" w:type="dxa"/>
      </w:tblCellMar>
      <w:tblLook w:val="04A0" w:firstRow="1" w:lastRow="0" w:firstColumn="1" w:lastColumn="0" w:noHBand="0" w:noVBand="1"/>
    </w:tblPr>
    <w:tblGrid>
      <w:gridCol w:w="9216"/>
      <w:gridCol w:w="979"/>
    </w:tblGrid>
    <w:tr w:rsidR="00BD305A" w:rsidRPr="00A25407" w:rsidTr="00A25407">
      <w:tc>
        <w:tcPr>
          <w:tcW w:w="4520" w:type="pct"/>
          <w:tcBorders>
            <w:top w:val="single" w:sz="4" w:space="0" w:color="000000"/>
          </w:tcBorders>
        </w:tcPr>
        <w:p w:rsidR="00BD305A" w:rsidRPr="00A25407" w:rsidRDefault="00BD305A" w:rsidP="00A527B0">
          <w:pPr>
            <w:pStyle w:val="MSFooter"/>
          </w:pPr>
          <w:r w:rsidRPr="00435FBE">
            <w:t>Mouse and Keyboard</w:t>
          </w:r>
        </w:p>
      </w:tc>
      <w:tc>
        <w:tcPr>
          <w:tcW w:w="480" w:type="pct"/>
          <w:tcBorders>
            <w:top w:val="single" w:sz="4" w:space="0" w:color="00AEEF"/>
          </w:tcBorders>
          <w:shd w:val="clear" w:color="auto" w:fill="5B1C74"/>
        </w:tcPr>
        <w:p w:rsidR="00BD305A" w:rsidRPr="00A25407" w:rsidRDefault="00BD305A" w:rsidP="007B28B2">
          <w:pPr>
            <w:rPr>
              <w:color w:val="FFFFFF"/>
            </w:rPr>
          </w:pPr>
          <w:r w:rsidRPr="00A25407">
            <w:fldChar w:fldCharType="begin"/>
          </w:r>
          <w:r w:rsidRPr="00A25407">
            <w:instrText xml:space="preserve"> PAGE   \* MERGEFORMAT </w:instrText>
          </w:r>
          <w:r w:rsidRPr="00A25407">
            <w:fldChar w:fldCharType="separate"/>
          </w:r>
          <w:r w:rsidR="00887C4D" w:rsidRPr="00887C4D">
            <w:rPr>
              <w:noProof/>
              <w:color w:val="FFFFFF"/>
            </w:rPr>
            <w:t>67</w:t>
          </w:r>
          <w:r w:rsidRPr="00A25407">
            <w:rPr>
              <w:noProof/>
              <w:color w:val="FFFFFF"/>
            </w:rPr>
            <w:fldChar w:fldCharType="end"/>
          </w:r>
        </w:p>
      </w:tc>
    </w:tr>
  </w:tbl>
  <w:p w:rsidR="00BD305A" w:rsidRPr="00574725" w:rsidRDefault="00BD305A" w:rsidP="00574725">
    <w:pPr>
      <w:spacing w:after="0"/>
      <w:rPr>
        <w:sz w:val="8"/>
        <w:szCs w:val="1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4" w:type="pct"/>
      <w:tblCellMar>
        <w:top w:w="72" w:type="dxa"/>
        <w:left w:w="115" w:type="dxa"/>
        <w:bottom w:w="72" w:type="dxa"/>
        <w:right w:w="115" w:type="dxa"/>
      </w:tblCellMar>
      <w:tblLook w:val="04A0" w:firstRow="1" w:lastRow="0" w:firstColumn="1" w:lastColumn="0" w:noHBand="0" w:noVBand="1"/>
    </w:tblPr>
    <w:tblGrid>
      <w:gridCol w:w="9216"/>
      <w:gridCol w:w="979"/>
    </w:tblGrid>
    <w:tr w:rsidR="00BD305A" w:rsidRPr="00A25407" w:rsidTr="00A25407">
      <w:tc>
        <w:tcPr>
          <w:tcW w:w="4520" w:type="pct"/>
          <w:tcBorders>
            <w:top w:val="single" w:sz="4" w:space="0" w:color="000000"/>
          </w:tcBorders>
        </w:tcPr>
        <w:p w:rsidR="00BD305A" w:rsidRPr="00A25407" w:rsidRDefault="00BD305A" w:rsidP="00A527B0">
          <w:pPr>
            <w:pStyle w:val="MSFooter"/>
          </w:pPr>
          <w:r w:rsidRPr="00743591">
            <w:t>Keyboard Shortcuts</w:t>
          </w:r>
        </w:p>
      </w:tc>
      <w:tc>
        <w:tcPr>
          <w:tcW w:w="480" w:type="pct"/>
          <w:tcBorders>
            <w:top w:val="single" w:sz="4" w:space="0" w:color="00AEEF"/>
          </w:tcBorders>
          <w:shd w:val="clear" w:color="auto" w:fill="5B1C74"/>
        </w:tcPr>
        <w:p w:rsidR="00BD305A" w:rsidRPr="00A25407" w:rsidRDefault="00BD305A" w:rsidP="007B28B2">
          <w:pPr>
            <w:rPr>
              <w:color w:val="FFFFFF"/>
            </w:rPr>
          </w:pPr>
          <w:r w:rsidRPr="00A25407">
            <w:fldChar w:fldCharType="begin"/>
          </w:r>
          <w:r w:rsidRPr="00A25407">
            <w:instrText xml:space="preserve"> PAGE   \* MERGEFORMAT </w:instrText>
          </w:r>
          <w:r w:rsidRPr="00A25407">
            <w:fldChar w:fldCharType="separate"/>
          </w:r>
          <w:r w:rsidR="00887C4D" w:rsidRPr="00887C4D">
            <w:rPr>
              <w:noProof/>
              <w:color w:val="FFFFFF"/>
            </w:rPr>
            <w:t>89</w:t>
          </w:r>
          <w:r w:rsidRPr="00A25407">
            <w:rPr>
              <w:noProof/>
              <w:color w:val="FFFFFF"/>
            </w:rPr>
            <w:fldChar w:fldCharType="end"/>
          </w:r>
        </w:p>
      </w:tc>
    </w:tr>
  </w:tbl>
  <w:p w:rsidR="00BD305A" w:rsidRPr="00574725" w:rsidRDefault="00BD305A" w:rsidP="00574725">
    <w:pPr>
      <w:spacing w:after="0"/>
      <w:rPr>
        <w:sz w:val="8"/>
        <w:szCs w:val="16"/>
      </w:rPr>
    </w:pPr>
  </w:p>
  <w:p w:rsidR="00BD305A" w:rsidRDefault="00BD30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F2F" w:rsidRDefault="00236F2F" w:rsidP="00380763">
      <w:pPr>
        <w:spacing w:after="0"/>
      </w:pPr>
      <w:r>
        <w:separator/>
      </w:r>
    </w:p>
  </w:footnote>
  <w:footnote w:type="continuationSeparator" w:id="0">
    <w:p w:rsidR="00236F2F" w:rsidRDefault="00236F2F" w:rsidP="0038076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05A" w:rsidRPr="001C42FF" w:rsidRDefault="000C5EEB" w:rsidP="001C42FF">
    <w:pPr>
      <w:jc w:val="right"/>
    </w:pPr>
    <w:r>
      <w:rPr>
        <w:noProof/>
      </w:rPr>
      <w:drawing>
        <wp:anchor distT="0" distB="0" distL="114300" distR="114300" simplePos="0" relativeHeight="251657216" behindDoc="0" locked="0" layoutInCell="1" allowOverlap="1">
          <wp:simplePos x="0" y="0"/>
          <wp:positionH relativeFrom="column">
            <wp:posOffset>4895850</wp:posOffset>
          </wp:positionH>
          <wp:positionV relativeFrom="paragraph">
            <wp:posOffset>-57150</wp:posOffset>
          </wp:positionV>
          <wp:extent cx="1590675" cy="584835"/>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584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extent cx="6400800" cy="452120"/>
              <wp:effectExtent l="0" t="0" r="0" b="5080"/>
              <wp:docPr id="5" name="Rectangle 5" descr="purple box" title="purple box"/>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452120"/>
                      </a:xfrm>
                      <a:prstGeom prst="rect">
                        <a:avLst/>
                      </a:prstGeom>
                      <a:solidFill>
                        <a:srgbClr val="5B1C74"/>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 o:spid="_x0000_s1026" alt="Title: purple box - Description: purple box" style="width:7in;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" fillcolor="#5b1c74" stroked="f" strokeweight="2pt">
              <v:path arrowok="t"/>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05A" w:rsidRDefault="000C5EEB" w:rsidP="0059501E">
    <w:pPr>
      <w:jc w:val="right"/>
    </w:pPr>
    <w:r>
      <w:rPr>
        <w:noProof/>
      </w:rPr>
      <w:drawing>
        <wp:anchor distT="0" distB="0" distL="114300" distR="114300" simplePos="0" relativeHeight="251656192" behindDoc="0" locked="0" layoutInCell="1" allowOverlap="1">
          <wp:simplePos x="0" y="0"/>
          <wp:positionH relativeFrom="column">
            <wp:posOffset>4895850</wp:posOffset>
          </wp:positionH>
          <wp:positionV relativeFrom="paragraph">
            <wp:posOffset>-57150</wp:posOffset>
          </wp:positionV>
          <wp:extent cx="1590675" cy="5848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584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extent cx="6400800" cy="452120"/>
              <wp:effectExtent l="0" t="0" r="0" b="5080"/>
              <wp:docPr id="2" name="Rectangle 2" descr="purple box" title="purple box"/>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452120"/>
                      </a:xfrm>
                      <a:prstGeom prst="rect">
                        <a:avLst/>
                      </a:prstGeom>
                      <a:solidFill>
                        <a:srgbClr val="5B1C74"/>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2" o:spid="_x0000_s1026" alt="Title: purple box - Description: purple box" style="width:7in;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" fillcolor="#5b1c74" stroked="f" strokeweight="2pt">
              <v:path arrowok="t"/>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2.5pt;height:82.5pt" o:bullet="t">
        <v:imagedata r:id="rId1" o:title="DmmLogoBang"/>
      </v:shape>
    </w:pict>
  </w:numPicBullet>
  <w:abstractNum w:abstractNumId="0">
    <w:nsid w:val="03E47B15"/>
    <w:multiLevelType w:val="multilevel"/>
    <w:tmpl w:val="1A965C42"/>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Verdana" w:hAnsi="Verdana"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Verdana" w:hAnsi="Verdana"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1">
    <w:nsid w:val="123826D7"/>
    <w:multiLevelType w:val="hybridMultilevel"/>
    <w:tmpl w:val="226008A6"/>
    <w:lvl w:ilvl="0" w:tplc="4D1EF56E">
      <w:start w:val="1"/>
      <w:numFmt w:val="bullet"/>
      <w:pStyle w:val="MSBulletmain"/>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362030"/>
    <w:multiLevelType w:val="multilevel"/>
    <w:tmpl w:val="1AC8D418"/>
    <w:styleLink w:val="NKCBullet"/>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Verdana" w:hAnsi="Verdana"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Verdana" w:hAnsi="Verdana"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3">
    <w:nsid w:val="428B0901"/>
    <w:multiLevelType w:val="multilevel"/>
    <w:tmpl w:val="9C68CB1A"/>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Verdana" w:hAnsi="Verdana"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Verdana" w:hAnsi="Verdana"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4">
    <w:nsid w:val="48DC7374"/>
    <w:multiLevelType w:val="multilevel"/>
    <w:tmpl w:val="30101F78"/>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Verdana" w:hAnsi="Verdana"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Verdana" w:hAnsi="Verdana"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5">
    <w:nsid w:val="4ED764B4"/>
    <w:multiLevelType w:val="multilevel"/>
    <w:tmpl w:val="C024D0B6"/>
    <w:lvl w:ilvl="0">
      <w:start w:val="1"/>
      <w:numFmt w:val="decimal"/>
      <w:pStyle w:val="MSMultilevellist"/>
      <w:lvlText w:val="%1."/>
      <w:lvlJc w:val="left"/>
      <w:pPr>
        <w:ind w:left="360" w:hanging="360"/>
      </w:pPr>
      <w:rPr>
        <w:rFonts w:hint="default"/>
      </w:rPr>
    </w:lvl>
    <w:lvl w:ilvl="1">
      <w:start w:val="1"/>
      <w:numFmt w:val="bullet"/>
      <w:lvlText w:val="−"/>
      <w:lvlJc w:val="left"/>
      <w:pPr>
        <w:ind w:left="720" w:hanging="360"/>
      </w:pPr>
      <w:rPr>
        <w:rFonts w:ascii="Segoe" w:hAnsi="Segoe"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73E56667"/>
    <w:multiLevelType w:val="multilevel"/>
    <w:tmpl w:val="1A965C42"/>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Verdana" w:hAnsi="Verdana"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Verdana" w:hAnsi="Verdana"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num w:numId="1">
    <w:abstractNumId w:val="2"/>
  </w:num>
  <w:num w:numId="2">
    <w:abstractNumId w:val="1"/>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num>
  <w:num w:numId="47">
    <w:abstractNumId w:val="6"/>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078"/>
    <w:rsid w:val="000011D3"/>
    <w:rsid w:val="00001BD8"/>
    <w:rsid w:val="000032EC"/>
    <w:rsid w:val="000100EC"/>
    <w:rsid w:val="00025379"/>
    <w:rsid w:val="00026653"/>
    <w:rsid w:val="00041771"/>
    <w:rsid w:val="0004203C"/>
    <w:rsid w:val="00045F8C"/>
    <w:rsid w:val="00047149"/>
    <w:rsid w:val="00052C5E"/>
    <w:rsid w:val="0007237F"/>
    <w:rsid w:val="00072C42"/>
    <w:rsid w:val="00075E88"/>
    <w:rsid w:val="000851E4"/>
    <w:rsid w:val="000914B9"/>
    <w:rsid w:val="00094449"/>
    <w:rsid w:val="000944CB"/>
    <w:rsid w:val="000A0F55"/>
    <w:rsid w:val="000A230B"/>
    <w:rsid w:val="000A4F84"/>
    <w:rsid w:val="000B05A7"/>
    <w:rsid w:val="000B07D2"/>
    <w:rsid w:val="000C0559"/>
    <w:rsid w:val="000C0E31"/>
    <w:rsid w:val="000C5EEB"/>
    <w:rsid w:val="000C6F7B"/>
    <w:rsid w:val="000D4503"/>
    <w:rsid w:val="000D59F4"/>
    <w:rsid w:val="00111D8A"/>
    <w:rsid w:val="00112EEE"/>
    <w:rsid w:val="00120E9F"/>
    <w:rsid w:val="0012335B"/>
    <w:rsid w:val="001309CD"/>
    <w:rsid w:val="00132E8D"/>
    <w:rsid w:val="001336E2"/>
    <w:rsid w:val="001340AB"/>
    <w:rsid w:val="00137D33"/>
    <w:rsid w:val="001648B6"/>
    <w:rsid w:val="00164A71"/>
    <w:rsid w:val="00165C87"/>
    <w:rsid w:val="001846EF"/>
    <w:rsid w:val="001871BF"/>
    <w:rsid w:val="001A5E50"/>
    <w:rsid w:val="001B0DED"/>
    <w:rsid w:val="001B18F9"/>
    <w:rsid w:val="001C3BD8"/>
    <w:rsid w:val="001C42FF"/>
    <w:rsid w:val="001C717A"/>
    <w:rsid w:val="001D048E"/>
    <w:rsid w:val="001D6193"/>
    <w:rsid w:val="001E687D"/>
    <w:rsid w:val="001F5B31"/>
    <w:rsid w:val="0020190C"/>
    <w:rsid w:val="00220E3A"/>
    <w:rsid w:val="00226E2D"/>
    <w:rsid w:val="00236F2F"/>
    <w:rsid w:val="00237FCA"/>
    <w:rsid w:val="0024035A"/>
    <w:rsid w:val="002457BD"/>
    <w:rsid w:val="00247F6A"/>
    <w:rsid w:val="00273625"/>
    <w:rsid w:val="00275291"/>
    <w:rsid w:val="00280394"/>
    <w:rsid w:val="002825DF"/>
    <w:rsid w:val="00283414"/>
    <w:rsid w:val="0028507B"/>
    <w:rsid w:val="00297DD9"/>
    <w:rsid w:val="002A36CB"/>
    <w:rsid w:val="002A3CDB"/>
    <w:rsid w:val="002A5677"/>
    <w:rsid w:val="002A6357"/>
    <w:rsid w:val="002A746B"/>
    <w:rsid w:val="002B00E7"/>
    <w:rsid w:val="002B1E89"/>
    <w:rsid w:val="002B7EB3"/>
    <w:rsid w:val="002C2D00"/>
    <w:rsid w:val="002D3348"/>
    <w:rsid w:val="002E07D7"/>
    <w:rsid w:val="002E214D"/>
    <w:rsid w:val="002F1C4F"/>
    <w:rsid w:val="002F42B6"/>
    <w:rsid w:val="003061AC"/>
    <w:rsid w:val="0031152F"/>
    <w:rsid w:val="0032210C"/>
    <w:rsid w:val="00323E47"/>
    <w:rsid w:val="00330C71"/>
    <w:rsid w:val="0034006C"/>
    <w:rsid w:val="0035028B"/>
    <w:rsid w:val="0035053F"/>
    <w:rsid w:val="00351C15"/>
    <w:rsid w:val="003672CB"/>
    <w:rsid w:val="00373861"/>
    <w:rsid w:val="0037549F"/>
    <w:rsid w:val="00380763"/>
    <w:rsid w:val="00394CE5"/>
    <w:rsid w:val="00394F15"/>
    <w:rsid w:val="003A401F"/>
    <w:rsid w:val="003B5EE0"/>
    <w:rsid w:val="003C1AF1"/>
    <w:rsid w:val="003D161A"/>
    <w:rsid w:val="003E3C24"/>
    <w:rsid w:val="003F0600"/>
    <w:rsid w:val="003F12C0"/>
    <w:rsid w:val="004013EB"/>
    <w:rsid w:val="0040158D"/>
    <w:rsid w:val="00403C06"/>
    <w:rsid w:val="0040709F"/>
    <w:rsid w:val="00417ED3"/>
    <w:rsid w:val="004232A6"/>
    <w:rsid w:val="00435FBE"/>
    <w:rsid w:val="00437183"/>
    <w:rsid w:val="00444E34"/>
    <w:rsid w:val="00462051"/>
    <w:rsid w:val="0046510D"/>
    <w:rsid w:val="00466B51"/>
    <w:rsid w:val="00466DB2"/>
    <w:rsid w:val="00483288"/>
    <w:rsid w:val="00486901"/>
    <w:rsid w:val="0049530E"/>
    <w:rsid w:val="00496A03"/>
    <w:rsid w:val="004B2309"/>
    <w:rsid w:val="004B3436"/>
    <w:rsid w:val="004C0BE5"/>
    <w:rsid w:val="004D1CE7"/>
    <w:rsid w:val="004F1884"/>
    <w:rsid w:val="004F2FC5"/>
    <w:rsid w:val="00505DFC"/>
    <w:rsid w:val="005155C7"/>
    <w:rsid w:val="0051600D"/>
    <w:rsid w:val="00516641"/>
    <w:rsid w:val="00516D1A"/>
    <w:rsid w:val="00527D2A"/>
    <w:rsid w:val="00532481"/>
    <w:rsid w:val="005364BA"/>
    <w:rsid w:val="00537E7A"/>
    <w:rsid w:val="00547739"/>
    <w:rsid w:val="00547B2D"/>
    <w:rsid w:val="005507D1"/>
    <w:rsid w:val="00551D1E"/>
    <w:rsid w:val="00555A28"/>
    <w:rsid w:val="005632DB"/>
    <w:rsid w:val="00564986"/>
    <w:rsid w:val="005740D0"/>
    <w:rsid w:val="00574725"/>
    <w:rsid w:val="00575D94"/>
    <w:rsid w:val="00576745"/>
    <w:rsid w:val="00580776"/>
    <w:rsid w:val="005933A4"/>
    <w:rsid w:val="0059501E"/>
    <w:rsid w:val="00597D8E"/>
    <w:rsid w:val="005A2AE6"/>
    <w:rsid w:val="005A2E5A"/>
    <w:rsid w:val="005A3F1C"/>
    <w:rsid w:val="005B0C9C"/>
    <w:rsid w:val="005B18D0"/>
    <w:rsid w:val="005B1EE6"/>
    <w:rsid w:val="005C2216"/>
    <w:rsid w:val="005C3D5B"/>
    <w:rsid w:val="005C4268"/>
    <w:rsid w:val="005D2961"/>
    <w:rsid w:val="005D2F5D"/>
    <w:rsid w:val="005D3EB4"/>
    <w:rsid w:val="005D4413"/>
    <w:rsid w:val="005E27BC"/>
    <w:rsid w:val="005E2888"/>
    <w:rsid w:val="005E3F6F"/>
    <w:rsid w:val="005E5CA5"/>
    <w:rsid w:val="005E5DB3"/>
    <w:rsid w:val="005E6223"/>
    <w:rsid w:val="005E6692"/>
    <w:rsid w:val="005E73A9"/>
    <w:rsid w:val="005E7BF3"/>
    <w:rsid w:val="005F4FC4"/>
    <w:rsid w:val="006048C4"/>
    <w:rsid w:val="006068A6"/>
    <w:rsid w:val="0061075A"/>
    <w:rsid w:val="0061355C"/>
    <w:rsid w:val="00613C4B"/>
    <w:rsid w:val="006142D0"/>
    <w:rsid w:val="00615A02"/>
    <w:rsid w:val="00623587"/>
    <w:rsid w:val="00624E81"/>
    <w:rsid w:val="00631D1D"/>
    <w:rsid w:val="00651984"/>
    <w:rsid w:val="00662C85"/>
    <w:rsid w:val="00663020"/>
    <w:rsid w:val="006635A1"/>
    <w:rsid w:val="00663620"/>
    <w:rsid w:val="00670B11"/>
    <w:rsid w:val="00672D56"/>
    <w:rsid w:val="006776A7"/>
    <w:rsid w:val="00691D52"/>
    <w:rsid w:val="00694253"/>
    <w:rsid w:val="00695504"/>
    <w:rsid w:val="006A378C"/>
    <w:rsid w:val="006B2ACC"/>
    <w:rsid w:val="006B6762"/>
    <w:rsid w:val="006C3516"/>
    <w:rsid w:val="006C4638"/>
    <w:rsid w:val="006D595A"/>
    <w:rsid w:val="006D7F32"/>
    <w:rsid w:val="006E12A3"/>
    <w:rsid w:val="006E61C2"/>
    <w:rsid w:val="006F0455"/>
    <w:rsid w:val="006F0C4F"/>
    <w:rsid w:val="006F3723"/>
    <w:rsid w:val="006F4D20"/>
    <w:rsid w:val="007105F0"/>
    <w:rsid w:val="007109BA"/>
    <w:rsid w:val="00710AA7"/>
    <w:rsid w:val="00726419"/>
    <w:rsid w:val="007334B1"/>
    <w:rsid w:val="00735F33"/>
    <w:rsid w:val="00736011"/>
    <w:rsid w:val="00736498"/>
    <w:rsid w:val="007367BE"/>
    <w:rsid w:val="00742FAF"/>
    <w:rsid w:val="00743591"/>
    <w:rsid w:val="007442D9"/>
    <w:rsid w:val="00744D0B"/>
    <w:rsid w:val="0074603E"/>
    <w:rsid w:val="007511EC"/>
    <w:rsid w:val="00763267"/>
    <w:rsid w:val="007660C1"/>
    <w:rsid w:val="0078187A"/>
    <w:rsid w:val="007869EE"/>
    <w:rsid w:val="007876D4"/>
    <w:rsid w:val="00790E77"/>
    <w:rsid w:val="007936D5"/>
    <w:rsid w:val="00794BEF"/>
    <w:rsid w:val="00797DB7"/>
    <w:rsid w:val="007A21D4"/>
    <w:rsid w:val="007B05A8"/>
    <w:rsid w:val="007B28B2"/>
    <w:rsid w:val="007C4D47"/>
    <w:rsid w:val="007C6B7A"/>
    <w:rsid w:val="007D03B5"/>
    <w:rsid w:val="007D09AA"/>
    <w:rsid w:val="007D4AB5"/>
    <w:rsid w:val="007E3AD1"/>
    <w:rsid w:val="007F3C1C"/>
    <w:rsid w:val="007F5DA4"/>
    <w:rsid w:val="008059D6"/>
    <w:rsid w:val="00812D13"/>
    <w:rsid w:val="00823E7B"/>
    <w:rsid w:val="00827511"/>
    <w:rsid w:val="0083592A"/>
    <w:rsid w:val="00837B00"/>
    <w:rsid w:val="008471C7"/>
    <w:rsid w:val="00847F46"/>
    <w:rsid w:val="008577E5"/>
    <w:rsid w:val="00863217"/>
    <w:rsid w:val="0087401A"/>
    <w:rsid w:val="0088124F"/>
    <w:rsid w:val="00884480"/>
    <w:rsid w:val="008876EE"/>
    <w:rsid w:val="00887C4D"/>
    <w:rsid w:val="00894BA1"/>
    <w:rsid w:val="008B2C12"/>
    <w:rsid w:val="008B3096"/>
    <w:rsid w:val="008B6FA9"/>
    <w:rsid w:val="008F17E4"/>
    <w:rsid w:val="00904500"/>
    <w:rsid w:val="0090582E"/>
    <w:rsid w:val="00911DFD"/>
    <w:rsid w:val="00925F58"/>
    <w:rsid w:val="009304BA"/>
    <w:rsid w:val="00954EAF"/>
    <w:rsid w:val="00960047"/>
    <w:rsid w:val="00961135"/>
    <w:rsid w:val="00962038"/>
    <w:rsid w:val="00965EB9"/>
    <w:rsid w:val="0098265A"/>
    <w:rsid w:val="009832E7"/>
    <w:rsid w:val="009929BB"/>
    <w:rsid w:val="009A3629"/>
    <w:rsid w:val="009B19CF"/>
    <w:rsid w:val="009B3569"/>
    <w:rsid w:val="009D1590"/>
    <w:rsid w:val="009D1791"/>
    <w:rsid w:val="009E3E6E"/>
    <w:rsid w:val="009E742D"/>
    <w:rsid w:val="00A00142"/>
    <w:rsid w:val="00A071A1"/>
    <w:rsid w:val="00A11918"/>
    <w:rsid w:val="00A22945"/>
    <w:rsid w:val="00A25407"/>
    <w:rsid w:val="00A25A79"/>
    <w:rsid w:val="00A274BC"/>
    <w:rsid w:val="00A408C7"/>
    <w:rsid w:val="00A45877"/>
    <w:rsid w:val="00A46558"/>
    <w:rsid w:val="00A47839"/>
    <w:rsid w:val="00A47C05"/>
    <w:rsid w:val="00A527B0"/>
    <w:rsid w:val="00A528AE"/>
    <w:rsid w:val="00A64F11"/>
    <w:rsid w:val="00A7507B"/>
    <w:rsid w:val="00A816E9"/>
    <w:rsid w:val="00A8181B"/>
    <w:rsid w:val="00A84DBB"/>
    <w:rsid w:val="00A937C7"/>
    <w:rsid w:val="00A951AF"/>
    <w:rsid w:val="00A96A7A"/>
    <w:rsid w:val="00AA421F"/>
    <w:rsid w:val="00AC2FFD"/>
    <w:rsid w:val="00AC545F"/>
    <w:rsid w:val="00AC7EA6"/>
    <w:rsid w:val="00AE3D30"/>
    <w:rsid w:val="00AE6FAD"/>
    <w:rsid w:val="00AF0C39"/>
    <w:rsid w:val="00B12FB6"/>
    <w:rsid w:val="00B2282C"/>
    <w:rsid w:val="00B255F2"/>
    <w:rsid w:val="00B27CA4"/>
    <w:rsid w:val="00B311D5"/>
    <w:rsid w:val="00B34364"/>
    <w:rsid w:val="00B37897"/>
    <w:rsid w:val="00B40088"/>
    <w:rsid w:val="00B42E02"/>
    <w:rsid w:val="00B533A0"/>
    <w:rsid w:val="00B56E20"/>
    <w:rsid w:val="00B61596"/>
    <w:rsid w:val="00B628DF"/>
    <w:rsid w:val="00B6746F"/>
    <w:rsid w:val="00B73FA2"/>
    <w:rsid w:val="00B76373"/>
    <w:rsid w:val="00B763C6"/>
    <w:rsid w:val="00B86CA1"/>
    <w:rsid w:val="00B91731"/>
    <w:rsid w:val="00B95DE3"/>
    <w:rsid w:val="00B9663E"/>
    <w:rsid w:val="00B96708"/>
    <w:rsid w:val="00B96FC8"/>
    <w:rsid w:val="00BA21DF"/>
    <w:rsid w:val="00BA27B1"/>
    <w:rsid w:val="00BB5098"/>
    <w:rsid w:val="00BB6826"/>
    <w:rsid w:val="00BC0E22"/>
    <w:rsid w:val="00BC5C38"/>
    <w:rsid w:val="00BD26FE"/>
    <w:rsid w:val="00BD305A"/>
    <w:rsid w:val="00BD35F8"/>
    <w:rsid w:val="00BD51E7"/>
    <w:rsid w:val="00BD7412"/>
    <w:rsid w:val="00BE439D"/>
    <w:rsid w:val="00BF400E"/>
    <w:rsid w:val="00BF5EAE"/>
    <w:rsid w:val="00BF6468"/>
    <w:rsid w:val="00BF6F01"/>
    <w:rsid w:val="00C00B26"/>
    <w:rsid w:val="00C03FF6"/>
    <w:rsid w:val="00C1488C"/>
    <w:rsid w:val="00C17A24"/>
    <w:rsid w:val="00C44858"/>
    <w:rsid w:val="00C512D7"/>
    <w:rsid w:val="00C523E9"/>
    <w:rsid w:val="00C537DF"/>
    <w:rsid w:val="00C552FC"/>
    <w:rsid w:val="00C677C9"/>
    <w:rsid w:val="00C73854"/>
    <w:rsid w:val="00C76BD6"/>
    <w:rsid w:val="00C8009F"/>
    <w:rsid w:val="00C8291A"/>
    <w:rsid w:val="00C95A1C"/>
    <w:rsid w:val="00CA308D"/>
    <w:rsid w:val="00CA59C6"/>
    <w:rsid w:val="00CA7538"/>
    <w:rsid w:val="00CA7928"/>
    <w:rsid w:val="00CB1BB4"/>
    <w:rsid w:val="00CB3CF6"/>
    <w:rsid w:val="00CB3D06"/>
    <w:rsid w:val="00CB69B7"/>
    <w:rsid w:val="00CC45E6"/>
    <w:rsid w:val="00CD06A0"/>
    <w:rsid w:val="00CE0786"/>
    <w:rsid w:val="00CE4C48"/>
    <w:rsid w:val="00CF2F61"/>
    <w:rsid w:val="00CF70DE"/>
    <w:rsid w:val="00D036B6"/>
    <w:rsid w:val="00D04185"/>
    <w:rsid w:val="00D144F7"/>
    <w:rsid w:val="00D177B9"/>
    <w:rsid w:val="00D20C76"/>
    <w:rsid w:val="00D214BA"/>
    <w:rsid w:val="00D4395D"/>
    <w:rsid w:val="00D45540"/>
    <w:rsid w:val="00D623BA"/>
    <w:rsid w:val="00D6567B"/>
    <w:rsid w:val="00D70A0B"/>
    <w:rsid w:val="00D73943"/>
    <w:rsid w:val="00D74693"/>
    <w:rsid w:val="00D77447"/>
    <w:rsid w:val="00D80078"/>
    <w:rsid w:val="00D90A07"/>
    <w:rsid w:val="00DA179A"/>
    <w:rsid w:val="00DB47C1"/>
    <w:rsid w:val="00DB4C27"/>
    <w:rsid w:val="00DB75C8"/>
    <w:rsid w:val="00DC2483"/>
    <w:rsid w:val="00DC403D"/>
    <w:rsid w:val="00DD74F6"/>
    <w:rsid w:val="00DE3A12"/>
    <w:rsid w:val="00DE3D1C"/>
    <w:rsid w:val="00DE6AE7"/>
    <w:rsid w:val="00DF244C"/>
    <w:rsid w:val="00DF5C89"/>
    <w:rsid w:val="00E059C3"/>
    <w:rsid w:val="00E077F2"/>
    <w:rsid w:val="00E2455C"/>
    <w:rsid w:val="00E278F9"/>
    <w:rsid w:val="00E32637"/>
    <w:rsid w:val="00E3388F"/>
    <w:rsid w:val="00E407F2"/>
    <w:rsid w:val="00E40C0C"/>
    <w:rsid w:val="00E449ED"/>
    <w:rsid w:val="00E46A4E"/>
    <w:rsid w:val="00E54527"/>
    <w:rsid w:val="00E57062"/>
    <w:rsid w:val="00E73329"/>
    <w:rsid w:val="00E849DB"/>
    <w:rsid w:val="00E86564"/>
    <w:rsid w:val="00E87C53"/>
    <w:rsid w:val="00E9211D"/>
    <w:rsid w:val="00E9273F"/>
    <w:rsid w:val="00EA26B3"/>
    <w:rsid w:val="00EA323D"/>
    <w:rsid w:val="00EA6DB6"/>
    <w:rsid w:val="00EB47BA"/>
    <w:rsid w:val="00EC64E6"/>
    <w:rsid w:val="00EC7D11"/>
    <w:rsid w:val="00EE0813"/>
    <w:rsid w:val="00EE7A1B"/>
    <w:rsid w:val="00EF427A"/>
    <w:rsid w:val="00EF6640"/>
    <w:rsid w:val="00F17542"/>
    <w:rsid w:val="00F178C9"/>
    <w:rsid w:val="00F2337C"/>
    <w:rsid w:val="00F30C5B"/>
    <w:rsid w:val="00F30DF5"/>
    <w:rsid w:val="00F32AF6"/>
    <w:rsid w:val="00F33F45"/>
    <w:rsid w:val="00F5097F"/>
    <w:rsid w:val="00F52B90"/>
    <w:rsid w:val="00F53EEA"/>
    <w:rsid w:val="00F57848"/>
    <w:rsid w:val="00F60A9C"/>
    <w:rsid w:val="00F65DEB"/>
    <w:rsid w:val="00F73A89"/>
    <w:rsid w:val="00F760FC"/>
    <w:rsid w:val="00F80D01"/>
    <w:rsid w:val="00F96C8E"/>
    <w:rsid w:val="00FA5938"/>
    <w:rsid w:val="00FA75A1"/>
    <w:rsid w:val="00FB5E9D"/>
    <w:rsid w:val="00FC286E"/>
    <w:rsid w:val="00FC7DCB"/>
    <w:rsid w:val="00FE3F58"/>
    <w:rsid w:val="00FF7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egoe UI" w:eastAsia="Segoe UI" w:hAnsi="Segoe U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BD305A"/>
    <w:pPr>
      <w:spacing w:after="120"/>
    </w:pPr>
    <w:rPr>
      <w:szCs w:val="18"/>
    </w:rPr>
  </w:style>
  <w:style w:type="paragraph" w:styleId="Heading1">
    <w:name w:val="heading 1"/>
    <w:basedOn w:val="Normal"/>
    <w:next w:val="Normal"/>
    <w:link w:val="Heading1Char"/>
    <w:uiPriority w:val="9"/>
    <w:qFormat/>
    <w:rsid w:val="009D1590"/>
    <w:pPr>
      <w:keepNext/>
      <w:keepLines/>
      <w:spacing w:before="480" w:after="0"/>
      <w:outlineLvl w:val="0"/>
    </w:pPr>
    <w:rPr>
      <w:rFonts w:eastAsia="Times New Roman"/>
      <w:b/>
      <w:bCs/>
      <w:color w:val="431556"/>
      <w:sz w:val="28"/>
      <w:szCs w:val="28"/>
    </w:rPr>
  </w:style>
  <w:style w:type="paragraph" w:styleId="Heading2">
    <w:name w:val="heading 2"/>
    <w:basedOn w:val="Normal"/>
    <w:next w:val="Normal"/>
    <w:link w:val="Heading2Char"/>
    <w:uiPriority w:val="9"/>
    <w:semiHidden/>
    <w:unhideWhenUsed/>
    <w:qFormat/>
    <w:rsid w:val="009D1590"/>
    <w:pPr>
      <w:keepNext/>
      <w:keepLines/>
      <w:spacing w:before="200" w:after="0"/>
      <w:outlineLvl w:val="1"/>
    </w:pPr>
    <w:rPr>
      <w:rFonts w:eastAsia="Times New Roman"/>
      <w:b/>
      <w:bCs/>
      <w:color w:val="5B1C74"/>
      <w:sz w:val="26"/>
      <w:szCs w:val="26"/>
    </w:rPr>
  </w:style>
  <w:style w:type="paragraph" w:styleId="Heading3">
    <w:name w:val="heading 3"/>
    <w:basedOn w:val="Normal"/>
    <w:next w:val="Normal"/>
    <w:link w:val="Heading3Char"/>
    <w:uiPriority w:val="9"/>
    <w:semiHidden/>
    <w:unhideWhenUsed/>
    <w:qFormat/>
    <w:rsid w:val="002457BD"/>
    <w:pPr>
      <w:keepNext/>
      <w:keepLines/>
      <w:spacing w:before="200" w:after="0"/>
      <w:outlineLvl w:val="2"/>
    </w:pPr>
    <w:rPr>
      <w:rFonts w:eastAsia="Times New Roman"/>
      <w:b/>
      <w:bCs/>
      <w:color w:val="5B1C7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ablebody">
    <w:name w:val="MS Table body"/>
    <w:basedOn w:val="Normal"/>
    <w:qFormat/>
    <w:rsid w:val="00C552FC"/>
    <w:pPr>
      <w:spacing w:after="40"/>
    </w:pPr>
  </w:style>
  <w:style w:type="paragraph" w:customStyle="1" w:styleId="MSTableHeader">
    <w:name w:val="MS Table Header"/>
    <w:basedOn w:val="Normal"/>
    <w:qFormat/>
    <w:rsid w:val="001871BF"/>
    <w:pPr>
      <w:spacing w:after="0"/>
    </w:pPr>
    <w:rPr>
      <w:b/>
      <w:color w:val="FFFFFF"/>
    </w:rPr>
  </w:style>
  <w:style w:type="paragraph" w:customStyle="1" w:styleId="MSItalic">
    <w:name w:val="MS Italic"/>
    <w:basedOn w:val="Normal"/>
    <w:next w:val="MSBody"/>
    <w:qFormat/>
    <w:rsid w:val="00D6567B"/>
    <w:pPr>
      <w:spacing w:before="120" w:after="240"/>
    </w:pPr>
    <w:rPr>
      <w:i/>
      <w:color w:val="5B1C74"/>
      <w:spacing w:val="16"/>
      <w:sz w:val="28"/>
    </w:rPr>
  </w:style>
  <w:style w:type="character" w:styleId="FollowedHyperlink">
    <w:name w:val="FollowedHyperlink"/>
    <w:uiPriority w:val="99"/>
    <w:semiHidden/>
    <w:unhideWhenUsed/>
    <w:rsid w:val="000011D3"/>
    <w:rPr>
      <w:color w:val="800080"/>
      <w:u w:val="single"/>
    </w:rPr>
  </w:style>
  <w:style w:type="character" w:styleId="CommentReference">
    <w:name w:val="annotation reference"/>
    <w:uiPriority w:val="99"/>
    <w:semiHidden/>
    <w:unhideWhenUsed/>
    <w:rsid w:val="009D1791"/>
    <w:rPr>
      <w:sz w:val="16"/>
      <w:szCs w:val="16"/>
    </w:rPr>
  </w:style>
  <w:style w:type="paragraph" w:styleId="CommentText">
    <w:name w:val="annotation text"/>
    <w:basedOn w:val="Normal"/>
    <w:link w:val="CommentTextChar"/>
    <w:uiPriority w:val="99"/>
    <w:semiHidden/>
    <w:unhideWhenUsed/>
    <w:rsid w:val="009D1791"/>
    <w:rPr>
      <w:szCs w:val="20"/>
    </w:rPr>
  </w:style>
  <w:style w:type="character" w:customStyle="1" w:styleId="CommentTextChar">
    <w:name w:val="Comment Text Char"/>
    <w:basedOn w:val="DefaultParagraphFont"/>
    <w:link w:val="CommentText"/>
    <w:uiPriority w:val="99"/>
    <w:semiHidden/>
    <w:rsid w:val="009D1791"/>
  </w:style>
  <w:style w:type="paragraph" w:styleId="TOC4">
    <w:name w:val="toc 4"/>
    <w:basedOn w:val="Normal"/>
    <w:next w:val="Normal"/>
    <w:autoRedefine/>
    <w:uiPriority w:val="39"/>
    <w:unhideWhenUsed/>
    <w:rsid w:val="00EA6DB6"/>
    <w:pPr>
      <w:spacing w:after="100" w:line="276" w:lineRule="auto"/>
      <w:ind w:left="660"/>
    </w:pPr>
    <w:rPr>
      <w:rFonts w:ascii="Calibri" w:eastAsia="Times New Roman" w:hAnsi="Calibri"/>
      <w:sz w:val="22"/>
      <w:szCs w:val="22"/>
    </w:rPr>
  </w:style>
  <w:style w:type="paragraph" w:styleId="TOC5">
    <w:name w:val="toc 5"/>
    <w:basedOn w:val="Normal"/>
    <w:next w:val="Normal"/>
    <w:autoRedefine/>
    <w:uiPriority w:val="39"/>
    <w:unhideWhenUsed/>
    <w:rsid w:val="00EA6DB6"/>
    <w:pPr>
      <w:spacing w:after="100" w:line="276" w:lineRule="auto"/>
      <w:ind w:left="880"/>
    </w:pPr>
    <w:rPr>
      <w:rFonts w:ascii="Calibri" w:eastAsia="Times New Roman" w:hAnsi="Calibri"/>
      <w:sz w:val="22"/>
      <w:szCs w:val="22"/>
    </w:rPr>
  </w:style>
  <w:style w:type="paragraph" w:styleId="BalloonText">
    <w:name w:val="Balloon Text"/>
    <w:basedOn w:val="Normal"/>
    <w:link w:val="BalloonTextChar"/>
    <w:uiPriority w:val="99"/>
    <w:semiHidden/>
    <w:unhideWhenUsed/>
    <w:rsid w:val="00FC286E"/>
    <w:rPr>
      <w:rFonts w:ascii="Tahoma" w:hAnsi="Tahoma" w:cs="Tahoma"/>
      <w:sz w:val="16"/>
      <w:szCs w:val="16"/>
    </w:rPr>
  </w:style>
  <w:style w:type="character" w:customStyle="1" w:styleId="BalloonTextChar">
    <w:name w:val="Balloon Text Char"/>
    <w:link w:val="BalloonText"/>
    <w:uiPriority w:val="99"/>
    <w:semiHidden/>
    <w:rsid w:val="00FC286E"/>
    <w:rPr>
      <w:rFonts w:ascii="Tahoma" w:eastAsia="Cambria" w:hAnsi="Tahoma" w:cs="Tahoma"/>
      <w:sz w:val="16"/>
      <w:szCs w:val="16"/>
    </w:rPr>
  </w:style>
  <w:style w:type="table" w:styleId="TableGrid">
    <w:name w:val="Table Grid"/>
    <w:basedOn w:val="TableNormal"/>
    <w:uiPriority w:val="59"/>
    <w:rsid w:val="00FC286E"/>
    <w:rPr>
      <w:rFonts w:ascii="Cambria" w:eastAsia="Cambria" w:hAnsi="Cambr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KCBullet">
    <w:name w:val="NKC Bullet"/>
    <w:uiPriority w:val="99"/>
    <w:rsid w:val="000D4503"/>
    <w:pPr>
      <w:numPr>
        <w:numId w:val="1"/>
      </w:numPr>
    </w:pPr>
  </w:style>
  <w:style w:type="paragraph" w:styleId="TOC6">
    <w:name w:val="toc 6"/>
    <w:basedOn w:val="Normal"/>
    <w:next w:val="Normal"/>
    <w:autoRedefine/>
    <w:uiPriority w:val="39"/>
    <w:unhideWhenUsed/>
    <w:rsid w:val="00EA6DB6"/>
    <w:pPr>
      <w:spacing w:after="100" w:line="276" w:lineRule="auto"/>
      <w:ind w:left="1100"/>
    </w:pPr>
    <w:rPr>
      <w:rFonts w:ascii="Calibri" w:eastAsia="Times New Roman" w:hAnsi="Calibri"/>
      <w:sz w:val="22"/>
      <w:szCs w:val="22"/>
    </w:rPr>
  </w:style>
  <w:style w:type="paragraph" w:customStyle="1" w:styleId="MSMultilevellist">
    <w:name w:val="MS Multilevel list"/>
    <w:basedOn w:val="Normal"/>
    <w:qFormat/>
    <w:rsid w:val="00BD305A"/>
    <w:pPr>
      <w:numPr>
        <w:numId w:val="3"/>
      </w:numPr>
      <w:spacing w:before="120" w:after="80"/>
    </w:pPr>
  </w:style>
  <w:style w:type="paragraph" w:styleId="TOC7">
    <w:name w:val="toc 7"/>
    <w:basedOn w:val="Normal"/>
    <w:next w:val="Normal"/>
    <w:autoRedefine/>
    <w:uiPriority w:val="39"/>
    <w:unhideWhenUsed/>
    <w:rsid w:val="00EA6DB6"/>
    <w:pPr>
      <w:spacing w:after="100" w:line="276" w:lineRule="auto"/>
      <w:ind w:left="1320"/>
    </w:pPr>
    <w:rPr>
      <w:rFonts w:ascii="Calibri" w:eastAsia="Times New Roman" w:hAnsi="Calibri"/>
      <w:sz w:val="22"/>
      <w:szCs w:val="22"/>
    </w:rPr>
  </w:style>
  <w:style w:type="paragraph" w:customStyle="1" w:styleId="MSHeading1">
    <w:name w:val="MS Heading 1"/>
    <w:next w:val="MSBody"/>
    <w:qFormat/>
    <w:rsid w:val="0078187A"/>
    <w:pPr>
      <w:keepNext/>
      <w:keepLines/>
      <w:spacing w:after="240"/>
    </w:pPr>
    <w:rPr>
      <w:rFonts w:ascii="Segoe Semibold" w:hAnsi="Segoe Semibold"/>
      <w:color w:val="5B1C74"/>
      <w:kern w:val="36"/>
      <w:sz w:val="48"/>
      <w:szCs w:val="18"/>
    </w:rPr>
  </w:style>
  <w:style w:type="paragraph" w:customStyle="1" w:styleId="MSHeading2">
    <w:name w:val="MS Heading 2"/>
    <w:basedOn w:val="Normal"/>
    <w:qFormat/>
    <w:rsid w:val="00C523E9"/>
    <w:pPr>
      <w:keepNext/>
      <w:keepLines/>
      <w:spacing w:before="180"/>
    </w:pPr>
    <w:rPr>
      <w:b/>
      <w:color w:val="7030A0"/>
      <w:sz w:val="24"/>
    </w:rPr>
  </w:style>
  <w:style w:type="paragraph" w:customStyle="1" w:styleId="MSHeading3">
    <w:name w:val="MS Heading 3"/>
    <w:basedOn w:val="Normal"/>
    <w:qFormat/>
    <w:rsid w:val="00564986"/>
    <w:pPr>
      <w:keepNext/>
      <w:keepLines/>
      <w:spacing w:before="160" w:after="60"/>
    </w:pPr>
    <w:rPr>
      <w:b/>
    </w:rPr>
  </w:style>
  <w:style w:type="paragraph" w:customStyle="1" w:styleId="MSHeading4">
    <w:name w:val="MS Heading 4"/>
    <w:basedOn w:val="MSHeading3"/>
    <w:qFormat/>
    <w:rsid w:val="00A527B0"/>
    <w:pPr>
      <w:spacing w:after="0"/>
    </w:pPr>
    <w:rPr>
      <w:b w:val="0"/>
      <w:i/>
    </w:rPr>
  </w:style>
  <w:style w:type="paragraph" w:customStyle="1" w:styleId="MSTitle">
    <w:name w:val="MS Title"/>
    <w:basedOn w:val="Normal"/>
    <w:qFormat/>
    <w:rsid w:val="00BD305A"/>
    <w:pPr>
      <w:spacing w:before="360" w:after="300"/>
      <w:outlineLvl w:val="0"/>
    </w:pPr>
    <w:rPr>
      <w:rFonts w:ascii="Segoe UI Semibold" w:hAnsi="Segoe UI Semibold"/>
      <w:color w:val="442359"/>
      <w:spacing w:val="6"/>
      <w:kern w:val="28"/>
      <w:sz w:val="56"/>
    </w:rPr>
  </w:style>
  <w:style w:type="paragraph" w:styleId="TOC8">
    <w:name w:val="toc 8"/>
    <w:basedOn w:val="Normal"/>
    <w:next w:val="Normal"/>
    <w:autoRedefine/>
    <w:uiPriority w:val="39"/>
    <w:unhideWhenUsed/>
    <w:rsid w:val="00EA6DB6"/>
    <w:pPr>
      <w:spacing w:after="100" w:line="276" w:lineRule="auto"/>
      <w:ind w:left="1540"/>
    </w:pPr>
    <w:rPr>
      <w:rFonts w:ascii="Calibri" w:eastAsia="Times New Roman" w:hAnsi="Calibri"/>
      <w:sz w:val="22"/>
      <w:szCs w:val="22"/>
    </w:rPr>
  </w:style>
  <w:style w:type="paragraph" w:customStyle="1" w:styleId="MSFooter">
    <w:name w:val="MS Footer"/>
    <w:basedOn w:val="MSHeading4"/>
    <w:qFormat/>
    <w:rsid w:val="002C2D00"/>
    <w:pPr>
      <w:spacing w:before="0" w:after="120"/>
      <w:jc w:val="right"/>
    </w:pPr>
    <w:rPr>
      <w:i w:val="0"/>
    </w:rPr>
  </w:style>
  <w:style w:type="paragraph" w:customStyle="1" w:styleId="MSBody">
    <w:name w:val="MS Body"/>
    <w:basedOn w:val="Normal"/>
    <w:qFormat/>
    <w:rsid w:val="003E3C24"/>
  </w:style>
  <w:style w:type="character" w:styleId="Hyperlink">
    <w:name w:val="Hyperlink"/>
    <w:uiPriority w:val="99"/>
    <w:unhideWhenUsed/>
    <w:rsid w:val="005740D0"/>
    <w:rPr>
      <w:color w:val="0054A6"/>
      <w:u w:val="single"/>
    </w:rPr>
  </w:style>
  <w:style w:type="character" w:styleId="Strong">
    <w:name w:val="Strong"/>
    <w:uiPriority w:val="22"/>
    <w:qFormat/>
    <w:rsid w:val="00AE6FAD"/>
    <w:rPr>
      <w:rFonts w:ascii="Segoe UI" w:hAnsi="Segoe UI"/>
      <w:b/>
      <w:bCs/>
      <w:color w:val="auto"/>
    </w:rPr>
  </w:style>
  <w:style w:type="paragraph" w:customStyle="1" w:styleId="MSChapters">
    <w:name w:val="MS Chapters"/>
    <w:basedOn w:val="MSHeading1"/>
    <w:qFormat/>
    <w:rsid w:val="00D90A07"/>
    <w:pPr>
      <w:spacing w:after="0"/>
    </w:pPr>
  </w:style>
  <w:style w:type="paragraph" w:customStyle="1" w:styleId="MSBulletmain">
    <w:name w:val="MS Bullet main"/>
    <w:basedOn w:val="Normal"/>
    <w:qFormat/>
    <w:rsid w:val="00FA75A1"/>
    <w:pPr>
      <w:numPr>
        <w:numId w:val="2"/>
      </w:numPr>
      <w:ind w:left="360"/>
    </w:pPr>
  </w:style>
  <w:style w:type="table" w:styleId="LightList-Accent5">
    <w:name w:val="Light List Accent 5"/>
    <w:basedOn w:val="TableNormal"/>
    <w:uiPriority w:val="66"/>
    <w:rsid w:val="00BC0E22"/>
    <w:tblPr>
      <w:tblStyleRowBandSize w:val="1"/>
      <w:tblStyleColBandSize w:val="1"/>
      <w:tblInd w:w="0" w:type="dxa"/>
      <w:tblBorders>
        <w:top w:val="single" w:sz="8" w:space="0" w:color="595959"/>
        <w:left w:val="single" w:sz="8" w:space="0" w:color="595959"/>
        <w:bottom w:val="single" w:sz="8" w:space="0" w:color="595959"/>
        <w:right w:val="single" w:sz="8" w:space="0" w:color="5959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95959"/>
      </w:tcPr>
    </w:tblStylePr>
    <w:tblStylePr w:type="lastRow">
      <w:pPr>
        <w:spacing w:before="0" w:after="0" w:line="240" w:lineRule="auto"/>
      </w:pPr>
      <w:rPr>
        <w:b/>
        <w:bCs/>
      </w:rPr>
      <w:tblPr/>
      <w:tcPr>
        <w:tcBorders>
          <w:top w:val="double" w:sz="6" w:space="0" w:color="595959"/>
          <w:left w:val="single" w:sz="8" w:space="0" w:color="595959"/>
          <w:bottom w:val="single" w:sz="8" w:space="0" w:color="595959"/>
          <w:right w:val="single" w:sz="8" w:space="0" w:color="595959"/>
        </w:tcBorders>
      </w:tcPr>
    </w:tblStylePr>
    <w:tblStylePr w:type="firstCol">
      <w:rPr>
        <w:b/>
        <w:bCs/>
      </w:rPr>
    </w:tblStylePr>
    <w:tblStylePr w:type="lastCol">
      <w:rPr>
        <w:b/>
        <w:bCs/>
      </w:rPr>
    </w:tblStylePr>
    <w:tblStylePr w:type="band1Vert">
      <w:tblPr/>
      <w:tcPr>
        <w:tcBorders>
          <w:top w:val="single" w:sz="8" w:space="0" w:color="595959"/>
          <w:left w:val="single" w:sz="8" w:space="0" w:color="595959"/>
          <w:bottom w:val="single" w:sz="8" w:space="0" w:color="595959"/>
          <w:right w:val="single" w:sz="8" w:space="0" w:color="595959"/>
        </w:tcBorders>
      </w:tcPr>
    </w:tblStylePr>
    <w:tblStylePr w:type="band1Horz">
      <w:tblPr/>
      <w:tcPr>
        <w:tcBorders>
          <w:top w:val="single" w:sz="8" w:space="0" w:color="595959"/>
          <w:left w:val="single" w:sz="8" w:space="0" w:color="595959"/>
          <w:bottom w:val="single" w:sz="8" w:space="0" w:color="595959"/>
          <w:right w:val="single" w:sz="8" w:space="0" w:color="595959"/>
        </w:tcBorders>
      </w:tcPr>
    </w:tblStylePr>
  </w:style>
  <w:style w:type="paragraph" w:styleId="TOC9">
    <w:name w:val="toc 9"/>
    <w:basedOn w:val="Normal"/>
    <w:next w:val="Normal"/>
    <w:autoRedefine/>
    <w:uiPriority w:val="39"/>
    <w:unhideWhenUsed/>
    <w:rsid w:val="00EA6DB6"/>
    <w:pPr>
      <w:spacing w:after="100" w:line="276" w:lineRule="auto"/>
      <w:ind w:left="1760"/>
    </w:pPr>
    <w:rPr>
      <w:rFonts w:ascii="Calibri" w:eastAsia="Times New Roman" w:hAnsi="Calibri"/>
      <w:sz w:val="22"/>
      <w:szCs w:val="22"/>
    </w:rPr>
  </w:style>
  <w:style w:type="character" w:customStyle="1" w:styleId="Heading1Char">
    <w:name w:val="Heading 1 Char"/>
    <w:link w:val="Heading1"/>
    <w:uiPriority w:val="9"/>
    <w:rsid w:val="009D1590"/>
    <w:rPr>
      <w:rFonts w:ascii="Segoe UI" w:eastAsia="Times New Roman" w:hAnsi="Segoe UI" w:cs="Times New Roman"/>
      <w:b/>
      <w:bCs/>
      <w:color w:val="431556"/>
      <w:sz w:val="28"/>
      <w:szCs w:val="28"/>
    </w:rPr>
  </w:style>
  <w:style w:type="character" w:customStyle="1" w:styleId="Heading2Char">
    <w:name w:val="Heading 2 Char"/>
    <w:link w:val="Heading2"/>
    <w:uiPriority w:val="9"/>
    <w:semiHidden/>
    <w:rsid w:val="009D1590"/>
    <w:rPr>
      <w:rFonts w:ascii="Segoe UI" w:eastAsia="Times New Roman" w:hAnsi="Segoe UI" w:cs="Times New Roman"/>
      <w:b/>
      <w:bCs/>
      <w:color w:val="5B1C74"/>
      <w:sz w:val="26"/>
      <w:szCs w:val="26"/>
    </w:rPr>
  </w:style>
  <w:style w:type="paragraph" w:styleId="TOC1">
    <w:name w:val="toc 1"/>
    <w:basedOn w:val="Normal"/>
    <w:next w:val="Normal"/>
    <w:autoRedefine/>
    <w:uiPriority w:val="39"/>
    <w:unhideWhenUsed/>
    <w:qFormat/>
    <w:rsid w:val="002825DF"/>
    <w:pPr>
      <w:tabs>
        <w:tab w:val="right" w:leader="dot" w:pos="10070"/>
      </w:tabs>
      <w:spacing w:after="100"/>
    </w:pPr>
    <w:rPr>
      <w:rFonts w:ascii="Segoe UI Semibold" w:hAnsi="Segoe UI Semibold"/>
      <w:noProof/>
      <w:sz w:val="24"/>
    </w:rPr>
  </w:style>
  <w:style w:type="paragraph" w:styleId="TOC2">
    <w:name w:val="toc 2"/>
    <w:basedOn w:val="Normal"/>
    <w:next w:val="Normal"/>
    <w:autoRedefine/>
    <w:uiPriority w:val="39"/>
    <w:unhideWhenUsed/>
    <w:qFormat/>
    <w:rsid w:val="0031152F"/>
    <w:pPr>
      <w:tabs>
        <w:tab w:val="right" w:leader="dot" w:pos="10070"/>
      </w:tabs>
      <w:spacing w:after="100"/>
      <w:ind w:left="180"/>
    </w:pPr>
    <w:rPr>
      <w:rFonts w:ascii="Segoe UI Semibold" w:hAnsi="Segoe UI Semibold"/>
      <w:noProof/>
    </w:rPr>
  </w:style>
  <w:style w:type="paragraph" w:customStyle="1" w:styleId="MSTipsbody">
    <w:name w:val="MS Tips body"/>
    <w:basedOn w:val="Normal"/>
    <w:qFormat/>
    <w:rsid w:val="00BD305A"/>
    <w:pPr>
      <w:spacing w:after="160"/>
    </w:pPr>
    <w:rPr>
      <w:rFonts w:cs="Segoe UI"/>
      <w:i/>
      <w:szCs w:val="20"/>
    </w:rPr>
  </w:style>
  <w:style w:type="paragraph" w:customStyle="1" w:styleId="MSDidyouknow">
    <w:name w:val="MS Did you know"/>
    <w:basedOn w:val="Normal"/>
    <w:qFormat/>
    <w:rsid w:val="00BD305A"/>
    <w:pPr>
      <w:pBdr>
        <w:top w:val="single" w:sz="6" w:space="5" w:color="7F7F7F"/>
        <w:left w:val="single" w:sz="6" w:space="6" w:color="7F7F7F"/>
        <w:right w:val="single" w:sz="6" w:space="6" w:color="7F7F7F"/>
      </w:pBdr>
      <w:shd w:val="clear" w:color="auto" w:fill="F0DDF7"/>
      <w:spacing w:before="240" w:after="0"/>
      <w:ind w:left="432" w:right="1080"/>
    </w:pPr>
    <w:rPr>
      <w:rFonts w:ascii="Segoe UI Semibold" w:hAnsi="Segoe UI Semibold" w:cs="Segoe UI"/>
      <w:i/>
      <w:sz w:val="24"/>
    </w:rPr>
  </w:style>
  <w:style w:type="paragraph" w:customStyle="1" w:styleId="MSDidyouknowbody">
    <w:name w:val="MS Did you know body"/>
    <w:basedOn w:val="MSTipsbody"/>
    <w:qFormat/>
    <w:rsid w:val="00551D1E"/>
    <w:pPr>
      <w:pBdr>
        <w:left w:val="single" w:sz="6" w:space="6" w:color="7F7F7F"/>
        <w:bottom w:val="single" w:sz="6" w:space="6" w:color="7F7F7F"/>
        <w:right w:val="single" w:sz="6" w:space="6" w:color="7F7F7F"/>
      </w:pBdr>
      <w:shd w:val="clear" w:color="auto" w:fill="F0DDF7"/>
      <w:spacing w:after="240"/>
      <w:ind w:left="432" w:right="1080"/>
    </w:pPr>
  </w:style>
  <w:style w:type="paragraph" w:customStyle="1" w:styleId="MSCalloutA">
    <w:name w:val="MS Callout A"/>
    <w:basedOn w:val="MSDidyouknow"/>
    <w:next w:val="MSCalloutB"/>
    <w:qFormat/>
    <w:rsid w:val="000C0559"/>
    <w:rPr>
      <w:i w:val="0"/>
      <w:sz w:val="20"/>
    </w:rPr>
  </w:style>
  <w:style w:type="paragraph" w:customStyle="1" w:styleId="MSCalloutB">
    <w:name w:val="MS Callout B"/>
    <w:basedOn w:val="MSDidyouknowbody"/>
    <w:qFormat/>
    <w:rsid w:val="00CF2F61"/>
    <w:pPr>
      <w:spacing w:after="120"/>
    </w:pPr>
  </w:style>
  <w:style w:type="character" w:customStyle="1" w:styleId="Heading3Char">
    <w:name w:val="Heading 3 Char"/>
    <w:link w:val="Heading3"/>
    <w:uiPriority w:val="9"/>
    <w:semiHidden/>
    <w:rsid w:val="002457BD"/>
    <w:rPr>
      <w:rFonts w:ascii="Segoe UI" w:eastAsia="Times New Roman" w:hAnsi="Segoe UI" w:cs="Times New Roman"/>
      <w:b/>
      <w:bCs/>
      <w:color w:val="5B1C74"/>
      <w:sz w:val="20"/>
    </w:rPr>
  </w:style>
  <w:style w:type="paragraph" w:customStyle="1" w:styleId="MSImages">
    <w:name w:val="MS Images"/>
    <w:basedOn w:val="Normal"/>
    <w:qFormat/>
    <w:rsid w:val="00F73A89"/>
    <w:pPr>
      <w:spacing w:before="160"/>
    </w:pPr>
  </w:style>
  <w:style w:type="paragraph" w:styleId="TOCHeading">
    <w:name w:val="TOC Heading"/>
    <w:basedOn w:val="Heading1"/>
    <w:next w:val="Normal"/>
    <w:uiPriority w:val="39"/>
    <w:semiHidden/>
    <w:unhideWhenUsed/>
    <w:qFormat/>
    <w:rsid w:val="0031152F"/>
    <w:pPr>
      <w:spacing w:line="276" w:lineRule="auto"/>
      <w:outlineLvl w:val="9"/>
    </w:pPr>
    <w:rPr>
      <w:rFonts w:ascii="Cambria" w:eastAsia="MS Gothic" w:hAnsi="Cambria"/>
      <w:color w:val="365F91"/>
      <w:lang w:eastAsia="ja-JP"/>
    </w:rPr>
  </w:style>
  <w:style w:type="paragraph" w:styleId="TOC3">
    <w:name w:val="toc 3"/>
    <w:basedOn w:val="Normal"/>
    <w:next w:val="Normal"/>
    <w:autoRedefine/>
    <w:uiPriority w:val="39"/>
    <w:unhideWhenUsed/>
    <w:qFormat/>
    <w:rsid w:val="0031152F"/>
    <w:pPr>
      <w:tabs>
        <w:tab w:val="right" w:leader="dot" w:pos="10070"/>
      </w:tabs>
      <w:spacing w:after="100" w:line="276" w:lineRule="auto"/>
      <w:ind w:left="440"/>
    </w:pPr>
    <w:rPr>
      <w:rFonts w:eastAsia="MS Mincho" w:cs="Arial"/>
      <w:noProof/>
      <w:szCs w:val="22"/>
      <w:lang w:eastAsia="ja-JP"/>
    </w:rPr>
  </w:style>
  <w:style w:type="paragraph" w:styleId="CommentSubject">
    <w:name w:val="annotation subject"/>
    <w:basedOn w:val="CommentText"/>
    <w:next w:val="CommentText"/>
    <w:link w:val="CommentSubjectChar"/>
    <w:uiPriority w:val="99"/>
    <w:semiHidden/>
    <w:unhideWhenUsed/>
    <w:rsid w:val="009D1791"/>
    <w:rPr>
      <w:b/>
      <w:bCs/>
    </w:rPr>
  </w:style>
  <w:style w:type="character" w:customStyle="1" w:styleId="CommentSubjectChar">
    <w:name w:val="Comment Subject Char"/>
    <w:link w:val="CommentSubject"/>
    <w:uiPriority w:val="99"/>
    <w:semiHidden/>
    <w:rsid w:val="009D1791"/>
    <w:rPr>
      <w:b/>
      <w:bCs/>
    </w:rPr>
  </w:style>
  <w:style w:type="paragraph" w:styleId="Header">
    <w:name w:val="header"/>
    <w:basedOn w:val="Normal"/>
    <w:link w:val="HeaderChar"/>
    <w:uiPriority w:val="99"/>
    <w:unhideWhenUsed/>
    <w:rsid w:val="000B05A7"/>
    <w:pPr>
      <w:tabs>
        <w:tab w:val="center" w:pos="4680"/>
        <w:tab w:val="right" w:pos="9360"/>
      </w:tabs>
    </w:pPr>
  </w:style>
  <w:style w:type="character" w:customStyle="1" w:styleId="HeaderChar">
    <w:name w:val="Header Char"/>
    <w:link w:val="Header"/>
    <w:uiPriority w:val="99"/>
    <w:rsid w:val="000B05A7"/>
    <w:rPr>
      <w:szCs w:val="18"/>
    </w:rPr>
  </w:style>
  <w:style w:type="paragraph" w:styleId="Footer">
    <w:name w:val="footer"/>
    <w:basedOn w:val="Normal"/>
    <w:link w:val="FooterChar"/>
    <w:uiPriority w:val="99"/>
    <w:unhideWhenUsed/>
    <w:rsid w:val="000B05A7"/>
    <w:pPr>
      <w:tabs>
        <w:tab w:val="center" w:pos="4680"/>
        <w:tab w:val="right" w:pos="9360"/>
      </w:tabs>
    </w:pPr>
  </w:style>
  <w:style w:type="character" w:customStyle="1" w:styleId="FooterChar">
    <w:name w:val="Footer Char"/>
    <w:link w:val="Footer"/>
    <w:uiPriority w:val="99"/>
    <w:rsid w:val="000B05A7"/>
    <w:rPr>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egoe UI" w:eastAsia="Segoe UI" w:hAnsi="Segoe U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BD305A"/>
    <w:pPr>
      <w:spacing w:after="120"/>
    </w:pPr>
    <w:rPr>
      <w:szCs w:val="18"/>
    </w:rPr>
  </w:style>
  <w:style w:type="paragraph" w:styleId="Heading1">
    <w:name w:val="heading 1"/>
    <w:basedOn w:val="Normal"/>
    <w:next w:val="Normal"/>
    <w:link w:val="Heading1Char"/>
    <w:uiPriority w:val="9"/>
    <w:qFormat/>
    <w:rsid w:val="009D1590"/>
    <w:pPr>
      <w:keepNext/>
      <w:keepLines/>
      <w:spacing w:before="480" w:after="0"/>
      <w:outlineLvl w:val="0"/>
    </w:pPr>
    <w:rPr>
      <w:rFonts w:eastAsia="Times New Roman"/>
      <w:b/>
      <w:bCs/>
      <w:color w:val="431556"/>
      <w:sz w:val="28"/>
      <w:szCs w:val="28"/>
    </w:rPr>
  </w:style>
  <w:style w:type="paragraph" w:styleId="Heading2">
    <w:name w:val="heading 2"/>
    <w:basedOn w:val="Normal"/>
    <w:next w:val="Normal"/>
    <w:link w:val="Heading2Char"/>
    <w:uiPriority w:val="9"/>
    <w:semiHidden/>
    <w:unhideWhenUsed/>
    <w:qFormat/>
    <w:rsid w:val="009D1590"/>
    <w:pPr>
      <w:keepNext/>
      <w:keepLines/>
      <w:spacing w:before="200" w:after="0"/>
      <w:outlineLvl w:val="1"/>
    </w:pPr>
    <w:rPr>
      <w:rFonts w:eastAsia="Times New Roman"/>
      <w:b/>
      <w:bCs/>
      <w:color w:val="5B1C74"/>
      <w:sz w:val="26"/>
      <w:szCs w:val="26"/>
    </w:rPr>
  </w:style>
  <w:style w:type="paragraph" w:styleId="Heading3">
    <w:name w:val="heading 3"/>
    <w:basedOn w:val="Normal"/>
    <w:next w:val="Normal"/>
    <w:link w:val="Heading3Char"/>
    <w:uiPriority w:val="9"/>
    <w:semiHidden/>
    <w:unhideWhenUsed/>
    <w:qFormat/>
    <w:rsid w:val="002457BD"/>
    <w:pPr>
      <w:keepNext/>
      <w:keepLines/>
      <w:spacing w:before="200" w:after="0"/>
      <w:outlineLvl w:val="2"/>
    </w:pPr>
    <w:rPr>
      <w:rFonts w:eastAsia="Times New Roman"/>
      <w:b/>
      <w:bCs/>
      <w:color w:val="5B1C7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ablebody">
    <w:name w:val="MS Table body"/>
    <w:basedOn w:val="Normal"/>
    <w:qFormat/>
    <w:rsid w:val="00C552FC"/>
    <w:pPr>
      <w:spacing w:after="40"/>
    </w:pPr>
  </w:style>
  <w:style w:type="paragraph" w:customStyle="1" w:styleId="MSTableHeader">
    <w:name w:val="MS Table Header"/>
    <w:basedOn w:val="Normal"/>
    <w:qFormat/>
    <w:rsid w:val="001871BF"/>
    <w:pPr>
      <w:spacing w:after="0"/>
    </w:pPr>
    <w:rPr>
      <w:b/>
      <w:color w:val="FFFFFF"/>
    </w:rPr>
  </w:style>
  <w:style w:type="paragraph" w:customStyle="1" w:styleId="MSItalic">
    <w:name w:val="MS Italic"/>
    <w:basedOn w:val="Normal"/>
    <w:next w:val="MSBody"/>
    <w:qFormat/>
    <w:rsid w:val="00D6567B"/>
    <w:pPr>
      <w:spacing w:before="120" w:after="240"/>
    </w:pPr>
    <w:rPr>
      <w:i/>
      <w:color w:val="5B1C74"/>
      <w:spacing w:val="16"/>
      <w:sz w:val="28"/>
    </w:rPr>
  </w:style>
  <w:style w:type="character" w:styleId="FollowedHyperlink">
    <w:name w:val="FollowedHyperlink"/>
    <w:uiPriority w:val="99"/>
    <w:semiHidden/>
    <w:unhideWhenUsed/>
    <w:rsid w:val="000011D3"/>
    <w:rPr>
      <w:color w:val="800080"/>
      <w:u w:val="single"/>
    </w:rPr>
  </w:style>
  <w:style w:type="character" w:styleId="CommentReference">
    <w:name w:val="annotation reference"/>
    <w:uiPriority w:val="99"/>
    <w:semiHidden/>
    <w:unhideWhenUsed/>
    <w:rsid w:val="009D1791"/>
    <w:rPr>
      <w:sz w:val="16"/>
      <w:szCs w:val="16"/>
    </w:rPr>
  </w:style>
  <w:style w:type="paragraph" w:styleId="CommentText">
    <w:name w:val="annotation text"/>
    <w:basedOn w:val="Normal"/>
    <w:link w:val="CommentTextChar"/>
    <w:uiPriority w:val="99"/>
    <w:semiHidden/>
    <w:unhideWhenUsed/>
    <w:rsid w:val="009D1791"/>
    <w:rPr>
      <w:szCs w:val="20"/>
    </w:rPr>
  </w:style>
  <w:style w:type="character" w:customStyle="1" w:styleId="CommentTextChar">
    <w:name w:val="Comment Text Char"/>
    <w:basedOn w:val="DefaultParagraphFont"/>
    <w:link w:val="CommentText"/>
    <w:uiPriority w:val="99"/>
    <w:semiHidden/>
    <w:rsid w:val="009D1791"/>
  </w:style>
  <w:style w:type="paragraph" w:styleId="TOC4">
    <w:name w:val="toc 4"/>
    <w:basedOn w:val="Normal"/>
    <w:next w:val="Normal"/>
    <w:autoRedefine/>
    <w:uiPriority w:val="39"/>
    <w:unhideWhenUsed/>
    <w:rsid w:val="00EA6DB6"/>
    <w:pPr>
      <w:spacing w:after="100" w:line="276" w:lineRule="auto"/>
      <w:ind w:left="660"/>
    </w:pPr>
    <w:rPr>
      <w:rFonts w:ascii="Calibri" w:eastAsia="Times New Roman" w:hAnsi="Calibri"/>
      <w:sz w:val="22"/>
      <w:szCs w:val="22"/>
    </w:rPr>
  </w:style>
  <w:style w:type="paragraph" w:styleId="TOC5">
    <w:name w:val="toc 5"/>
    <w:basedOn w:val="Normal"/>
    <w:next w:val="Normal"/>
    <w:autoRedefine/>
    <w:uiPriority w:val="39"/>
    <w:unhideWhenUsed/>
    <w:rsid w:val="00EA6DB6"/>
    <w:pPr>
      <w:spacing w:after="100" w:line="276" w:lineRule="auto"/>
      <w:ind w:left="880"/>
    </w:pPr>
    <w:rPr>
      <w:rFonts w:ascii="Calibri" w:eastAsia="Times New Roman" w:hAnsi="Calibri"/>
      <w:sz w:val="22"/>
      <w:szCs w:val="22"/>
    </w:rPr>
  </w:style>
  <w:style w:type="paragraph" w:styleId="BalloonText">
    <w:name w:val="Balloon Text"/>
    <w:basedOn w:val="Normal"/>
    <w:link w:val="BalloonTextChar"/>
    <w:uiPriority w:val="99"/>
    <w:semiHidden/>
    <w:unhideWhenUsed/>
    <w:rsid w:val="00FC286E"/>
    <w:rPr>
      <w:rFonts w:ascii="Tahoma" w:hAnsi="Tahoma" w:cs="Tahoma"/>
      <w:sz w:val="16"/>
      <w:szCs w:val="16"/>
    </w:rPr>
  </w:style>
  <w:style w:type="character" w:customStyle="1" w:styleId="BalloonTextChar">
    <w:name w:val="Balloon Text Char"/>
    <w:link w:val="BalloonText"/>
    <w:uiPriority w:val="99"/>
    <w:semiHidden/>
    <w:rsid w:val="00FC286E"/>
    <w:rPr>
      <w:rFonts w:ascii="Tahoma" w:eastAsia="Cambria" w:hAnsi="Tahoma" w:cs="Tahoma"/>
      <w:sz w:val="16"/>
      <w:szCs w:val="16"/>
    </w:rPr>
  </w:style>
  <w:style w:type="table" w:styleId="TableGrid">
    <w:name w:val="Table Grid"/>
    <w:basedOn w:val="TableNormal"/>
    <w:uiPriority w:val="59"/>
    <w:rsid w:val="00FC286E"/>
    <w:rPr>
      <w:rFonts w:ascii="Cambria" w:eastAsia="Cambria" w:hAnsi="Cambr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KCBullet">
    <w:name w:val="NKC Bullet"/>
    <w:uiPriority w:val="99"/>
    <w:rsid w:val="000D4503"/>
    <w:pPr>
      <w:numPr>
        <w:numId w:val="1"/>
      </w:numPr>
    </w:pPr>
  </w:style>
  <w:style w:type="paragraph" w:styleId="TOC6">
    <w:name w:val="toc 6"/>
    <w:basedOn w:val="Normal"/>
    <w:next w:val="Normal"/>
    <w:autoRedefine/>
    <w:uiPriority w:val="39"/>
    <w:unhideWhenUsed/>
    <w:rsid w:val="00EA6DB6"/>
    <w:pPr>
      <w:spacing w:after="100" w:line="276" w:lineRule="auto"/>
      <w:ind w:left="1100"/>
    </w:pPr>
    <w:rPr>
      <w:rFonts w:ascii="Calibri" w:eastAsia="Times New Roman" w:hAnsi="Calibri"/>
      <w:sz w:val="22"/>
      <w:szCs w:val="22"/>
    </w:rPr>
  </w:style>
  <w:style w:type="paragraph" w:customStyle="1" w:styleId="MSMultilevellist">
    <w:name w:val="MS Multilevel list"/>
    <w:basedOn w:val="Normal"/>
    <w:qFormat/>
    <w:rsid w:val="00BD305A"/>
    <w:pPr>
      <w:numPr>
        <w:numId w:val="3"/>
      </w:numPr>
      <w:spacing w:before="120" w:after="80"/>
    </w:pPr>
  </w:style>
  <w:style w:type="paragraph" w:styleId="TOC7">
    <w:name w:val="toc 7"/>
    <w:basedOn w:val="Normal"/>
    <w:next w:val="Normal"/>
    <w:autoRedefine/>
    <w:uiPriority w:val="39"/>
    <w:unhideWhenUsed/>
    <w:rsid w:val="00EA6DB6"/>
    <w:pPr>
      <w:spacing w:after="100" w:line="276" w:lineRule="auto"/>
      <w:ind w:left="1320"/>
    </w:pPr>
    <w:rPr>
      <w:rFonts w:ascii="Calibri" w:eastAsia="Times New Roman" w:hAnsi="Calibri"/>
      <w:sz w:val="22"/>
      <w:szCs w:val="22"/>
    </w:rPr>
  </w:style>
  <w:style w:type="paragraph" w:customStyle="1" w:styleId="MSHeading1">
    <w:name w:val="MS Heading 1"/>
    <w:next w:val="MSBody"/>
    <w:qFormat/>
    <w:rsid w:val="0078187A"/>
    <w:pPr>
      <w:keepNext/>
      <w:keepLines/>
      <w:spacing w:after="240"/>
    </w:pPr>
    <w:rPr>
      <w:rFonts w:ascii="Segoe Semibold" w:hAnsi="Segoe Semibold"/>
      <w:color w:val="5B1C74"/>
      <w:kern w:val="36"/>
      <w:sz w:val="48"/>
      <w:szCs w:val="18"/>
    </w:rPr>
  </w:style>
  <w:style w:type="paragraph" w:customStyle="1" w:styleId="MSHeading2">
    <w:name w:val="MS Heading 2"/>
    <w:basedOn w:val="Normal"/>
    <w:qFormat/>
    <w:rsid w:val="00C523E9"/>
    <w:pPr>
      <w:keepNext/>
      <w:keepLines/>
      <w:spacing w:before="180"/>
    </w:pPr>
    <w:rPr>
      <w:b/>
      <w:color w:val="7030A0"/>
      <w:sz w:val="24"/>
    </w:rPr>
  </w:style>
  <w:style w:type="paragraph" w:customStyle="1" w:styleId="MSHeading3">
    <w:name w:val="MS Heading 3"/>
    <w:basedOn w:val="Normal"/>
    <w:qFormat/>
    <w:rsid w:val="00564986"/>
    <w:pPr>
      <w:keepNext/>
      <w:keepLines/>
      <w:spacing w:before="160" w:after="60"/>
    </w:pPr>
    <w:rPr>
      <w:b/>
    </w:rPr>
  </w:style>
  <w:style w:type="paragraph" w:customStyle="1" w:styleId="MSHeading4">
    <w:name w:val="MS Heading 4"/>
    <w:basedOn w:val="MSHeading3"/>
    <w:qFormat/>
    <w:rsid w:val="00A527B0"/>
    <w:pPr>
      <w:spacing w:after="0"/>
    </w:pPr>
    <w:rPr>
      <w:b w:val="0"/>
      <w:i/>
    </w:rPr>
  </w:style>
  <w:style w:type="paragraph" w:customStyle="1" w:styleId="MSTitle">
    <w:name w:val="MS Title"/>
    <w:basedOn w:val="Normal"/>
    <w:qFormat/>
    <w:rsid w:val="00BD305A"/>
    <w:pPr>
      <w:spacing w:before="360" w:after="300"/>
      <w:outlineLvl w:val="0"/>
    </w:pPr>
    <w:rPr>
      <w:rFonts w:ascii="Segoe UI Semibold" w:hAnsi="Segoe UI Semibold"/>
      <w:color w:val="442359"/>
      <w:spacing w:val="6"/>
      <w:kern w:val="28"/>
      <w:sz w:val="56"/>
    </w:rPr>
  </w:style>
  <w:style w:type="paragraph" w:styleId="TOC8">
    <w:name w:val="toc 8"/>
    <w:basedOn w:val="Normal"/>
    <w:next w:val="Normal"/>
    <w:autoRedefine/>
    <w:uiPriority w:val="39"/>
    <w:unhideWhenUsed/>
    <w:rsid w:val="00EA6DB6"/>
    <w:pPr>
      <w:spacing w:after="100" w:line="276" w:lineRule="auto"/>
      <w:ind w:left="1540"/>
    </w:pPr>
    <w:rPr>
      <w:rFonts w:ascii="Calibri" w:eastAsia="Times New Roman" w:hAnsi="Calibri"/>
      <w:sz w:val="22"/>
      <w:szCs w:val="22"/>
    </w:rPr>
  </w:style>
  <w:style w:type="paragraph" w:customStyle="1" w:styleId="MSFooter">
    <w:name w:val="MS Footer"/>
    <w:basedOn w:val="MSHeading4"/>
    <w:qFormat/>
    <w:rsid w:val="002C2D00"/>
    <w:pPr>
      <w:spacing w:before="0" w:after="120"/>
      <w:jc w:val="right"/>
    </w:pPr>
    <w:rPr>
      <w:i w:val="0"/>
    </w:rPr>
  </w:style>
  <w:style w:type="paragraph" w:customStyle="1" w:styleId="MSBody">
    <w:name w:val="MS Body"/>
    <w:basedOn w:val="Normal"/>
    <w:qFormat/>
    <w:rsid w:val="003E3C24"/>
  </w:style>
  <w:style w:type="character" w:styleId="Hyperlink">
    <w:name w:val="Hyperlink"/>
    <w:uiPriority w:val="99"/>
    <w:unhideWhenUsed/>
    <w:rsid w:val="005740D0"/>
    <w:rPr>
      <w:color w:val="0054A6"/>
      <w:u w:val="single"/>
    </w:rPr>
  </w:style>
  <w:style w:type="character" w:styleId="Strong">
    <w:name w:val="Strong"/>
    <w:uiPriority w:val="22"/>
    <w:qFormat/>
    <w:rsid w:val="00AE6FAD"/>
    <w:rPr>
      <w:rFonts w:ascii="Segoe UI" w:hAnsi="Segoe UI"/>
      <w:b/>
      <w:bCs/>
      <w:color w:val="auto"/>
    </w:rPr>
  </w:style>
  <w:style w:type="paragraph" w:customStyle="1" w:styleId="MSChapters">
    <w:name w:val="MS Chapters"/>
    <w:basedOn w:val="MSHeading1"/>
    <w:qFormat/>
    <w:rsid w:val="00D90A07"/>
    <w:pPr>
      <w:spacing w:after="0"/>
    </w:pPr>
  </w:style>
  <w:style w:type="paragraph" w:customStyle="1" w:styleId="MSBulletmain">
    <w:name w:val="MS Bullet main"/>
    <w:basedOn w:val="Normal"/>
    <w:qFormat/>
    <w:rsid w:val="00FA75A1"/>
    <w:pPr>
      <w:numPr>
        <w:numId w:val="2"/>
      </w:numPr>
      <w:ind w:left="360"/>
    </w:pPr>
  </w:style>
  <w:style w:type="table" w:styleId="LightList-Accent5">
    <w:name w:val="Light List Accent 5"/>
    <w:basedOn w:val="TableNormal"/>
    <w:uiPriority w:val="66"/>
    <w:rsid w:val="00BC0E22"/>
    <w:tblPr>
      <w:tblStyleRowBandSize w:val="1"/>
      <w:tblStyleColBandSize w:val="1"/>
      <w:tblInd w:w="0" w:type="dxa"/>
      <w:tblBorders>
        <w:top w:val="single" w:sz="8" w:space="0" w:color="595959"/>
        <w:left w:val="single" w:sz="8" w:space="0" w:color="595959"/>
        <w:bottom w:val="single" w:sz="8" w:space="0" w:color="595959"/>
        <w:right w:val="single" w:sz="8" w:space="0" w:color="5959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95959"/>
      </w:tcPr>
    </w:tblStylePr>
    <w:tblStylePr w:type="lastRow">
      <w:pPr>
        <w:spacing w:before="0" w:after="0" w:line="240" w:lineRule="auto"/>
      </w:pPr>
      <w:rPr>
        <w:b/>
        <w:bCs/>
      </w:rPr>
      <w:tblPr/>
      <w:tcPr>
        <w:tcBorders>
          <w:top w:val="double" w:sz="6" w:space="0" w:color="595959"/>
          <w:left w:val="single" w:sz="8" w:space="0" w:color="595959"/>
          <w:bottom w:val="single" w:sz="8" w:space="0" w:color="595959"/>
          <w:right w:val="single" w:sz="8" w:space="0" w:color="595959"/>
        </w:tcBorders>
      </w:tcPr>
    </w:tblStylePr>
    <w:tblStylePr w:type="firstCol">
      <w:rPr>
        <w:b/>
        <w:bCs/>
      </w:rPr>
    </w:tblStylePr>
    <w:tblStylePr w:type="lastCol">
      <w:rPr>
        <w:b/>
        <w:bCs/>
      </w:rPr>
    </w:tblStylePr>
    <w:tblStylePr w:type="band1Vert">
      <w:tblPr/>
      <w:tcPr>
        <w:tcBorders>
          <w:top w:val="single" w:sz="8" w:space="0" w:color="595959"/>
          <w:left w:val="single" w:sz="8" w:space="0" w:color="595959"/>
          <w:bottom w:val="single" w:sz="8" w:space="0" w:color="595959"/>
          <w:right w:val="single" w:sz="8" w:space="0" w:color="595959"/>
        </w:tcBorders>
      </w:tcPr>
    </w:tblStylePr>
    <w:tblStylePr w:type="band1Horz">
      <w:tblPr/>
      <w:tcPr>
        <w:tcBorders>
          <w:top w:val="single" w:sz="8" w:space="0" w:color="595959"/>
          <w:left w:val="single" w:sz="8" w:space="0" w:color="595959"/>
          <w:bottom w:val="single" w:sz="8" w:space="0" w:color="595959"/>
          <w:right w:val="single" w:sz="8" w:space="0" w:color="595959"/>
        </w:tcBorders>
      </w:tcPr>
    </w:tblStylePr>
  </w:style>
  <w:style w:type="paragraph" w:styleId="TOC9">
    <w:name w:val="toc 9"/>
    <w:basedOn w:val="Normal"/>
    <w:next w:val="Normal"/>
    <w:autoRedefine/>
    <w:uiPriority w:val="39"/>
    <w:unhideWhenUsed/>
    <w:rsid w:val="00EA6DB6"/>
    <w:pPr>
      <w:spacing w:after="100" w:line="276" w:lineRule="auto"/>
      <w:ind w:left="1760"/>
    </w:pPr>
    <w:rPr>
      <w:rFonts w:ascii="Calibri" w:eastAsia="Times New Roman" w:hAnsi="Calibri"/>
      <w:sz w:val="22"/>
      <w:szCs w:val="22"/>
    </w:rPr>
  </w:style>
  <w:style w:type="character" w:customStyle="1" w:styleId="Heading1Char">
    <w:name w:val="Heading 1 Char"/>
    <w:link w:val="Heading1"/>
    <w:uiPriority w:val="9"/>
    <w:rsid w:val="009D1590"/>
    <w:rPr>
      <w:rFonts w:ascii="Segoe UI" w:eastAsia="Times New Roman" w:hAnsi="Segoe UI" w:cs="Times New Roman"/>
      <w:b/>
      <w:bCs/>
      <w:color w:val="431556"/>
      <w:sz w:val="28"/>
      <w:szCs w:val="28"/>
    </w:rPr>
  </w:style>
  <w:style w:type="character" w:customStyle="1" w:styleId="Heading2Char">
    <w:name w:val="Heading 2 Char"/>
    <w:link w:val="Heading2"/>
    <w:uiPriority w:val="9"/>
    <w:semiHidden/>
    <w:rsid w:val="009D1590"/>
    <w:rPr>
      <w:rFonts w:ascii="Segoe UI" w:eastAsia="Times New Roman" w:hAnsi="Segoe UI" w:cs="Times New Roman"/>
      <w:b/>
      <w:bCs/>
      <w:color w:val="5B1C74"/>
      <w:sz w:val="26"/>
      <w:szCs w:val="26"/>
    </w:rPr>
  </w:style>
  <w:style w:type="paragraph" w:styleId="TOC1">
    <w:name w:val="toc 1"/>
    <w:basedOn w:val="Normal"/>
    <w:next w:val="Normal"/>
    <w:autoRedefine/>
    <w:uiPriority w:val="39"/>
    <w:unhideWhenUsed/>
    <w:qFormat/>
    <w:rsid w:val="002825DF"/>
    <w:pPr>
      <w:tabs>
        <w:tab w:val="right" w:leader="dot" w:pos="10070"/>
      </w:tabs>
      <w:spacing w:after="100"/>
    </w:pPr>
    <w:rPr>
      <w:rFonts w:ascii="Segoe UI Semibold" w:hAnsi="Segoe UI Semibold"/>
      <w:noProof/>
      <w:sz w:val="24"/>
    </w:rPr>
  </w:style>
  <w:style w:type="paragraph" w:styleId="TOC2">
    <w:name w:val="toc 2"/>
    <w:basedOn w:val="Normal"/>
    <w:next w:val="Normal"/>
    <w:autoRedefine/>
    <w:uiPriority w:val="39"/>
    <w:unhideWhenUsed/>
    <w:qFormat/>
    <w:rsid w:val="0031152F"/>
    <w:pPr>
      <w:tabs>
        <w:tab w:val="right" w:leader="dot" w:pos="10070"/>
      </w:tabs>
      <w:spacing w:after="100"/>
      <w:ind w:left="180"/>
    </w:pPr>
    <w:rPr>
      <w:rFonts w:ascii="Segoe UI Semibold" w:hAnsi="Segoe UI Semibold"/>
      <w:noProof/>
    </w:rPr>
  </w:style>
  <w:style w:type="paragraph" w:customStyle="1" w:styleId="MSTipsbody">
    <w:name w:val="MS Tips body"/>
    <w:basedOn w:val="Normal"/>
    <w:qFormat/>
    <w:rsid w:val="00BD305A"/>
    <w:pPr>
      <w:spacing w:after="160"/>
    </w:pPr>
    <w:rPr>
      <w:rFonts w:cs="Segoe UI"/>
      <w:i/>
      <w:szCs w:val="20"/>
    </w:rPr>
  </w:style>
  <w:style w:type="paragraph" w:customStyle="1" w:styleId="MSDidyouknow">
    <w:name w:val="MS Did you know"/>
    <w:basedOn w:val="Normal"/>
    <w:qFormat/>
    <w:rsid w:val="00BD305A"/>
    <w:pPr>
      <w:pBdr>
        <w:top w:val="single" w:sz="6" w:space="5" w:color="7F7F7F"/>
        <w:left w:val="single" w:sz="6" w:space="6" w:color="7F7F7F"/>
        <w:right w:val="single" w:sz="6" w:space="6" w:color="7F7F7F"/>
      </w:pBdr>
      <w:shd w:val="clear" w:color="auto" w:fill="F0DDF7"/>
      <w:spacing w:before="240" w:after="0"/>
      <w:ind w:left="432" w:right="1080"/>
    </w:pPr>
    <w:rPr>
      <w:rFonts w:ascii="Segoe UI Semibold" w:hAnsi="Segoe UI Semibold" w:cs="Segoe UI"/>
      <w:i/>
      <w:sz w:val="24"/>
    </w:rPr>
  </w:style>
  <w:style w:type="paragraph" w:customStyle="1" w:styleId="MSDidyouknowbody">
    <w:name w:val="MS Did you know body"/>
    <w:basedOn w:val="MSTipsbody"/>
    <w:qFormat/>
    <w:rsid w:val="00551D1E"/>
    <w:pPr>
      <w:pBdr>
        <w:left w:val="single" w:sz="6" w:space="6" w:color="7F7F7F"/>
        <w:bottom w:val="single" w:sz="6" w:space="6" w:color="7F7F7F"/>
        <w:right w:val="single" w:sz="6" w:space="6" w:color="7F7F7F"/>
      </w:pBdr>
      <w:shd w:val="clear" w:color="auto" w:fill="F0DDF7"/>
      <w:spacing w:after="240"/>
      <w:ind w:left="432" w:right="1080"/>
    </w:pPr>
  </w:style>
  <w:style w:type="paragraph" w:customStyle="1" w:styleId="MSCalloutA">
    <w:name w:val="MS Callout A"/>
    <w:basedOn w:val="MSDidyouknow"/>
    <w:next w:val="MSCalloutB"/>
    <w:qFormat/>
    <w:rsid w:val="000C0559"/>
    <w:rPr>
      <w:i w:val="0"/>
      <w:sz w:val="20"/>
    </w:rPr>
  </w:style>
  <w:style w:type="paragraph" w:customStyle="1" w:styleId="MSCalloutB">
    <w:name w:val="MS Callout B"/>
    <w:basedOn w:val="MSDidyouknowbody"/>
    <w:qFormat/>
    <w:rsid w:val="00CF2F61"/>
    <w:pPr>
      <w:spacing w:after="120"/>
    </w:pPr>
  </w:style>
  <w:style w:type="character" w:customStyle="1" w:styleId="Heading3Char">
    <w:name w:val="Heading 3 Char"/>
    <w:link w:val="Heading3"/>
    <w:uiPriority w:val="9"/>
    <w:semiHidden/>
    <w:rsid w:val="002457BD"/>
    <w:rPr>
      <w:rFonts w:ascii="Segoe UI" w:eastAsia="Times New Roman" w:hAnsi="Segoe UI" w:cs="Times New Roman"/>
      <w:b/>
      <w:bCs/>
      <w:color w:val="5B1C74"/>
      <w:sz w:val="20"/>
    </w:rPr>
  </w:style>
  <w:style w:type="paragraph" w:customStyle="1" w:styleId="MSImages">
    <w:name w:val="MS Images"/>
    <w:basedOn w:val="Normal"/>
    <w:qFormat/>
    <w:rsid w:val="00F73A89"/>
    <w:pPr>
      <w:spacing w:before="160"/>
    </w:pPr>
  </w:style>
  <w:style w:type="paragraph" w:styleId="TOCHeading">
    <w:name w:val="TOC Heading"/>
    <w:basedOn w:val="Heading1"/>
    <w:next w:val="Normal"/>
    <w:uiPriority w:val="39"/>
    <w:semiHidden/>
    <w:unhideWhenUsed/>
    <w:qFormat/>
    <w:rsid w:val="0031152F"/>
    <w:pPr>
      <w:spacing w:line="276" w:lineRule="auto"/>
      <w:outlineLvl w:val="9"/>
    </w:pPr>
    <w:rPr>
      <w:rFonts w:ascii="Cambria" w:eastAsia="MS Gothic" w:hAnsi="Cambria"/>
      <w:color w:val="365F91"/>
      <w:lang w:eastAsia="ja-JP"/>
    </w:rPr>
  </w:style>
  <w:style w:type="paragraph" w:styleId="TOC3">
    <w:name w:val="toc 3"/>
    <w:basedOn w:val="Normal"/>
    <w:next w:val="Normal"/>
    <w:autoRedefine/>
    <w:uiPriority w:val="39"/>
    <w:unhideWhenUsed/>
    <w:qFormat/>
    <w:rsid w:val="0031152F"/>
    <w:pPr>
      <w:tabs>
        <w:tab w:val="right" w:leader="dot" w:pos="10070"/>
      </w:tabs>
      <w:spacing w:after="100" w:line="276" w:lineRule="auto"/>
      <w:ind w:left="440"/>
    </w:pPr>
    <w:rPr>
      <w:rFonts w:eastAsia="MS Mincho" w:cs="Arial"/>
      <w:noProof/>
      <w:szCs w:val="22"/>
      <w:lang w:eastAsia="ja-JP"/>
    </w:rPr>
  </w:style>
  <w:style w:type="paragraph" w:styleId="CommentSubject">
    <w:name w:val="annotation subject"/>
    <w:basedOn w:val="CommentText"/>
    <w:next w:val="CommentText"/>
    <w:link w:val="CommentSubjectChar"/>
    <w:uiPriority w:val="99"/>
    <w:semiHidden/>
    <w:unhideWhenUsed/>
    <w:rsid w:val="009D1791"/>
    <w:rPr>
      <w:b/>
      <w:bCs/>
    </w:rPr>
  </w:style>
  <w:style w:type="character" w:customStyle="1" w:styleId="CommentSubjectChar">
    <w:name w:val="Comment Subject Char"/>
    <w:link w:val="CommentSubject"/>
    <w:uiPriority w:val="99"/>
    <w:semiHidden/>
    <w:rsid w:val="009D1791"/>
    <w:rPr>
      <w:b/>
      <w:bCs/>
    </w:rPr>
  </w:style>
  <w:style w:type="paragraph" w:styleId="Header">
    <w:name w:val="header"/>
    <w:basedOn w:val="Normal"/>
    <w:link w:val="HeaderChar"/>
    <w:uiPriority w:val="99"/>
    <w:unhideWhenUsed/>
    <w:rsid w:val="000B05A7"/>
    <w:pPr>
      <w:tabs>
        <w:tab w:val="center" w:pos="4680"/>
        <w:tab w:val="right" w:pos="9360"/>
      </w:tabs>
    </w:pPr>
  </w:style>
  <w:style w:type="character" w:customStyle="1" w:styleId="HeaderChar">
    <w:name w:val="Header Char"/>
    <w:link w:val="Header"/>
    <w:uiPriority w:val="99"/>
    <w:rsid w:val="000B05A7"/>
    <w:rPr>
      <w:szCs w:val="18"/>
    </w:rPr>
  </w:style>
  <w:style w:type="paragraph" w:styleId="Footer">
    <w:name w:val="footer"/>
    <w:basedOn w:val="Normal"/>
    <w:link w:val="FooterChar"/>
    <w:uiPriority w:val="99"/>
    <w:unhideWhenUsed/>
    <w:rsid w:val="000B05A7"/>
    <w:pPr>
      <w:tabs>
        <w:tab w:val="center" w:pos="4680"/>
        <w:tab w:val="right" w:pos="9360"/>
      </w:tabs>
    </w:pPr>
  </w:style>
  <w:style w:type="character" w:customStyle="1" w:styleId="FooterChar">
    <w:name w:val="Footer Char"/>
    <w:link w:val="Footer"/>
    <w:uiPriority w:val="99"/>
    <w:rsid w:val="000B05A7"/>
    <w:rPr>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141509">
      <w:bodyDiv w:val="1"/>
      <w:marLeft w:val="0"/>
      <w:marRight w:val="0"/>
      <w:marTop w:val="0"/>
      <w:marBottom w:val="0"/>
      <w:divBdr>
        <w:top w:val="none" w:sz="0" w:space="0" w:color="auto"/>
        <w:left w:val="none" w:sz="0" w:space="0" w:color="auto"/>
        <w:bottom w:val="none" w:sz="0" w:space="0" w:color="auto"/>
        <w:right w:val="none" w:sz="0" w:space="0" w:color="auto"/>
      </w:divBdr>
    </w:div>
    <w:div w:id="1560822731">
      <w:bodyDiv w:val="1"/>
      <w:marLeft w:val="0"/>
      <w:marRight w:val="0"/>
      <w:marTop w:val="0"/>
      <w:marBottom w:val="0"/>
      <w:divBdr>
        <w:top w:val="none" w:sz="0" w:space="0" w:color="auto"/>
        <w:left w:val="none" w:sz="0" w:space="0" w:color="auto"/>
        <w:bottom w:val="none" w:sz="0" w:space="0" w:color="auto"/>
        <w:right w:val="none" w:sz="0" w:space="0" w:color="auto"/>
      </w:divBdr>
      <w:divsChild>
        <w:div w:id="335962555">
          <w:marLeft w:val="0"/>
          <w:marRight w:val="0"/>
          <w:marTop w:val="0"/>
          <w:marBottom w:val="0"/>
          <w:divBdr>
            <w:top w:val="none" w:sz="0" w:space="0" w:color="auto"/>
            <w:left w:val="none" w:sz="0" w:space="0" w:color="auto"/>
            <w:bottom w:val="none" w:sz="0" w:space="0" w:color="auto"/>
            <w:right w:val="none" w:sz="0" w:space="0" w:color="auto"/>
          </w:divBdr>
          <w:divsChild>
            <w:div w:id="2079015617">
              <w:marLeft w:val="0"/>
              <w:marRight w:val="0"/>
              <w:marTop w:val="0"/>
              <w:marBottom w:val="0"/>
              <w:divBdr>
                <w:top w:val="none" w:sz="0" w:space="0" w:color="auto"/>
                <w:left w:val="none" w:sz="0" w:space="0" w:color="auto"/>
                <w:bottom w:val="none" w:sz="0" w:space="0" w:color="auto"/>
                <w:right w:val="none" w:sz="0" w:space="0" w:color="auto"/>
              </w:divBdr>
              <w:divsChild>
                <w:div w:id="1320422841">
                  <w:marLeft w:val="0"/>
                  <w:marRight w:val="0"/>
                  <w:marTop w:val="0"/>
                  <w:marBottom w:val="0"/>
                  <w:divBdr>
                    <w:top w:val="none" w:sz="0" w:space="0" w:color="auto"/>
                    <w:left w:val="none" w:sz="0" w:space="0" w:color="auto"/>
                    <w:bottom w:val="none" w:sz="0" w:space="0" w:color="auto"/>
                    <w:right w:val="none" w:sz="0" w:space="0" w:color="auto"/>
                  </w:divBdr>
                  <w:divsChild>
                    <w:div w:id="1138376227">
                      <w:marLeft w:val="0"/>
                      <w:marRight w:val="0"/>
                      <w:marTop w:val="0"/>
                      <w:marBottom w:val="0"/>
                      <w:divBdr>
                        <w:top w:val="none" w:sz="0" w:space="0" w:color="auto"/>
                        <w:left w:val="none" w:sz="0" w:space="0" w:color="auto"/>
                        <w:bottom w:val="none" w:sz="0" w:space="0" w:color="auto"/>
                        <w:right w:val="none" w:sz="0" w:space="0" w:color="auto"/>
                      </w:divBdr>
                      <w:divsChild>
                        <w:div w:id="1237319982">
                          <w:marLeft w:val="0"/>
                          <w:marRight w:val="0"/>
                          <w:marTop w:val="0"/>
                          <w:marBottom w:val="0"/>
                          <w:divBdr>
                            <w:top w:val="none" w:sz="0" w:space="0" w:color="auto"/>
                            <w:left w:val="none" w:sz="0" w:space="0" w:color="auto"/>
                            <w:bottom w:val="none" w:sz="0" w:space="0" w:color="auto"/>
                            <w:right w:val="none" w:sz="0" w:space="0" w:color="auto"/>
                          </w:divBdr>
                          <w:divsChild>
                            <w:div w:id="1192303563">
                              <w:marLeft w:val="0"/>
                              <w:marRight w:val="0"/>
                              <w:marTop w:val="0"/>
                              <w:marBottom w:val="0"/>
                              <w:divBdr>
                                <w:top w:val="none" w:sz="0" w:space="0" w:color="auto"/>
                                <w:left w:val="none" w:sz="0" w:space="0" w:color="auto"/>
                                <w:bottom w:val="none" w:sz="0" w:space="0" w:color="auto"/>
                                <w:right w:val="none" w:sz="0" w:space="0" w:color="auto"/>
                              </w:divBdr>
                              <w:divsChild>
                                <w:div w:id="1242063594">
                                  <w:marLeft w:val="0"/>
                                  <w:marRight w:val="0"/>
                                  <w:marTop w:val="0"/>
                                  <w:marBottom w:val="0"/>
                                  <w:divBdr>
                                    <w:top w:val="none" w:sz="0" w:space="0" w:color="auto"/>
                                    <w:left w:val="none" w:sz="0" w:space="0" w:color="auto"/>
                                    <w:bottom w:val="none" w:sz="0" w:space="0" w:color="auto"/>
                                    <w:right w:val="none" w:sz="0" w:space="0" w:color="auto"/>
                                  </w:divBdr>
                                  <w:divsChild>
                                    <w:div w:id="1828128020">
                                      <w:marLeft w:val="0"/>
                                      <w:marRight w:val="0"/>
                                      <w:marTop w:val="0"/>
                                      <w:marBottom w:val="150"/>
                                      <w:divBdr>
                                        <w:top w:val="none" w:sz="0" w:space="0" w:color="auto"/>
                                        <w:left w:val="none" w:sz="0" w:space="0" w:color="auto"/>
                                        <w:bottom w:val="none" w:sz="0" w:space="0" w:color="auto"/>
                                        <w:right w:val="none" w:sz="0" w:space="0" w:color="auto"/>
                                      </w:divBdr>
                                      <w:divsChild>
                                        <w:div w:id="1537278088">
                                          <w:marLeft w:val="0"/>
                                          <w:marRight w:val="0"/>
                                          <w:marTop w:val="0"/>
                                          <w:marBottom w:val="0"/>
                                          <w:divBdr>
                                            <w:top w:val="none" w:sz="0" w:space="0" w:color="auto"/>
                                            <w:left w:val="single" w:sz="6" w:space="0" w:color="74A426"/>
                                            <w:bottom w:val="single" w:sz="6" w:space="0" w:color="FFFFFF"/>
                                            <w:right w:val="single" w:sz="6" w:space="0" w:color="74A426"/>
                                          </w:divBdr>
                                          <w:divsChild>
                                            <w:div w:id="415789760">
                                              <w:marLeft w:val="0"/>
                                              <w:marRight w:val="0"/>
                                              <w:marTop w:val="0"/>
                                              <w:marBottom w:val="0"/>
                                              <w:divBdr>
                                                <w:top w:val="single" w:sz="6" w:space="4" w:color="FFFFF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icrosoft.com/enable/at/matvplist.aspx" TargetMode="External"/><Relationship Id="rId117" Type="http://schemas.openxmlformats.org/officeDocument/2006/relationships/image" Target="media/image39.jpeg"/><Relationship Id="rId21" Type="http://schemas.openxmlformats.org/officeDocument/2006/relationships/hyperlink" Target="http://www.microsoft.com/enable/" TargetMode="External"/><Relationship Id="rId42" Type="http://schemas.openxmlformats.org/officeDocument/2006/relationships/hyperlink" Target="http://windows.microsoft.com/en-US/windows-8/using-speech-recognition/" TargetMode="External"/><Relationship Id="rId47" Type="http://schemas.openxmlformats.org/officeDocument/2006/relationships/image" Target="media/image12.jpeg"/><Relationship Id="rId63" Type="http://schemas.openxmlformats.org/officeDocument/2006/relationships/hyperlink" Target="http://windows.microsoft.com/en-US/windows-8/files-folders-windows-explorer/" TargetMode="External"/><Relationship Id="rId68" Type="http://schemas.openxmlformats.org/officeDocument/2006/relationships/hyperlink" Target="http://windows.microsoft.com/en-US/windows-8/app-commands" TargetMode="External"/><Relationship Id="rId84" Type="http://schemas.openxmlformats.org/officeDocument/2006/relationships/hyperlink" Target="http://windows.microsoft.com/en-US/windows-8/use-the-taskbar" TargetMode="External"/><Relationship Id="rId89" Type="http://schemas.openxmlformats.org/officeDocument/2006/relationships/hyperlink" Target="http://windows.microsoft.com/en-US/windows-8/adding-apps-websites-to-start" TargetMode="External"/><Relationship Id="rId112" Type="http://schemas.openxmlformats.org/officeDocument/2006/relationships/hyperlink" Target="http://windows.microsoft.com/en-US/windows-8/touch-swipe-tap-beyond" TargetMode="External"/><Relationship Id="rId133" Type="http://schemas.openxmlformats.org/officeDocument/2006/relationships/hyperlink" Target="http://windows.microsoft.com/en-US/windows-8/mouse-keyboard-whats-new/" TargetMode="External"/><Relationship Id="rId138" Type="http://schemas.openxmlformats.org/officeDocument/2006/relationships/hyperlink" Target="http://windows.microsoft.com/en-US/windows-8/keyboard-shortcuts/" TargetMode="External"/><Relationship Id="rId16" Type="http://schemas.openxmlformats.org/officeDocument/2006/relationships/image" Target="media/image4.jpeg"/><Relationship Id="rId107" Type="http://schemas.openxmlformats.org/officeDocument/2006/relationships/hyperlink" Target="http://windows.microsoft.com/en-US/windows-8/using-touch-keyboard/" TargetMode="External"/><Relationship Id="rId11" Type="http://schemas.openxmlformats.org/officeDocument/2006/relationships/hyperlink" Target="http://www.microsoft.com/about/legal/en/us/IntellectualProperty/Trademarks/EN-US.aspx" TargetMode="External"/><Relationship Id="rId32" Type="http://schemas.openxmlformats.org/officeDocument/2006/relationships/hyperlink" Target="http://windows.microsoft.com/en-US/windows-8/use-magnifier-to-see-items/" TargetMode="External"/><Relationship Id="rId37" Type="http://schemas.openxmlformats.org/officeDocument/2006/relationships/hyperlink" Target="http://windows.microsoft.com/en-US/windows-8/get-started-with-themes" TargetMode="External"/><Relationship Id="rId53" Type="http://schemas.openxmlformats.org/officeDocument/2006/relationships/header" Target="header2.xml"/><Relationship Id="rId58" Type="http://schemas.openxmlformats.org/officeDocument/2006/relationships/hyperlink" Target="http://windows.microsoft.com/en-US/windows-8/charms" TargetMode="External"/><Relationship Id="rId74" Type="http://schemas.openxmlformats.org/officeDocument/2006/relationships/image" Target="media/image19.jpeg"/><Relationship Id="rId79" Type="http://schemas.openxmlformats.org/officeDocument/2006/relationships/hyperlink" Target="http://windows.microsoft.com/en-US/windows-8/where-is-control-panel" TargetMode="External"/><Relationship Id="rId102" Type="http://schemas.openxmlformats.org/officeDocument/2006/relationships/image" Target="media/image29.jpeg"/><Relationship Id="rId123" Type="http://schemas.openxmlformats.org/officeDocument/2006/relationships/hyperlink" Target="http://windows.microsoft.com/en-US/windows-8/touch-pen-settings-frequently-asked-questions" TargetMode="External"/><Relationship Id="rId128" Type="http://schemas.openxmlformats.org/officeDocument/2006/relationships/hyperlink" Target="http://windows.microsoft.com/en-US/windows-8/type-with-the-on-screen-keyboard" TargetMode="External"/><Relationship Id="rId5" Type="http://schemas.openxmlformats.org/officeDocument/2006/relationships/settings" Target="settings.xml"/><Relationship Id="rId90" Type="http://schemas.openxmlformats.org/officeDocument/2006/relationships/hyperlink" Target="http://windows.microsoft.com/en-US/windows-8/adding-apps-websites-to-start/" TargetMode="External"/><Relationship Id="rId95" Type="http://schemas.openxmlformats.org/officeDocument/2006/relationships/hyperlink" Target="http://windows.microsoft.com/en-US/windows-8/rearrange-tiles-start/" TargetMode="External"/><Relationship Id="rId22" Type="http://schemas.openxmlformats.org/officeDocument/2006/relationships/hyperlink" Target="http://www.microsoft.com/enable/" TargetMode="External"/><Relationship Id="rId27" Type="http://schemas.openxmlformats.org/officeDocument/2006/relationships/footer" Target="footer1.xml"/><Relationship Id="rId43" Type="http://schemas.openxmlformats.org/officeDocument/2006/relationships/hyperlink" Target="http://windows.microsoft.com/en-US/windows-8/use-magnifier-to-see-items/" TargetMode="External"/><Relationship Id="rId48" Type="http://schemas.openxmlformats.org/officeDocument/2006/relationships/image" Target="media/image13.jpeg"/><Relationship Id="rId64" Type="http://schemas.openxmlformats.org/officeDocument/2006/relationships/hyperlink" Target="http://windows.microsoft.com/en-US/windows-8/charms/" TargetMode="External"/><Relationship Id="rId69" Type="http://schemas.openxmlformats.org/officeDocument/2006/relationships/hyperlink" Target="http://windows.microsoft.com/en-US/windows-8/rearrange-tiles-start/" TargetMode="External"/><Relationship Id="rId113" Type="http://schemas.openxmlformats.org/officeDocument/2006/relationships/image" Target="media/image35.jpeg"/><Relationship Id="rId118" Type="http://schemas.openxmlformats.org/officeDocument/2006/relationships/image" Target="media/image40.jpeg"/><Relationship Id="rId134" Type="http://schemas.openxmlformats.org/officeDocument/2006/relationships/footer" Target="footer4.xml"/><Relationship Id="rId139" Type="http://schemas.openxmlformats.org/officeDocument/2006/relationships/hyperlink" Target="http://windows.microsoft.com/en-US/windows-8/keyboard-shortcuts/" TargetMode="External"/><Relationship Id="rId8" Type="http://schemas.openxmlformats.org/officeDocument/2006/relationships/endnotes" Target="endnotes.xml"/><Relationship Id="rId51" Type="http://schemas.openxmlformats.org/officeDocument/2006/relationships/hyperlink" Target="http://windows.microsoft.com/en-US/windows-8/using-touch-keyboard/" TargetMode="External"/><Relationship Id="rId72" Type="http://schemas.openxmlformats.org/officeDocument/2006/relationships/hyperlink" Target="http://windows.microsoft.com/en-US/windows-8/using-screen-savers/" TargetMode="External"/><Relationship Id="rId80" Type="http://schemas.openxmlformats.org/officeDocument/2006/relationships/hyperlink" Target="http://windows.microsoft.com/en-US/windows-8/where-is-control-panel/" TargetMode="External"/><Relationship Id="rId85" Type="http://schemas.openxmlformats.org/officeDocument/2006/relationships/image" Target="media/image24.jpeg"/><Relationship Id="rId93" Type="http://schemas.openxmlformats.org/officeDocument/2006/relationships/hyperlink" Target="http://windows.microsoft.com/en-US/windows-8/adding-apps-websites-to-start/" TargetMode="External"/><Relationship Id="rId98" Type="http://schemas.openxmlformats.org/officeDocument/2006/relationships/hyperlink" Target="http://windows.microsoft.com/en-US/windows-8/microsoft-account" TargetMode="External"/><Relationship Id="rId121" Type="http://schemas.openxmlformats.org/officeDocument/2006/relationships/hyperlink" Target="http://windows.microsoft.com/en-US/windows-8/mouse-keyboard-whats-new/"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microsoft.com/about/legal/en/us/IntellectualProperty/Trademarks/EN-US.aspx" TargetMode="External"/><Relationship Id="rId17" Type="http://schemas.openxmlformats.org/officeDocument/2006/relationships/image" Target="media/image5.jpeg"/><Relationship Id="rId25" Type="http://schemas.openxmlformats.org/officeDocument/2006/relationships/hyperlink" Target="http://www.microsoft.com/enable/at/matvplist.aspx" TargetMode="External"/><Relationship Id="rId33" Type="http://schemas.openxmlformats.org/officeDocument/2006/relationships/hyperlink" Target="http://windows.microsoft.com/en-US/windows-8/hear-text-read-aloud-with-narrator/" TargetMode="External"/><Relationship Id="rId38" Type="http://schemas.openxmlformats.org/officeDocument/2006/relationships/hyperlink" Target="http://windows.microsoft.com/en-US/windows-8/hear-text-read-aloud-with-narrator" TargetMode="External"/><Relationship Id="rId46" Type="http://schemas.openxmlformats.org/officeDocument/2006/relationships/hyperlink" Target="http://windows.microsoft.com/en-US/windows-8/get-best-display-monitor" TargetMode="External"/><Relationship Id="rId59" Type="http://schemas.openxmlformats.org/officeDocument/2006/relationships/hyperlink" Target="http://windows.microsoft.com/en-US/windows/personalization-gallery" TargetMode="External"/><Relationship Id="rId67" Type="http://schemas.openxmlformats.org/officeDocument/2006/relationships/image" Target="media/image16.jpeg"/><Relationship Id="rId103" Type="http://schemas.openxmlformats.org/officeDocument/2006/relationships/image" Target="media/image30.jpeg"/><Relationship Id="rId108" Type="http://schemas.openxmlformats.org/officeDocument/2006/relationships/hyperlink" Target="http://windows.microsoft.com/en-US/windows-8/using-touch-keyboard/" TargetMode="External"/><Relationship Id="rId116" Type="http://schemas.openxmlformats.org/officeDocument/2006/relationships/image" Target="media/image38.jpeg"/><Relationship Id="rId124" Type="http://schemas.openxmlformats.org/officeDocument/2006/relationships/image" Target="media/image43.jpeg"/><Relationship Id="rId129" Type="http://schemas.openxmlformats.org/officeDocument/2006/relationships/hyperlink" Target="http://windows.microsoft.com/en-US/windows-8/mouse-keyboard-whats-new/" TargetMode="External"/><Relationship Id="rId137" Type="http://schemas.openxmlformats.org/officeDocument/2006/relationships/hyperlink" Target="http://windows.microsoft.com/en-US/windows-8/new-keyboard-shortcuts" TargetMode="External"/><Relationship Id="rId20" Type="http://schemas.openxmlformats.org/officeDocument/2006/relationships/image" Target="media/image8.jpeg"/><Relationship Id="rId41" Type="http://schemas.openxmlformats.org/officeDocument/2006/relationships/hyperlink" Target="http://www.microsoft.com/enable/" TargetMode="External"/><Relationship Id="rId54" Type="http://schemas.openxmlformats.org/officeDocument/2006/relationships/footer" Target="footer2.xml"/><Relationship Id="rId62" Type="http://schemas.openxmlformats.org/officeDocument/2006/relationships/hyperlink" Target="http://windows.microsoft.com/en-US/windows-8/app-commands" TargetMode="External"/><Relationship Id="rId70" Type="http://schemas.openxmlformats.org/officeDocument/2006/relationships/hyperlink" Target="http://windows.microsoft.com/en-US/windows-8/get-started-with-themes/" TargetMode="External"/><Relationship Id="rId75" Type="http://schemas.openxmlformats.org/officeDocument/2006/relationships/image" Target="media/image20.jpeg"/><Relationship Id="rId83" Type="http://schemas.openxmlformats.org/officeDocument/2006/relationships/image" Target="media/image23.jpeg"/><Relationship Id="rId88" Type="http://schemas.openxmlformats.org/officeDocument/2006/relationships/image" Target="media/image27.jpeg"/><Relationship Id="rId91" Type="http://schemas.openxmlformats.org/officeDocument/2006/relationships/image" Target="media/image28.jpeg"/><Relationship Id="rId96" Type="http://schemas.openxmlformats.org/officeDocument/2006/relationships/hyperlink" Target="http://windows.microsoft.com/en-US/windows-8/how-connect-multiple-monitors" TargetMode="External"/><Relationship Id="rId111" Type="http://schemas.openxmlformats.org/officeDocument/2006/relationships/image" Target="media/image34.jpeg"/><Relationship Id="rId132" Type="http://schemas.openxmlformats.org/officeDocument/2006/relationships/hyperlink" Target="http://windows.microsoft.com/en-US/windows-8/using-speech-recognition/" TargetMode="External"/><Relationship Id="rId140" Type="http://schemas.openxmlformats.org/officeDocument/2006/relationships/hyperlink" Target="http://windows.microsoft.com/en-US/internet-explorer/ie-keyboard-shortcut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enable/at/" TargetMode="External"/><Relationship Id="rId23" Type="http://schemas.openxmlformats.org/officeDocument/2006/relationships/hyperlink" Target="http://windows.microsoft.com/" TargetMode="External"/><Relationship Id="rId28" Type="http://schemas.openxmlformats.org/officeDocument/2006/relationships/hyperlink" Target="http://windows.microsoft.com/en-US/windows-8/make-pc-easier-use/" TargetMode="External"/><Relationship Id="rId36" Type="http://schemas.openxmlformats.org/officeDocument/2006/relationships/hyperlink" Target="http://windows.microsoft.com/en-US/windows-8/get-best-display-monitor" TargetMode="External"/><Relationship Id="rId49" Type="http://schemas.openxmlformats.org/officeDocument/2006/relationships/image" Target="media/image14.jpeg"/><Relationship Id="rId57" Type="http://schemas.openxmlformats.org/officeDocument/2006/relationships/hyperlink" Target="http://windows.microsoft.com/en-US/windows-8/change-backgrounds-pictures" TargetMode="External"/><Relationship Id="rId106" Type="http://schemas.openxmlformats.org/officeDocument/2006/relationships/image" Target="media/image32.jpeg"/><Relationship Id="rId114" Type="http://schemas.openxmlformats.org/officeDocument/2006/relationships/image" Target="media/image36.jpeg"/><Relationship Id="rId119" Type="http://schemas.openxmlformats.org/officeDocument/2006/relationships/image" Target="media/image41.jpeg"/><Relationship Id="rId127" Type="http://schemas.openxmlformats.org/officeDocument/2006/relationships/hyperlink" Target="http://windows.microsoft.com/en-US/windows-8/keyboard-shortcuts" TargetMode="External"/><Relationship Id="rId10" Type="http://schemas.openxmlformats.org/officeDocument/2006/relationships/hyperlink" Target="http://www.microsoft.com/" TargetMode="External"/><Relationship Id="rId31" Type="http://schemas.openxmlformats.org/officeDocument/2006/relationships/image" Target="media/image10.jpeg"/><Relationship Id="rId44" Type="http://schemas.openxmlformats.org/officeDocument/2006/relationships/image" Target="media/image11.jpeg"/><Relationship Id="rId52" Type="http://schemas.openxmlformats.org/officeDocument/2006/relationships/hyperlink" Target="http://windows.microsoft.com/en-US/windows-8/use-visual-alternatives-to-sounds/" TargetMode="External"/><Relationship Id="rId60" Type="http://schemas.openxmlformats.org/officeDocument/2006/relationships/hyperlink" Target="http://windows.microsoft.com/en-US/windows-8/charms/" TargetMode="External"/><Relationship Id="rId65" Type="http://schemas.openxmlformats.org/officeDocument/2006/relationships/hyperlink" Target="http://windows.microsoft.com/en-US/windows-8/app-commands/" TargetMode="External"/><Relationship Id="rId73" Type="http://schemas.openxmlformats.org/officeDocument/2006/relationships/image" Target="media/image18.jpeg"/><Relationship Id="rId78" Type="http://schemas.openxmlformats.org/officeDocument/2006/relationships/image" Target="media/image21.jpeg"/><Relationship Id="rId81" Type="http://schemas.openxmlformats.org/officeDocument/2006/relationships/hyperlink" Target="http://windows.microsoft.com/en-US/windows-8/where-is-control-panel" TargetMode="External"/><Relationship Id="rId86" Type="http://schemas.openxmlformats.org/officeDocument/2006/relationships/image" Target="media/image25.jpeg"/><Relationship Id="rId94" Type="http://schemas.openxmlformats.org/officeDocument/2006/relationships/hyperlink" Target="http://windows.microsoft.com/en-US/windows-8/adding-apps-websites-to-start" TargetMode="External"/><Relationship Id="rId99" Type="http://schemas.openxmlformats.org/officeDocument/2006/relationships/hyperlink" Target="http://windows.microsoft.com/en-US/windows-8/microsoft-account#1TC=t1" TargetMode="External"/><Relationship Id="rId101" Type="http://schemas.openxmlformats.org/officeDocument/2006/relationships/hyperlink" Target="http://windows.microsoft.com/en-US/windows-8/mouse-keyboard-whats-new/" TargetMode="External"/><Relationship Id="rId122" Type="http://schemas.openxmlformats.org/officeDocument/2006/relationships/hyperlink" Target="http://windows.microsoft.com/en-US/windows-8/getting-started-with-windows" TargetMode="External"/><Relationship Id="rId130" Type="http://schemas.openxmlformats.org/officeDocument/2006/relationships/hyperlink" Target="http://windows.microsoft.com/en-US/windows-8/change-keyboard-layout" TargetMode="External"/><Relationship Id="rId135" Type="http://schemas.openxmlformats.org/officeDocument/2006/relationships/hyperlink" Target="http://windows.microsoft.com/en-US/windows-8/keyboard-shortcuts" TargetMode="External"/><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hyperlink" Target="http://windows.microsoft.com/en-US/windows-8/keyboard-shortcuts/" TargetMode="External"/><Relationship Id="rId109" Type="http://schemas.openxmlformats.org/officeDocument/2006/relationships/hyperlink" Target="http://windows.microsoft.com/en-US/windows-8/using-touch-keyboard/" TargetMode="External"/><Relationship Id="rId34" Type="http://schemas.openxmlformats.org/officeDocument/2006/relationships/hyperlink" Target="http://windows.microsoft.com/en-US/windows-8/using-speech-recognition/" TargetMode="External"/><Relationship Id="rId50" Type="http://schemas.openxmlformats.org/officeDocument/2006/relationships/hyperlink" Target="http://windows.microsoft.com/en-US/windows-8/type-with-the-on-screen-keyboard" TargetMode="External"/><Relationship Id="rId55" Type="http://schemas.openxmlformats.org/officeDocument/2006/relationships/hyperlink" Target="http://windows.microsoft.com/en-US/windows-8/customize" TargetMode="External"/><Relationship Id="rId76" Type="http://schemas.openxmlformats.org/officeDocument/2006/relationships/hyperlink" Target="http://windows.microsoft.com/en-US/windows-8/make-text-screen-larger-smaller" TargetMode="External"/><Relationship Id="rId97" Type="http://schemas.openxmlformats.org/officeDocument/2006/relationships/hyperlink" Target="http://windows.microsoft.com/en-US/windows-8/microsoft-account" TargetMode="External"/><Relationship Id="rId104" Type="http://schemas.openxmlformats.org/officeDocument/2006/relationships/image" Target="media/image31.jpeg"/><Relationship Id="rId120" Type="http://schemas.openxmlformats.org/officeDocument/2006/relationships/image" Target="media/image42.jpeg"/><Relationship Id="rId125" Type="http://schemas.openxmlformats.org/officeDocument/2006/relationships/image" Target="media/image44.jpeg"/><Relationship Id="rId141"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17.jpeg"/><Relationship Id="rId92" Type="http://schemas.openxmlformats.org/officeDocument/2006/relationships/hyperlink" Target="http://windows.microsoft.com/en-US/windows-8/adding-apps-websites-to-start/" TargetMode="External"/><Relationship Id="rId2" Type="http://schemas.openxmlformats.org/officeDocument/2006/relationships/numbering" Target="numbering.xml"/><Relationship Id="rId29" Type="http://schemas.openxmlformats.org/officeDocument/2006/relationships/hyperlink" Target="http://www.microsoft.com/enable/" TargetMode="External"/><Relationship Id="rId24" Type="http://schemas.openxmlformats.org/officeDocument/2006/relationships/hyperlink" Target="http://windows.microsoft.com/" TargetMode="External"/><Relationship Id="rId40" Type="http://schemas.openxmlformats.org/officeDocument/2006/relationships/hyperlink" Target="http://www.microsoft.com/enable/at/" TargetMode="External"/><Relationship Id="rId45" Type="http://schemas.openxmlformats.org/officeDocument/2006/relationships/hyperlink" Target="http://windows.microsoft.com/en-US/windows-8/use-the-taskbar" TargetMode="External"/><Relationship Id="rId66" Type="http://schemas.openxmlformats.org/officeDocument/2006/relationships/hyperlink" Target="http://windows.microsoft.com/en-US/windows-8/app-commands/" TargetMode="External"/><Relationship Id="rId87" Type="http://schemas.openxmlformats.org/officeDocument/2006/relationships/image" Target="media/image26.jpeg"/><Relationship Id="rId110" Type="http://schemas.openxmlformats.org/officeDocument/2006/relationships/image" Target="media/image33.jpeg"/><Relationship Id="rId115" Type="http://schemas.openxmlformats.org/officeDocument/2006/relationships/image" Target="media/image37.jpeg"/><Relationship Id="rId131" Type="http://schemas.openxmlformats.org/officeDocument/2006/relationships/hyperlink" Target="http://www.microsoft.com/enable/training/windows8/change-mouse.aspx" TargetMode="External"/><Relationship Id="rId136" Type="http://schemas.openxmlformats.org/officeDocument/2006/relationships/hyperlink" Target="http://windows.microsoft.com/en-US/windows-8/mouse-keyboard-whats-new/" TargetMode="External"/><Relationship Id="rId61" Type="http://schemas.openxmlformats.org/officeDocument/2006/relationships/hyperlink" Target="http://windows.microsoft.com/en-US/windows-8/get-started-with-themes" TargetMode="External"/><Relationship Id="rId82" Type="http://schemas.openxmlformats.org/officeDocument/2006/relationships/image" Target="media/image22.jpeg"/><Relationship Id="rId19" Type="http://schemas.openxmlformats.org/officeDocument/2006/relationships/image" Target="media/image7.jpeg"/><Relationship Id="rId14" Type="http://schemas.openxmlformats.org/officeDocument/2006/relationships/hyperlink" Target="http://www.microsoft.com/enable/at/" TargetMode="External"/><Relationship Id="rId30" Type="http://schemas.openxmlformats.org/officeDocument/2006/relationships/image" Target="media/image9.jpeg"/><Relationship Id="rId35" Type="http://schemas.openxmlformats.org/officeDocument/2006/relationships/hyperlink" Target="http://windows.microsoft.com/en-US/windows-8/make-text-screen-larger-smaller/" TargetMode="External"/><Relationship Id="rId56" Type="http://schemas.openxmlformats.org/officeDocument/2006/relationships/image" Target="media/image15.jpeg"/><Relationship Id="rId77" Type="http://schemas.openxmlformats.org/officeDocument/2006/relationships/hyperlink" Target="http://windows.microsoft.com/en-US/windows-8/where-is-control-panel" TargetMode="External"/><Relationship Id="rId100" Type="http://schemas.openxmlformats.org/officeDocument/2006/relationships/footer" Target="footer3.xml"/><Relationship Id="rId105" Type="http://schemas.openxmlformats.org/officeDocument/2006/relationships/hyperlink" Target="http://windows.microsoft.com/en-US/windows-8/using-touch-keyboard/" TargetMode="External"/><Relationship Id="rId126"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AB8A902-7A65-41C3-BE75-FE589889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win8-accessibility-tutorials.docx</Template>
  <TotalTime>0</TotalTime>
  <Pages>3</Pages>
  <Words>21430</Words>
  <Characters>122155</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D2 Designs</Company>
  <LinksUpToDate>false</LinksUpToDate>
  <CharactersWithSpaces>143299</CharactersWithSpaces>
  <SharedDoc>false</SharedDoc>
  <HLinks>
    <vt:vector size="1164" baseType="variant">
      <vt:variant>
        <vt:i4>5963859</vt:i4>
      </vt:variant>
      <vt:variant>
        <vt:i4>900</vt:i4>
      </vt:variant>
      <vt:variant>
        <vt:i4>0</vt:i4>
      </vt:variant>
      <vt:variant>
        <vt:i4>5</vt:i4>
      </vt:variant>
      <vt:variant>
        <vt:lpwstr>http://windows.microsoft.com/en-US/internet-explorer/ie-keyboard-shortcuts</vt:lpwstr>
      </vt:variant>
      <vt:variant>
        <vt:lpwstr>ie=ie-9</vt:lpwstr>
      </vt:variant>
      <vt:variant>
        <vt:i4>6029341</vt:i4>
      </vt:variant>
      <vt:variant>
        <vt:i4>897</vt:i4>
      </vt:variant>
      <vt:variant>
        <vt:i4>0</vt:i4>
      </vt:variant>
      <vt:variant>
        <vt:i4>5</vt:i4>
      </vt:variant>
      <vt:variant>
        <vt:lpwstr>http://windows.microsoft.com/en-US/windows-8/keyboard-shortcuts/</vt:lpwstr>
      </vt:variant>
      <vt:variant>
        <vt:lpwstr/>
      </vt:variant>
      <vt:variant>
        <vt:i4>6029341</vt:i4>
      </vt:variant>
      <vt:variant>
        <vt:i4>894</vt:i4>
      </vt:variant>
      <vt:variant>
        <vt:i4>0</vt:i4>
      </vt:variant>
      <vt:variant>
        <vt:i4>5</vt:i4>
      </vt:variant>
      <vt:variant>
        <vt:lpwstr>http://windows.microsoft.com/en-US/windows-8/keyboard-shortcuts/</vt:lpwstr>
      </vt:variant>
      <vt:variant>
        <vt:lpwstr/>
      </vt:variant>
      <vt:variant>
        <vt:i4>1179648</vt:i4>
      </vt:variant>
      <vt:variant>
        <vt:i4>891</vt:i4>
      </vt:variant>
      <vt:variant>
        <vt:i4>0</vt:i4>
      </vt:variant>
      <vt:variant>
        <vt:i4>5</vt:i4>
      </vt:variant>
      <vt:variant>
        <vt:lpwstr>http://windows.microsoft.com/en-US/windows-8/new-keyboard-shortcuts</vt:lpwstr>
      </vt:variant>
      <vt:variant>
        <vt:lpwstr>1TC=t1</vt:lpwstr>
      </vt:variant>
      <vt:variant>
        <vt:i4>7864382</vt:i4>
      </vt:variant>
      <vt:variant>
        <vt:i4>888</vt:i4>
      </vt:variant>
      <vt:variant>
        <vt:i4>0</vt:i4>
      </vt:variant>
      <vt:variant>
        <vt:i4>5</vt:i4>
      </vt:variant>
      <vt:variant>
        <vt:lpwstr>http://windows.microsoft.com/en-US/windows-8/mouse-keyboard-whats-new/</vt:lpwstr>
      </vt:variant>
      <vt:variant>
        <vt:lpwstr/>
      </vt:variant>
      <vt:variant>
        <vt:i4>7536750</vt:i4>
      </vt:variant>
      <vt:variant>
        <vt:i4>885</vt:i4>
      </vt:variant>
      <vt:variant>
        <vt:i4>0</vt:i4>
      </vt:variant>
      <vt:variant>
        <vt:i4>5</vt:i4>
      </vt:variant>
      <vt:variant>
        <vt:lpwstr>http://windows.microsoft.com/en-US/windows-8/keyboard-shortcuts</vt:lpwstr>
      </vt:variant>
      <vt:variant>
        <vt:lpwstr/>
      </vt:variant>
      <vt:variant>
        <vt:i4>5046285</vt:i4>
      </vt:variant>
      <vt:variant>
        <vt:i4>882</vt:i4>
      </vt:variant>
      <vt:variant>
        <vt:i4>0</vt:i4>
      </vt:variant>
      <vt:variant>
        <vt:i4>5</vt:i4>
      </vt:variant>
      <vt:variant>
        <vt:lpwstr>http://www.microsoft.com/enable/training/windows8/use-numeric-keypad.aspx</vt:lpwstr>
      </vt:variant>
      <vt:variant>
        <vt:lpwstr/>
      </vt:variant>
      <vt:variant>
        <vt:i4>7864382</vt:i4>
      </vt:variant>
      <vt:variant>
        <vt:i4>879</vt:i4>
      </vt:variant>
      <vt:variant>
        <vt:i4>0</vt:i4>
      </vt:variant>
      <vt:variant>
        <vt:i4>5</vt:i4>
      </vt:variant>
      <vt:variant>
        <vt:lpwstr>http://windows.microsoft.com/en-US/windows-8/mouse-keyboard-whats-new/</vt:lpwstr>
      </vt:variant>
      <vt:variant>
        <vt:lpwstr/>
      </vt:variant>
      <vt:variant>
        <vt:i4>3080228</vt:i4>
      </vt:variant>
      <vt:variant>
        <vt:i4>876</vt:i4>
      </vt:variant>
      <vt:variant>
        <vt:i4>0</vt:i4>
      </vt:variant>
      <vt:variant>
        <vt:i4>5</vt:i4>
      </vt:variant>
      <vt:variant>
        <vt:lpwstr>http://windows.microsoft.com/en-US/windows-8/using-speech-recognition/</vt:lpwstr>
      </vt:variant>
      <vt:variant>
        <vt:lpwstr/>
      </vt:variant>
      <vt:variant>
        <vt:i4>2621480</vt:i4>
      </vt:variant>
      <vt:variant>
        <vt:i4>873</vt:i4>
      </vt:variant>
      <vt:variant>
        <vt:i4>0</vt:i4>
      </vt:variant>
      <vt:variant>
        <vt:i4>5</vt:i4>
      </vt:variant>
      <vt:variant>
        <vt:lpwstr>http://www.microsoft.com/enable/training/windows8/change-mouse.aspx</vt:lpwstr>
      </vt:variant>
      <vt:variant>
        <vt:lpwstr/>
      </vt:variant>
      <vt:variant>
        <vt:i4>7733310</vt:i4>
      </vt:variant>
      <vt:variant>
        <vt:i4>870</vt:i4>
      </vt:variant>
      <vt:variant>
        <vt:i4>0</vt:i4>
      </vt:variant>
      <vt:variant>
        <vt:i4>5</vt:i4>
      </vt:variant>
      <vt:variant>
        <vt:lpwstr>http://windows.microsoft.com/en-US/windows-8/change-keyboard-layout</vt:lpwstr>
      </vt:variant>
      <vt:variant>
        <vt:lpwstr/>
      </vt:variant>
      <vt:variant>
        <vt:i4>7864382</vt:i4>
      </vt:variant>
      <vt:variant>
        <vt:i4>867</vt:i4>
      </vt:variant>
      <vt:variant>
        <vt:i4>0</vt:i4>
      </vt:variant>
      <vt:variant>
        <vt:i4>5</vt:i4>
      </vt:variant>
      <vt:variant>
        <vt:lpwstr>http://windows.microsoft.com/en-US/windows-8/mouse-keyboard-whats-new/</vt:lpwstr>
      </vt:variant>
      <vt:variant>
        <vt:lpwstr/>
      </vt:variant>
      <vt:variant>
        <vt:i4>4194375</vt:i4>
      </vt:variant>
      <vt:variant>
        <vt:i4>864</vt:i4>
      </vt:variant>
      <vt:variant>
        <vt:i4>0</vt:i4>
      </vt:variant>
      <vt:variant>
        <vt:i4>5</vt:i4>
      </vt:variant>
      <vt:variant>
        <vt:lpwstr>http://windows.microsoft.com/en-US/windows-8/type-with-the-on-screen-keyboard</vt:lpwstr>
      </vt:variant>
      <vt:variant>
        <vt:lpwstr/>
      </vt:variant>
      <vt:variant>
        <vt:i4>7536750</vt:i4>
      </vt:variant>
      <vt:variant>
        <vt:i4>861</vt:i4>
      </vt:variant>
      <vt:variant>
        <vt:i4>0</vt:i4>
      </vt:variant>
      <vt:variant>
        <vt:i4>5</vt:i4>
      </vt:variant>
      <vt:variant>
        <vt:lpwstr>http://windows.microsoft.com/en-US/windows-8/keyboard-shortcuts</vt:lpwstr>
      </vt:variant>
      <vt:variant>
        <vt:lpwstr/>
      </vt:variant>
      <vt:variant>
        <vt:i4>7209082</vt:i4>
      </vt:variant>
      <vt:variant>
        <vt:i4>858</vt:i4>
      </vt:variant>
      <vt:variant>
        <vt:i4>0</vt:i4>
      </vt:variant>
      <vt:variant>
        <vt:i4>5</vt:i4>
      </vt:variant>
      <vt:variant>
        <vt:lpwstr>http://www.microsoft.com/enable/training/windows8/change-keyboard.aspx</vt:lpwstr>
      </vt:variant>
      <vt:variant>
        <vt:lpwstr/>
      </vt:variant>
      <vt:variant>
        <vt:i4>7733367</vt:i4>
      </vt:variant>
      <vt:variant>
        <vt:i4>855</vt:i4>
      </vt:variant>
      <vt:variant>
        <vt:i4>0</vt:i4>
      </vt:variant>
      <vt:variant>
        <vt:i4>5</vt:i4>
      </vt:variant>
      <vt:variant>
        <vt:lpwstr>http://windows.microsoft.com/en-US/windows-8/touch-pen-settings-frequently-asked-questions</vt:lpwstr>
      </vt:variant>
      <vt:variant>
        <vt:lpwstr/>
      </vt:variant>
      <vt:variant>
        <vt:i4>1507354</vt:i4>
      </vt:variant>
      <vt:variant>
        <vt:i4>852</vt:i4>
      </vt:variant>
      <vt:variant>
        <vt:i4>0</vt:i4>
      </vt:variant>
      <vt:variant>
        <vt:i4>5</vt:i4>
      </vt:variant>
      <vt:variant>
        <vt:lpwstr>http://windows.microsoft.com/en-US/windows-8/getting-started-with-windows</vt:lpwstr>
      </vt:variant>
      <vt:variant>
        <vt:lpwstr/>
      </vt:variant>
      <vt:variant>
        <vt:i4>7864382</vt:i4>
      </vt:variant>
      <vt:variant>
        <vt:i4>849</vt:i4>
      </vt:variant>
      <vt:variant>
        <vt:i4>0</vt:i4>
      </vt:variant>
      <vt:variant>
        <vt:i4>5</vt:i4>
      </vt:variant>
      <vt:variant>
        <vt:lpwstr>http://windows.microsoft.com/en-US/windows-8/mouse-keyboard-whats-new/</vt:lpwstr>
      </vt:variant>
      <vt:variant>
        <vt:lpwstr/>
      </vt:variant>
      <vt:variant>
        <vt:i4>3866684</vt:i4>
      </vt:variant>
      <vt:variant>
        <vt:i4>846</vt:i4>
      </vt:variant>
      <vt:variant>
        <vt:i4>0</vt:i4>
      </vt:variant>
      <vt:variant>
        <vt:i4>5</vt:i4>
      </vt:variant>
      <vt:variant>
        <vt:lpwstr>http://windows.microsoft.com/en-US/windows-8/touch-swipe-tap-beyond</vt:lpwstr>
      </vt:variant>
      <vt:variant>
        <vt:lpwstr/>
      </vt:variant>
      <vt:variant>
        <vt:i4>7209058</vt:i4>
      </vt:variant>
      <vt:variant>
        <vt:i4>843</vt:i4>
      </vt:variant>
      <vt:variant>
        <vt:i4>0</vt:i4>
      </vt:variant>
      <vt:variant>
        <vt:i4>5</vt:i4>
      </vt:variant>
      <vt:variant>
        <vt:lpwstr>http://windows.microsoft.com/en-US/windows-8/using-touch-keyboard/</vt:lpwstr>
      </vt:variant>
      <vt:variant>
        <vt:lpwstr/>
      </vt:variant>
      <vt:variant>
        <vt:i4>7209058</vt:i4>
      </vt:variant>
      <vt:variant>
        <vt:i4>840</vt:i4>
      </vt:variant>
      <vt:variant>
        <vt:i4>0</vt:i4>
      </vt:variant>
      <vt:variant>
        <vt:i4>5</vt:i4>
      </vt:variant>
      <vt:variant>
        <vt:lpwstr>http://windows.microsoft.com/en-US/windows-8/using-touch-keyboard/</vt:lpwstr>
      </vt:variant>
      <vt:variant>
        <vt:lpwstr/>
      </vt:variant>
      <vt:variant>
        <vt:i4>7209058</vt:i4>
      </vt:variant>
      <vt:variant>
        <vt:i4>837</vt:i4>
      </vt:variant>
      <vt:variant>
        <vt:i4>0</vt:i4>
      </vt:variant>
      <vt:variant>
        <vt:i4>5</vt:i4>
      </vt:variant>
      <vt:variant>
        <vt:lpwstr>http://windows.microsoft.com/en-US/windows-8/using-touch-keyboard/</vt:lpwstr>
      </vt:variant>
      <vt:variant>
        <vt:lpwstr/>
      </vt:variant>
      <vt:variant>
        <vt:i4>7209058</vt:i4>
      </vt:variant>
      <vt:variant>
        <vt:i4>834</vt:i4>
      </vt:variant>
      <vt:variant>
        <vt:i4>0</vt:i4>
      </vt:variant>
      <vt:variant>
        <vt:i4>5</vt:i4>
      </vt:variant>
      <vt:variant>
        <vt:lpwstr>http://windows.microsoft.com/en-US/windows-8/using-touch-keyboard/</vt:lpwstr>
      </vt:variant>
      <vt:variant>
        <vt:lpwstr/>
      </vt:variant>
      <vt:variant>
        <vt:i4>7209058</vt:i4>
      </vt:variant>
      <vt:variant>
        <vt:i4>831</vt:i4>
      </vt:variant>
      <vt:variant>
        <vt:i4>0</vt:i4>
      </vt:variant>
      <vt:variant>
        <vt:i4>5</vt:i4>
      </vt:variant>
      <vt:variant>
        <vt:lpwstr>http://windows.microsoft.com/en-US/windows-8/using-touch-keyboard/</vt:lpwstr>
      </vt:variant>
      <vt:variant>
        <vt:lpwstr/>
      </vt:variant>
      <vt:variant>
        <vt:i4>7864382</vt:i4>
      </vt:variant>
      <vt:variant>
        <vt:i4>828</vt:i4>
      </vt:variant>
      <vt:variant>
        <vt:i4>0</vt:i4>
      </vt:variant>
      <vt:variant>
        <vt:i4>5</vt:i4>
      </vt:variant>
      <vt:variant>
        <vt:lpwstr>http://windows.microsoft.com/en-US/windows-8/mouse-keyboard-whats-new/</vt:lpwstr>
      </vt:variant>
      <vt:variant>
        <vt:lpwstr/>
      </vt:variant>
      <vt:variant>
        <vt:i4>6094870</vt:i4>
      </vt:variant>
      <vt:variant>
        <vt:i4>825</vt:i4>
      </vt:variant>
      <vt:variant>
        <vt:i4>0</vt:i4>
      </vt:variant>
      <vt:variant>
        <vt:i4>5</vt:i4>
      </vt:variant>
      <vt:variant>
        <vt:lpwstr>http://windows.microsoft.com/en-US/windows-8/microsoft-account</vt:lpwstr>
      </vt:variant>
      <vt:variant>
        <vt:lpwstr>1TC=t1</vt:lpwstr>
      </vt:variant>
      <vt:variant>
        <vt:i4>6094870</vt:i4>
      </vt:variant>
      <vt:variant>
        <vt:i4>822</vt:i4>
      </vt:variant>
      <vt:variant>
        <vt:i4>0</vt:i4>
      </vt:variant>
      <vt:variant>
        <vt:i4>5</vt:i4>
      </vt:variant>
      <vt:variant>
        <vt:lpwstr>http://windows.microsoft.com/en-US/windows-8/microsoft-account</vt:lpwstr>
      </vt:variant>
      <vt:variant>
        <vt:lpwstr>1TC=t1</vt:lpwstr>
      </vt:variant>
      <vt:variant>
        <vt:i4>6094870</vt:i4>
      </vt:variant>
      <vt:variant>
        <vt:i4>819</vt:i4>
      </vt:variant>
      <vt:variant>
        <vt:i4>0</vt:i4>
      </vt:variant>
      <vt:variant>
        <vt:i4>5</vt:i4>
      </vt:variant>
      <vt:variant>
        <vt:lpwstr>http://windows.microsoft.com/en-US/windows-8/microsoft-account</vt:lpwstr>
      </vt:variant>
      <vt:variant>
        <vt:lpwstr>1TC=t1</vt:lpwstr>
      </vt:variant>
      <vt:variant>
        <vt:i4>7077997</vt:i4>
      </vt:variant>
      <vt:variant>
        <vt:i4>816</vt:i4>
      </vt:variant>
      <vt:variant>
        <vt:i4>0</vt:i4>
      </vt:variant>
      <vt:variant>
        <vt:i4>5</vt:i4>
      </vt:variant>
      <vt:variant>
        <vt:lpwstr>http://windows.microsoft.com/en-US/windows-8/how-connect-multiple-monitors</vt:lpwstr>
      </vt:variant>
      <vt:variant>
        <vt:lpwstr/>
      </vt:variant>
      <vt:variant>
        <vt:i4>3866730</vt:i4>
      </vt:variant>
      <vt:variant>
        <vt:i4>813</vt:i4>
      </vt:variant>
      <vt:variant>
        <vt:i4>0</vt:i4>
      </vt:variant>
      <vt:variant>
        <vt:i4>5</vt:i4>
      </vt:variant>
      <vt:variant>
        <vt:lpwstr>http://windows.microsoft.com/en-US/windows-8/rearrange-tiles-start/</vt:lpwstr>
      </vt:variant>
      <vt:variant>
        <vt:lpwstr/>
      </vt:variant>
      <vt:variant>
        <vt:i4>2359401</vt:i4>
      </vt:variant>
      <vt:variant>
        <vt:i4>810</vt:i4>
      </vt:variant>
      <vt:variant>
        <vt:i4>0</vt:i4>
      </vt:variant>
      <vt:variant>
        <vt:i4>5</vt:i4>
      </vt:variant>
      <vt:variant>
        <vt:lpwstr>http://windows.microsoft.com/en-US/windows-8/adding-apps-websites-to-start</vt:lpwstr>
      </vt:variant>
      <vt:variant>
        <vt:lpwstr/>
      </vt:variant>
      <vt:variant>
        <vt:i4>2359401</vt:i4>
      </vt:variant>
      <vt:variant>
        <vt:i4>807</vt:i4>
      </vt:variant>
      <vt:variant>
        <vt:i4>0</vt:i4>
      </vt:variant>
      <vt:variant>
        <vt:i4>5</vt:i4>
      </vt:variant>
      <vt:variant>
        <vt:lpwstr>http://windows.microsoft.com/en-US/windows-8/adding-apps-websites-to-start/</vt:lpwstr>
      </vt:variant>
      <vt:variant>
        <vt:lpwstr/>
      </vt:variant>
      <vt:variant>
        <vt:i4>2359401</vt:i4>
      </vt:variant>
      <vt:variant>
        <vt:i4>804</vt:i4>
      </vt:variant>
      <vt:variant>
        <vt:i4>0</vt:i4>
      </vt:variant>
      <vt:variant>
        <vt:i4>5</vt:i4>
      </vt:variant>
      <vt:variant>
        <vt:lpwstr>http://windows.microsoft.com/en-US/windows-8/adding-apps-websites-to-start/</vt:lpwstr>
      </vt:variant>
      <vt:variant>
        <vt:lpwstr/>
      </vt:variant>
      <vt:variant>
        <vt:i4>2359401</vt:i4>
      </vt:variant>
      <vt:variant>
        <vt:i4>801</vt:i4>
      </vt:variant>
      <vt:variant>
        <vt:i4>0</vt:i4>
      </vt:variant>
      <vt:variant>
        <vt:i4>5</vt:i4>
      </vt:variant>
      <vt:variant>
        <vt:lpwstr>http://windows.microsoft.com/en-US/windows-8/adding-apps-websites-to-start/</vt:lpwstr>
      </vt:variant>
      <vt:variant>
        <vt:lpwstr/>
      </vt:variant>
      <vt:variant>
        <vt:i4>2359401</vt:i4>
      </vt:variant>
      <vt:variant>
        <vt:i4>798</vt:i4>
      </vt:variant>
      <vt:variant>
        <vt:i4>0</vt:i4>
      </vt:variant>
      <vt:variant>
        <vt:i4>5</vt:i4>
      </vt:variant>
      <vt:variant>
        <vt:lpwstr>http://windows.microsoft.com/en-US/windows-8/adding-apps-websites-to-start</vt:lpwstr>
      </vt:variant>
      <vt:variant>
        <vt:lpwstr/>
      </vt:variant>
      <vt:variant>
        <vt:i4>4849665</vt:i4>
      </vt:variant>
      <vt:variant>
        <vt:i4>795</vt:i4>
      </vt:variant>
      <vt:variant>
        <vt:i4>0</vt:i4>
      </vt:variant>
      <vt:variant>
        <vt:i4>5</vt:i4>
      </vt:variant>
      <vt:variant>
        <vt:lpwstr>http://windows.microsoft.com/en-US/windows-8/use-the-taskbar</vt:lpwstr>
      </vt:variant>
      <vt:variant>
        <vt:lpwstr/>
      </vt:variant>
      <vt:variant>
        <vt:i4>3276856</vt:i4>
      </vt:variant>
      <vt:variant>
        <vt:i4>792</vt:i4>
      </vt:variant>
      <vt:variant>
        <vt:i4>0</vt:i4>
      </vt:variant>
      <vt:variant>
        <vt:i4>5</vt:i4>
      </vt:variant>
      <vt:variant>
        <vt:lpwstr>http://windows.microsoft.com/en-US/windows-8/where-is-control-panel</vt:lpwstr>
      </vt:variant>
      <vt:variant>
        <vt:lpwstr/>
      </vt:variant>
      <vt:variant>
        <vt:i4>1900628</vt:i4>
      </vt:variant>
      <vt:variant>
        <vt:i4>789</vt:i4>
      </vt:variant>
      <vt:variant>
        <vt:i4>0</vt:i4>
      </vt:variant>
      <vt:variant>
        <vt:i4>5</vt:i4>
      </vt:variant>
      <vt:variant>
        <vt:lpwstr>http://windows.microsoft.com/en-US/windows-8/where-is-control-panel/</vt:lpwstr>
      </vt:variant>
      <vt:variant>
        <vt:lpwstr/>
      </vt:variant>
      <vt:variant>
        <vt:i4>3276856</vt:i4>
      </vt:variant>
      <vt:variant>
        <vt:i4>786</vt:i4>
      </vt:variant>
      <vt:variant>
        <vt:i4>0</vt:i4>
      </vt:variant>
      <vt:variant>
        <vt:i4>5</vt:i4>
      </vt:variant>
      <vt:variant>
        <vt:lpwstr>http://windows.microsoft.com/en-US/windows-8/where-is-control-panel</vt:lpwstr>
      </vt:variant>
      <vt:variant>
        <vt:lpwstr/>
      </vt:variant>
      <vt:variant>
        <vt:i4>3276856</vt:i4>
      </vt:variant>
      <vt:variant>
        <vt:i4>783</vt:i4>
      </vt:variant>
      <vt:variant>
        <vt:i4>0</vt:i4>
      </vt:variant>
      <vt:variant>
        <vt:i4>5</vt:i4>
      </vt:variant>
      <vt:variant>
        <vt:lpwstr>http://windows.microsoft.com/en-US/windows-8/where-is-control-panel</vt:lpwstr>
      </vt:variant>
      <vt:variant>
        <vt:lpwstr/>
      </vt:variant>
      <vt:variant>
        <vt:i4>3276856</vt:i4>
      </vt:variant>
      <vt:variant>
        <vt:i4>780</vt:i4>
      </vt:variant>
      <vt:variant>
        <vt:i4>0</vt:i4>
      </vt:variant>
      <vt:variant>
        <vt:i4>5</vt:i4>
      </vt:variant>
      <vt:variant>
        <vt:lpwstr>http://windows.microsoft.com/en-US/windows-8/where-is-control-panel</vt:lpwstr>
      </vt:variant>
      <vt:variant>
        <vt:lpwstr/>
      </vt:variant>
      <vt:variant>
        <vt:i4>5701646</vt:i4>
      </vt:variant>
      <vt:variant>
        <vt:i4>777</vt:i4>
      </vt:variant>
      <vt:variant>
        <vt:i4>0</vt:i4>
      </vt:variant>
      <vt:variant>
        <vt:i4>5</vt:i4>
      </vt:variant>
      <vt:variant>
        <vt:lpwstr>http://windows.microsoft.com/en-US/windows-8/make-text-screen-larger-smaller</vt:lpwstr>
      </vt:variant>
      <vt:variant>
        <vt:lpwstr/>
      </vt:variant>
      <vt:variant>
        <vt:i4>1638494</vt:i4>
      </vt:variant>
      <vt:variant>
        <vt:i4>774</vt:i4>
      </vt:variant>
      <vt:variant>
        <vt:i4>0</vt:i4>
      </vt:variant>
      <vt:variant>
        <vt:i4>5</vt:i4>
      </vt:variant>
      <vt:variant>
        <vt:lpwstr>http://windows.microsoft.com/en-US/windows-8/using-screen-savers/</vt:lpwstr>
      </vt:variant>
      <vt:variant>
        <vt:lpwstr/>
      </vt:variant>
      <vt:variant>
        <vt:i4>1376258</vt:i4>
      </vt:variant>
      <vt:variant>
        <vt:i4>771</vt:i4>
      </vt:variant>
      <vt:variant>
        <vt:i4>0</vt:i4>
      </vt:variant>
      <vt:variant>
        <vt:i4>5</vt:i4>
      </vt:variant>
      <vt:variant>
        <vt:lpwstr>http://windows.microsoft.com/en-US/windows-8/get-started-with-themes/</vt:lpwstr>
      </vt:variant>
      <vt:variant>
        <vt:lpwstr/>
      </vt:variant>
      <vt:variant>
        <vt:i4>3866730</vt:i4>
      </vt:variant>
      <vt:variant>
        <vt:i4>768</vt:i4>
      </vt:variant>
      <vt:variant>
        <vt:i4>0</vt:i4>
      </vt:variant>
      <vt:variant>
        <vt:i4>5</vt:i4>
      </vt:variant>
      <vt:variant>
        <vt:lpwstr>http://windows.microsoft.com/en-US/windows-8/rearrange-tiles-start/</vt:lpwstr>
      </vt:variant>
      <vt:variant>
        <vt:lpwstr/>
      </vt:variant>
      <vt:variant>
        <vt:i4>4063334</vt:i4>
      </vt:variant>
      <vt:variant>
        <vt:i4>765</vt:i4>
      </vt:variant>
      <vt:variant>
        <vt:i4>0</vt:i4>
      </vt:variant>
      <vt:variant>
        <vt:i4>5</vt:i4>
      </vt:variant>
      <vt:variant>
        <vt:lpwstr>http://windows.microsoft.com/en-US/windows-8/app-commands</vt:lpwstr>
      </vt:variant>
      <vt:variant>
        <vt:lpwstr>1TC=t1</vt:lpwstr>
      </vt:variant>
      <vt:variant>
        <vt:i4>6881331</vt:i4>
      </vt:variant>
      <vt:variant>
        <vt:i4>762</vt:i4>
      </vt:variant>
      <vt:variant>
        <vt:i4>0</vt:i4>
      </vt:variant>
      <vt:variant>
        <vt:i4>5</vt:i4>
      </vt:variant>
      <vt:variant>
        <vt:lpwstr>http://windows.microsoft.com/en-US/windows-8/app-commands/</vt:lpwstr>
      </vt:variant>
      <vt:variant>
        <vt:lpwstr/>
      </vt:variant>
      <vt:variant>
        <vt:i4>6881331</vt:i4>
      </vt:variant>
      <vt:variant>
        <vt:i4>759</vt:i4>
      </vt:variant>
      <vt:variant>
        <vt:i4>0</vt:i4>
      </vt:variant>
      <vt:variant>
        <vt:i4>5</vt:i4>
      </vt:variant>
      <vt:variant>
        <vt:lpwstr>http://windows.microsoft.com/en-US/windows-8/app-commands/</vt:lpwstr>
      </vt:variant>
      <vt:variant>
        <vt:lpwstr/>
      </vt:variant>
      <vt:variant>
        <vt:i4>1835032</vt:i4>
      </vt:variant>
      <vt:variant>
        <vt:i4>756</vt:i4>
      </vt:variant>
      <vt:variant>
        <vt:i4>0</vt:i4>
      </vt:variant>
      <vt:variant>
        <vt:i4>5</vt:i4>
      </vt:variant>
      <vt:variant>
        <vt:lpwstr>http://windows.microsoft.com/en-US/windows-8/charms/</vt:lpwstr>
      </vt:variant>
      <vt:variant>
        <vt:lpwstr/>
      </vt:variant>
      <vt:variant>
        <vt:i4>786503</vt:i4>
      </vt:variant>
      <vt:variant>
        <vt:i4>753</vt:i4>
      </vt:variant>
      <vt:variant>
        <vt:i4>0</vt:i4>
      </vt:variant>
      <vt:variant>
        <vt:i4>5</vt:i4>
      </vt:variant>
      <vt:variant>
        <vt:lpwstr>http://windows.microsoft.com/en-US/windows-8/files-folders-windows-explorer/</vt:lpwstr>
      </vt:variant>
      <vt:variant>
        <vt:lpwstr/>
      </vt:variant>
      <vt:variant>
        <vt:i4>4587584</vt:i4>
      </vt:variant>
      <vt:variant>
        <vt:i4>750</vt:i4>
      </vt:variant>
      <vt:variant>
        <vt:i4>0</vt:i4>
      </vt:variant>
      <vt:variant>
        <vt:i4>5</vt:i4>
      </vt:variant>
      <vt:variant>
        <vt:lpwstr>http://windows.microsoft.com/en-US/windows-8/app-commands</vt:lpwstr>
      </vt:variant>
      <vt:variant>
        <vt:lpwstr/>
      </vt:variant>
      <vt:variant>
        <vt:i4>3997739</vt:i4>
      </vt:variant>
      <vt:variant>
        <vt:i4>747</vt:i4>
      </vt:variant>
      <vt:variant>
        <vt:i4>0</vt:i4>
      </vt:variant>
      <vt:variant>
        <vt:i4>5</vt:i4>
      </vt:variant>
      <vt:variant>
        <vt:lpwstr>http://windows.microsoft.com/en-US/windows-8/shared-start-screen</vt:lpwstr>
      </vt:variant>
      <vt:variant>
        <vt:lpwstr>1TC=t1</vt:lpwstr>
      </vt:variant>
      <vt:variant>
        <vt:i4>1376258</vt:i4>
      </vt:variant>
      <vt:variant>
        <vt:i4>744</vt:i4>
      </vt:variant>
      <vt:variant>
        <vt:i4>0</vt:i4>
      </vt:variant>
      <vt:variant>
        <vt:i4>5</vt:i4>
      </vt:variant>
      <vt:variant>
        <vt:lpwstr>http://windows.microsoft.com/en-US/windows-8/get-started-with-themes</vt:lpwstr>
      </vt:variant>
      <vt:variant>
        <vt:lpwstr/>
      </vt:variant>
      <vt:variant>
        <vt:i4>1835032</vt:i4>
      </vt:variant>
      <vt:variant>
        <vt:i4>741</vt:i4>
      </vt:variant>
      <vt:variant>
        <vt:i4>0</vt:i4>
      </vt:variant>
      <vt:variant>
        <vt:i4>5</vt:i4>
      </vt:variant>
      <vt:variant>
        <vt:lpwstr>http://windows.microsoft.com/en-US/windows-8/charms/</vt:lpwstr>
      </vt:variant>
      <vt:variant>
        <vt:lpwstr/>
      </vt:variant>
      <vt:variant>
        <vt:i4>7340155</vt:i4>
      </vt:variant>
      <vt:variant>
        <vt:i4>738</vt:i4>
      </vt:variant>
      <vt:variant>
        <vt:i4>0</vt:i4>
      </vt:variant>
      <vt:variant>
        <vt:i4>5</vt:i4>
      </vt:variant>
      <vt:variant>
        <vt:lpwstr>http://windows.microsoft.com/en-US/windows/personalization-gallery</vt:lpwstr>
      </vt:variant>
      <vt:variant>
        <vt:lpwstr/>
      </vt:variant>
      <vt:variant>
        <vt:i4>4915277</vt:i4>
      </vt:variant>
      <vt:variant>
        <vt:i4>735</vt:i4>
      </vt:variant>
      <vt:variant>
        <vt:i4>0</vt:i4>
      </vt:variant>
      <vt:variant>
        <vt:i4>5</vt:i4>
      </vt:variant>
      <vt:variant>
        <vt:lpwstr>http://windows.microsoft.com/en-US/windows-8/charms</vt:lpwstr>
      </vt:variant>
      <vt:variant>
        <vt:lpwstr>1TC=t1</vt:lpwstr>
      </vt:variant>
      <vt:variant>
        <vt:i4>3407907</vt:i4>
      </vt:variant>
      <vt:variant>
        <vt:i4>732</vt:i4>
      </vt:variant>
      <vt:variant>
        <vt:i4>0</vt:i4>
      </vt:variant>
      <vt:variant>
        <vt:i4>5</vt:i4>
      </vt:variant>
      <vt:variant>
        <vt:lpwstr>http://windows.microsoft.com/en-US/windows-8/change-backgrounds-pictures</vt:lpwstr>
      </vt:variant>
      <vt:variant>
        <vt:lpwstr>1TC=t1</vt:lpwstr>
      </vt:variant>
      <vt:variant>
        <vt:i4>3080295</vt:i4>
      </vt:variant>
      <vt:variant>
        <vt:i4>729</vt:i4>
      </vt:variant>
      <vt:variant>
        <vt:i4>0</vt:i4>
      </vt:variant>
      <vt:variant>
        <vt:i4>5</vt:i4>
      </vt:variant>
      <vt:variant>
        <vt:lpwstr>http://windows.microsoft.com/en-US/windows-8/customize</vt:lpwstr>
      </vt:variant>
      <vt:variant>
        <vt:lpwstr/>
      </vt:variant>
      <vt:variant>
        <vt:i4>3670133</vt:i4>
      </vt:variant>
      <vt:variant>
        <vt:i4>726</vt:i4>
      </vt:variant>
      <vt:variant>
        <vt:i4>0</vt:i4>
      </vt:variant>
      <vt:variant>
        <vt:i4>5</vt:i4>
      </vt:variant>
      <vt:variant>
        <vt:lpwstr>http://windows.microsoft.com/en-US/windows-8/use-visual-alternatives-to-sounds/</vt:lpwstr>
      </vt:variant>
      <vt:variant>
        <vt:lpwstr/>
      </vt:variant>
      <vt:variant>
        <vt:i4>7209058</vt:i4>
      </vt:variant>
      <vt:variant>
        <vt:i4>723</vt:i4>
      </vt:variant>
      <vt:variant>
        <vt:i4>0</vt:i4>
      </vt:variant>
      <vt:variant>
        <vt:i4>5</vt:i4>
      </vt:variant>
      <vt:variant>
        <vt:lpwstr>http://windows.microsoft.com/en-US/windows-8/using-touch-keyboard/</vt:lpwstr>
      </vt:variant>
      <vt:variant>
        <vt:lpwstr/>
      </vt:variant>
      <vt:variant>
        <vt:i4>4194375</vt:i4>
      </vt:variant>
      <vt:variant>
        <vt:i4>720</vt:i4>
      </vt:variant>
      <vt:variant>
        <vt:i4>0</vt:i4>
      </vt:variant>
      <vt:variant>
        <vt:i4>5</vt:i4>
      </vt:variant>
      <vt:variant>
        <vt:lpwstr>http://windows.microsoft.com/en-US/windows-8/type-with-the-on-screen-keyboard</vt:lpwstr>
      </vt:variant>
      <vt:variant>
        <vt:lpwstr/>
      </vt:variant>
      <vt:variant>
        <vt:i4>5177437</vt:i4>
      </vt:variant>
      <vt:variant>
        <vt:i4>717</vt:i4>
      </vt:variant>
      <vt:variant>
        <vt:i4>0</vt:i4>
      </vt:variant>
      <vt:variant>
        <vt:i4>5</vt:i4>
      </vt:variant>
      <vt:variant>
        <vt:lpwstr>http://windows.microsoft.com/en-US/windows-8/get-best-display-monitor</vt:lpwstr>
      </vt:variant>
      <vt:variant>
        <vt:lpwstr/>
      </vt:variant>
      <vt:variant>
        <vt:i4>4849665</vt:i4>
      </vt:variant>
      <vt:variant>
        <vt:i4>714</vt:i4>
      </vt:variant>
      <vt:variant>
        <vt:i4>0</vt:i4>
      </vt:variant>
      <vt:variant>
        <vt:i4>5</vt:i4>
      </vt:variant>
      <vt:variant>
        <vt:lpwstr>http://windows.microsoft.com/en-US/windows-8/use-the-taskbar</vt:lpwstr>
      </vt:variant>
      <vt:variant>
        <vt:lpwstr/>
      </vt:variant>
      <vt:variant>
        <vt:i4>1245192</vt:i4>
      </vt:variant>
      <vt:variant>
        <vt:i4>711</vt:i4>
      </vt:variant>
      <vt:variant>
        <vt:i4>0</vt:i4>
      </vt:variant>
      <vt:variant>
        <vt:i4>5</vt:i4>
      </vt:variant>
      <vt:variant>
        <vt:lpwstr>http://windows.microsoft.com/en-US/windows-8/use-magnifier-to-see-items/</vt:lpwstr>
      </vt:variant>
      <vt:variant>
        <vt:lpwstr/>
      </vt:variant>
      <vt:variant>
        <vt:i4>3080228</vt:i4>
      </vt:variant>
      <vt:variant>
        <vt:i4>708</vt:i4>
      </vt:variant>
      <vt:variant>
        <vt:i4>0</vt:i4>
      </vt:variant>
      <vt:variant>
        <vt:i4>5</vt:i4>
      </vt:variant>
      <vt:variant>
        <vt:lpwstr>http://windows.microsoft.com/en-US/windows-8/using-speech-recognition/</vt:lpwstr>
      </vt:variant>
      <vt:variant>
        <vt:lpwstr/>
      </vt:variant>
      <vt:variant>
        <vt:i4>1572953</vt:i4>
      </vt:variant>
      <vt:variant>
        <vt:i4>705</vt:i4>
      </vt:variant>
      <vt:variant>
        <vt:i4>0</vt:i4>
      </vt:variant>
      <vt:variant>
        <vt:i4>5</vt:i4>
      </vt:variant>
      <vt:variant>
        <vt:lpwstr>http://www.microsoft.com/enable/</vt:lpwstr>
      </vt:variant>
      <vt:variant>
        <vt:lpwstr/>
      </vt:variant>
      <vt:variant>
        <vt:i4>7077944</vt:i4>
      </vt:variant>
      <vt:variant>
        <vt:i4>702</vt:i4>
      </vt:variant>
      <vt:variant>
        <vt:i4>0</vt:i4>
      </vt:variant>
      <vt:variant>
        <vt:i4>5</vt:i4>
      </vt:variant>
      <vt:variant>
        <vt:lpwstr>http://www.microsoft.com/enable/at/</vt:lpwstr>
      </vt:variant>
      <vt:variant>
        <vt:lpwstr/>
      </vt:variant>
      <vt:variant>
        <vt:i4>6029341</vt:i4>
      </vt:variant>
      <vt:variant>
        <vt:i4>699</vt:i4>
      </vt:variant>
      <vt:variant>
        <vt:i4>0</vt:i4>
      </vt:variant>
      <vt:variant>
        <vt:i4>5</vt:i4>
      </vt:variant>
      <vt:variant>
        <vt:lpwstr>http://windows.microsoft.com/en-US/windows-8/keyboard-shortcuts/</vt:lpwstr>
      </vt:variant>
      <vt:variant>
        <vt:lpwstr/>
      </vt:variant>
      <vt:variant>
        <vt:i4>7340133</vt:i4>
      </vt:variant>
      <vt:variant>
        <vt:i4>696</vt:i4>
      </vt:variant>
      <vt:variant>
        <vt:i4>0</vt:i4>
      </vt:variant>
      <vt:variant>
        <vt:i4>5</vt:i4>
      </vt:variant>
      <vt:variant>
        <vt:lpwstr>http://windows.microsoft.com/en-US/windows-8/hear-text-read-aloud-with-narrator</vt:lpwstr>
      </vt:variant>
      <vt:variant>
        <vt:lpwstr/>
      </vt:variant>
      <vt:variant>
        <vt:i4>1376258</vt:i4>
      </vt:variant>
      <vt:variant>
        <vt:i4>693</vt:i4>
      </vt:variant>
      <vt:variant>
        <vt:i4>0</vt:i4>
      </vt:variant>
      <vt:variant>
        <vt:i4>5</vt:i4>
      </vt:variant>
      <vt:variant>
        <vt:lpwstr>http://windows.microsoft.com/en-US/windows-8/get-started-with-themes</vt:lpwstr>
      </vt:variant>
      <vt:variant>
        <vt:lpwstr/>
      </vt:variant>
      <vt:variant>
        <vt:i4>5177437</vt:i4>
      </vt:variant>
      <vt:variant>
        <vt:i4>690</vt:i4>
      </vt:variant>
      <vt:variant>
        <vt:i4>0</vt:i4>
      </vt:variant>
      <vt:variant>
        <vt:i4>5</vt:i4>
      </vt:variant>
      <vt:variant>
        <vt:lpwstr>http://windows.microsoft.com/en-US/windows-8/get-best-display-monitor</vt:lpwstr>
      </vt:variant>
      <vt:variant>
        <vt:lpwstr/>
      </vt:variant>
      <vt:variant>
        <vt:i4>5701646</vt:i4>
      </vt:variant>
      <vt:variant>
        <vt:i4>687</vt:i4>
      </vt:variant>
      <vt:variant>
        <vt:i4>0</vt:i4>
      </vt:variant>
      <vt:variant>
        <vt:i4>5</vt:i4>
      </vt:variant>
      <vt:variant>
        <vt:lpwstr>http://windows.microsoft.com/en-US/windows-8/make-text-screen-larger-smaller/</vt:lpwstr>
      </vt:variant>
      <vt:variant>
        <vt:lpwstr/>
      </vt:variant>
      <vt:variant>
        <vt:i4>3080228</vt:i4>
      </vt:variant>
      <vt:variant>
        <vt:i4>684</vt:i4>
      </vt:variant>
      <vt:variant>
        <vt:i4>0</vt:i4>
      </vt:variant>
      <vt:variant>
        <vt:i4>5</vt:i4>
      </vt:variant>
      <vt:variant>
        <vt:lpwstr>http://windows.microsoft.com/en-US/windows-8/using-speech-recognition/</vt:lpwstr>
      </vt:variant>
      <vt:variant>
        <vt:lpwstr/>
      </vt:variant>
      <vt:variant>
        <vt:i4>6225943</vt:i4>
      </vt:variant>
      <vt:variant>
        <vt:i4>681</vt:i4>
      </vt:variant>
      <vt:variant>
        <vt:i4>0</vt:i4>
      </vt:variant>
      <vt:variant>
        <vt:i4>5</vt:i4>
      </vt:variant>
      <vt:variant>
        <vt:lpwstr>http://windows.microsoft.com/en-US/windows-8/hear-text-read-aloud-with-narrator/</vt:lpwstr>
      </vt:variant>
      <vt:variant>
        <vt:lpwstr/>
      </vt:variant>
      <vt:variant>
        <vt:i4>1245192</vt:i4>
      </vt:variant>
      <vt:variant>
        <vt:i4>678</vt:i4>
      </vt:variant>
      <vt:variant>
        <vt:i4>0</vt:i4>
      </vt:variant>
      <vt:variant>
        <vt:i4>5</vt:i4>
      </vt:variant>
      <vt:variant>
        <vt:lpwstr>http://windows.microsoft.com/en-US/windows-8/use-magnifier-to-see-items/</vt:lpwstr>
      </vt:variant>
      <vt:variant>
        <vt:lpwstr/>
      </vt:variant>
      <vt:variant>
        <vt:i4>1572953</vt:i4>
      </vt:variant>
      <vt:variant>
        <vt:i4>675</vt:i4>
      </vt:variant>
      <vt:variant>
        <vt:i4>0</vt:i4>
      </vt:variant>
      <vt:variant>
        <vt:i4>5</vt:i4>
      </vt:variant>
      <vt:variant>
        <vt:lpwstr>http://www.microsoft.com/enable/</vt:lpwstr>
      </vt:variant>
      <vt:variant>
        <vt:lpwstr/>
      </vt:variant>
      <vt:variant>
        <vt:i4>1441858</vt:i4>
      </vt:variant>
      <vt:variant>
        <vt:i4>672</vt:i4>
      </vt:variant>
      <vt:variant>
        <vt:i4>0</vt:i4>
      </vt:variant>
      <vt:variant>
        <vt:i4>5</vt:i4>
      </vt:variant>
      <vt:variant>
        <vt:lpwstr>http://windows.microsoft.com/en-US/windows-8/make-pc-easier-use/</vt:lpwstr>
      </vt:variant>
      <vt:variant>
        <vt:lpwstr/>
      </vt:variant>
      <vt:variant>
        <vt:i4>589890</vt:i4>
      </vt:variant>
      <vt:variant>
        <vt:i4>669</vt:i4>
      </vt:variant>
      <vt:variant>
        <vt:i4>0</vt:i4>
      </vt:variant>
      <vt:variant>
        <vt:i4>5</vt:i4>
      </vt:variant>
      <vt:variant>
        <vt:lpwstr>http://www.microsoft.com/enable/at/matvplist.aspx</vt:lpwstr>
      </vt:variant>
      <vt:variant>
        <vt:lpwstr/>
      </vt:variant>
      <vt:variant>
        <vt:i4>589890</vt:i4>
      </vt:variant>
      <vt:variant>
        <vt:i4>666</vt:i4>
      </vt:variant>
      <vt:variant>
        <vt:i4>0</vt:i4>
      </vt:variant>
      <vt:variant>
        <vt:i4>5</vt:i4>
      </vt:variant>
      <vt:variant>
        <vt:lpwstr>http://www.microsoft.com/enable/at/matvplist.aspx</vt:lpwstr>
      </vt:variant>
      <vt:variant>
        <vt:lpwstr/>
      </vt:variant>
      <vt:variant>
        <vt:i4>5898258</vt:i4>
      </vt:variant>
      <vt:variant>
        <vt:i4>663</vt:i4>
      </vt:variant>
      <vt:variant>
        <vt:i4>0</vt:i4>
      </vt:variant>
      <vt:variant>
        <vt:i4>5</vt:i4>
      </vt:variant>
      <vt:variant>
        <vt:lpwstr>http://windows.microsoft.com/</vt:lpwstr>
      </vt:variant>
      <vt:variant>
        <vt:lpwstr/>
      </vt:variant>
      <vt:variant>
        <vt:i4>5898258</vt:i4>
      </vt:variant>
      <vt:variant>
        <vt:i4>660</vt:i4>
      </vt:variant>
      <vt:variant>
        <vt:i4>0</vt:i4>
      </vt:variant>
      <vt:variant>
        <vt:i4>5</vt:i4>
      </vt:variant>
      <vt:variant>
        <vt:lpwstr>http://windows.microsoft.com/</vt:lpwstr>
      </vt:variant>
      <vt:variant>
        <vt:lpwstr/>
      </vt:variant>
      <vt:variant>
        <vt:i4>1572953</vt:i4>
      </vt:variant>
      <vt:variant>
        <vt:i4>657</vt:i4>
      </vt:variant>
      <vt:variant>
        <vt:i4>0</vt:i4>
      </vt:variant>
      <vt:variant>
        <vt:i4>5</vt:i4>
      </vt:variant>
      <vt:variant>
        <vt:lpwstr>http://www.microsoft.com/enable/</vt:lpwstr>
      </vt:variant>
      <vt:variant>
        <vt:lpwstr/>
      </vt:variant>
      <vt:variant>
        <vt:i4>1572953</vt:i4>
      </vt:variant>
      <vt:variant>
        <vt:i4>654</vt:i4>
      </vt:variant>
      <vt:variant>
        <vt:i4>0</vt:i4>
      </vt:variant>
      <vt:variant>
        <vt:i4>5</vt:i4>
      </vt:variant>
      <vt:variant>
        <vt:lpwstr>http://www.microsoft.com/enable/</vt:lpwstr>
      </vt:variant>
      <vt:variant>
        <vt:lpwstr/>
      </vt:variant>
      <vt:variant>
        <vt:i4>7077944</vt:i4>
      </vt:variant>
      <vt:variant>
        <vt:i4>651</vt:i4>
      </vt:variant>
      <vt:variant>
        <vt:i4>0</vt:i4>
      </vt:variant>
      <vt:variant>
        <vt:i4>5</vt:i4>
      </vt:variant>
      <vt:variant>
        <vt:lpwstr>http://www.microsoft.com/enable/at/</vt:lpwstr>
      </vt:variant>
      <vt:variant>
        <vt:lpwstr/>
      </vt:variant>
      <vt:variant>
        <vt:i4>7077944</vt:i4>
      </vt:variant>
      <vt:variant>
        <vt:i4>648</vt:i4>
      </vt:variant>
      <vt:variant>
        <vt:i4>0</vt:i4>
      </vt:variant>
      <vt:variant>
        <vt:i4>5</vt:i4>
      </vt:variant>
      <vt:variant>
        <vt:lpwstr>http://www.microsoft.com/enable/at/</vt:lpwstr>
      </vt:variant>
      <vt:variant>
        <vt:lpwstr/>
      </vt:variant>
      <vt:variant>
        <vt:i4>1048630</vt:i4>
      </vt:variant>
      <vt:variant>
        <vt:i4>641</vt:i4>
      </vt:variant>
      <vt:variant>
        <vt:i4>0</vt:i4>
      </vt:variant>
      <vt:variant>
        <vt:i4>5</vt:i4>
      </vt:variant>
      <vt:variant>
        <vt:lpwstr/>
      </vt:variant>
      <vt:variant>
        <vt:lpwstr>_Toc340423748</vt:lpwstr>
      </vt:variant>
      <vt:variant>
        <vt:i4>1048630</vt:i4>
      </vt:variant>
      <vt:variant>
        <vt:i4>635</vt:i4>
      </vt:variant>
      <vt:variant>
        <vt:i4>0</vt:i4>
      </vt:variant>
      <vt:variant>
        <vt:i4>5</vt:i4>
      </vt:variant>
      <vt:variant>
        <vt:lpwstr/>
      </vt:variant>
      <vt:variant>
        <vt:lpwstr>_Toc340423747</vt:lpwstr>
      </vt:variant>
      <vt:variant>
        <vt:i4>1048630</vt:i4>
      </vt:variant>
      <vt:variant>
        <vt:i4>629</vt:i4>
      </vt:variant>
      <vt:variant>
        <vt:i4>0</vt:i4>
      </vt:variant>
      <vt:variant>
        <vt:i4>5</vt:i4>
      </vt:variant>
      <vt:variant>
        <vt:lpwstr/>
      </vt:variant>
      <vt:variant>
        <vt:lpwstr>_Toc340423746</vt:lpwstr>
      </vt:variant>
      <vt:variant>
        <vt:i4>1048630</vt:i4>
      </vt:variant>
      <vt:variant>
        <vt:i4>623</vt:i4>
      </vt:variant>
      <vt:variant>
        <vt:i4>0</vt:i4>
      </vt:variant>
      <vt:variant>
        <vt:i4>5</vt:i4>
      </vt:variant>
      <vt:variant>
        <vt:lpwstr/>
      </vt:variant>
      <vt:variant>
        <vt:lpwstr>_Toc340423745</vt:lpwstr>
      </vt:variant>
      <vt:variant>
        <vt:i4>1048630</vt:i4>
      </vt:variant>
      <vt:variant>
        <vt:i4>617</vt:i4>
      </vt:variant>
      <vt:variant>
        <vt:i4>0</vt:i4>
      </vt:variant>
      <vt:variant>
        <vt:i4>5</vt:i4>
      </vt:variant>
      <vt:variant>
        <vt:lpwstr/>
      </vt:variant>
      <vt:variant>
        <vt:lpwstr>_Toc340423744</vt:lpwstr>
      </vt:variant>
      <vt:variant>
        <vt:i4>1048630</vt:i4>
      </vt:variant>
      <vt:variant>
        <vt:i4>611</vt:i4>
      </vt:variant>
      <vt:variant>
        <vt:i4>0</vt:i4>
      </vt:variant>
      <vt:variant>
        <vt:i4>5</vt:i4>
      </vt:variant>
      <vt:variant>
        <vt:lpwstr/>
      </vt:variant>
      <vt:variant>
        <vt:lpwstr>_Toc340423743</vt:lpwstr>
      </vt:variant>
      <vt:variant>
        <vt:i4>1048630</vt:i4>
      </vt:variant>
      <vt:variant>
        <vt:i4>605</vt:i4>
      </vt:variant>
      <vt:variant>
        <vt:i4>0</vt:i4>
      </vt:variant>
      <vt:variant>
        <vt:i4>5</vt:i4>
      </vt:variant>
      <vt:variant>
        <vt:lpwstr/>
      </vt:variant>
      <vt:variant>
        <vt:lpwstr>_Toc340423742</vt:lpwstr>
      </vt:variant>
      <vt:variant>
        <vt:i4>1048630</vt:i4>
      </vt:variant>
      <vt:variant>
        <vt:i4>599</vt:i4>
      </vt:variant>
      <vt:variant>
        <vt:i4>0</vt:i4>
      </vt:variant>
      <vt:variant>
        <vt:i4>5</vt:i4>
      </vt:variant>
      <vt:variant>
        <vt:lpwstr/>
      </vt:variant>
      <vt:variant>
        <vt:lpwstr>_Toc340423741</vt:lpwstr>
      </vt:variant>
      <vt:variant>
        <vt:i4>1048630</vt:i4>
      </vt:variant>
      <vt:variant>
        <vt:i4>593</vt:i4>
      </vt:variant>
      <vt:variant>
        <vt:i4>0</vt:i4>
      </vt:variant>
      <vt:variant>
        <vt:i4>5</vt:i4>
      </vt:variant>
      <vt:variant>
        <vt:lpwstr/>
      </vt:variant>
      <vt:variant>
        <vt:lpwstr>_Toc340423740</vt:lpwstr>
      </vt:variant>
      <vt:variant>
        <vt:i4>1507382</vt:i4>
      </vt:variant>
      <vt:variant>
        <vt:i4>587</vt:i4>
      </vt:variant>
      <vt:variant>
        <vt:i4>0</vt:i4>
      </vt:variant>
      <vt:variant>
        <vt:i4>5</vt:i4>
      </vt:variant>
      <vt:variant>
        <vt:lpwstr/>
      </vt:variant>
      <vt:variant>
        <vt:lpwstr>_Toc340423739</vt:lpwstr>
      </vt:variant>
      <vt:variant>
        <vt:i4>1507382</vt:i4>
      </vt:variant>
      <vt:variant>
        <vt:i4>581</vt:i4>
      </vt:variant>
      <vt:variant>
        <vt:i4>0</vt:i4>
      </vt:variant>
      <vt:variant>
        <vt:i4>5</vt:i4>
      </vt:variant>
      <vt:variant>
        <vt:lpwstr/>
      </vt:variant>
      <vt:variant>
        <vt:lpwstr>_Toc340423738</vt:lpwstr>
      </vt:variant>
      <vt:variant>
        <vt:i4>1507382</vt:i4>
      </vt:variant>
      <vt:variant>
        <vt:i4>575</vt:i4>
      </vt:variant>
      <vt:variant>
        <vt:i4>0</vt:i4>
      </vt:variant>
      <vt:variant>
        <vt:i4>5</vt:i4>
      </vt:variant>
      <vt:variant>
        <vt:lpwstr/>
      </vt:variant>
      <vt:variant>
        <vt:lpwstr>_Toc340423737</vt:lpwstr>
      </vt:variant>
      <vt:variant>
        <vt:i4>1507382</vt:i4>
      </vt:variant>
      <vt:variant>
        <vt:i4>569</vt:i4>
      </vt:variant>
      <vt:variant>
        <vt:i4>0</vt:i4>
      </vt:variant>
      <vt:variant>
        <vt:i4>5</vt:i4>
      </vt:variant>
      <vt:variant>
        <vt:lpwstr/>
      </vt:variant>
      <vt:variant>
        <vt:lpwstr>_Toc340423736</vt:lpwstr>
      </vt:variant>
      <vt:variant>
        <vt:i4>1507382</vt:i4>
      </vt:variant>
      <vt:variant>
        <vt:i4>563</vt:i4>
      </vt:variant>
      <vt:variant>
        <vt:i4>0</vt:i4>
      </vt:variant>
      <vt:variant>
        <vt:i4>5</vt:i4>
      </vt:variant>
      <vt:variant>
        <vt:lpwstr/>
      </vt:variant>
      <vt:variant>
        <vt:lpwstr>_Toc340423735</vt:lpwstr>
      </vt:variant>
      <vt:variant>
        <vt:i4>1507382</vt:i4>
      </vt:variant>
      <vt:variant>
        <vt:i4>557</vt:i4>
      </vt:variant>
      <vt:variant>
        <vt:i4>0</vt:i4>
      </vt:variant>
      <vt:variant>
        <vt:i4>5</vt:i4>
      </vt:variant>
      <vt:variant>
        <vt:lpwstr/>
      </vt:variant>
      <vt:variant>
        <vt:lpwstr>_Toc340423734</vt:lpwstr>
      </vt:variant>
      <vt:variant>
        <vt:i4>1507382</vt:i4>
      </vt:variant>
      <vt:variant>
        <vt:i4>551</vt:i4>
      </vt:variant>
      <vt:variant>
        <vt:i4>0</vt:i4>
      </vt:variant>
      <vt:variant>
        <vt:i4>5</vt:i4>
      </vt:variant>
      <vt:variant>
        <vt:lpwstr/>
      </vt:variant>
      <vt:variant>
        <vt:lpwstr>_Toc340423733</vt:lpwstr>
      </vt:variant>
      <vt:variant>
        <vt:i4>1507382</vt:i4>
      </vt:variant>
      <vt:variant>
        <vt:i4>545</vt:i4>
      </vt:variant>
      <vt:variant>
        <vt:i4>0</vt:i4>
      </vt:variant>
      <vt:variant>
        <vt:i4>5</vt:i4>
      </vt:variant>
      <vt:variant>
        <vt:lpwstr/>
      </vt:variant>
      <vt:variant>
        <vt:lpwstr>_Toc340423732</vt:lpwstr>
      </vt:variant>
      <vt:variant>
        <vt:i4>1507382</vt:i4>
      </vt:variant>
      <vt:variant>
        <vt:i4>539</vt:i4>
      </vt:variant>
      <vt:variant>
        <vt:i4>0</vt:i4>
      </vt:variant>
      <vt:variant>
        <vt:i4>5</vt:i4>
      </vt:variant>
      <vt:variant>
        <vt:lpwstr/>
      </vt:variant>
      <vt:variant>
        <vt:lpwstr>_Toc340423731</vt:lpwstr>
      </vt:variant>
      <vt:variant>
        <vt:i4>1507382</vt:i4>
      </vt:variant>
      <vt:variant>
        <vt:i4>533</vt:i4>
      </vt:variant>
      <vt:variant>
        <vt:i4>0</vt:i4>
      </vt:variant>
      <vt:variant>
        <vt:i4>5</vt:i4>
      </vt:variant>
      <vt:variant>
        <vt:lpwstr/>
      </vt:variant>
      <vt:variant>
        <vt:lpwstr>_Toc340423730</vt:lpwstr>
      </vt:variant>
      <vt:variant>
        <vt:i4>1441846</vt:i4>
      </vt:variant>
      <vt:variant>
        <vt:i4>527</vt:i4>
      </vt:variant>
      <vt:variant>
        <vt:i4>0</vt:i4>
      </vt:variant>
      <vt:variant>
        <vt:i4>5</vt:i4>
      </vt:variant>
      <vt:variant>
        <vt:lpwstr/>
      </vt:variant>
      <vt:variant>
        <vt:lpwstr>_Toc340423729</vt:lpwstr>
      </vt:variant>
      <vt:variant>
        <vt:i4>1441846</vt:i4>
      </vt:variant>
      <vt:variant>
        <vt:i4>521</vt:i4>
      </vt:variant>
      <vt:variant>
        <vt:i4>0</vt:i4>
      </vt:variant>
      <vt:variant>
        <vt:i4>5</vt:i4>
      </vt:variant>
      <vt:variant>
        <vt:lpwstr/>
      </vt:variant>
      <vt:variant>
        <vt:lpwstr>_Toc340423728</vt:lpwstr>
      </vt:variant>
      <vt:variant>
        <vt:i4>1441846</vt:i4>
      </vt:variant>
      <vt:variant>
        <vt:i4>515</vt:i4>
      </vt:variant>
      <vt:variant>
        <vt:i4>0</vt:i4>
      </vt:variant>
      <vt:variant>
        <vt:i4>5</vt:i4>
      </vt:variant>
      <vt:variant>
        <vt:lpwstr/>
      </vt:variant>
      <vt:variant>
        <vt:lpwstr>_Toc340423727</vt:lpwstr>
      </vt:variant>
      <vt:variant>
        <vt:i4>1441846</vt:i4>
      </vt:variant>
      <vt:variant>
        <vt:i4>509</vt:i4>
      </vt:variant>
      <vt:variant>
        <vt:i4>0</vt:i4>
      </vt:variant>
      <vt:variant>
        <vt:i4>5</vt:i4>
      </vt:variant>
      <vt:variant>
        <vt:lpwstr/>
      </vt:variant>
      <vt:variant>
        <vt:lpwstr>_Toc340423726</vt:lpwstr>
      </vt:variant>
      <vt:variant>
        <vt:i4>1441846</vt:i4>
      </vt:variant>
      <vt:variant>
        <vt:i4>503</vt:i4>
      </vt:variant>
      <vt:variant>
        <vt:i4>0</vt:i4>
      </vt:variant>
      <vt:variant>
        <vt:i4>5</vt:i4>
      </vt:variant>
      <vt:variant>
        <vt:lpwstr/>
      </vt:variant>
      <vt:variant>
        <vt:lpwstr>_Toc340423725</vt:lpwstr>
      </vt:variant>
      <vt:variant>
        <vt:i4>1441846</vt:i4>
      </vt:variant>
      <vt:variant>
        <vt:i4>497</vt:i4>
      </vt:variant>
      <vt:variant>
        <vt:i4>0</vt:i4>
      </vt:variant>
      <vt:variant>
        <vt:i4>5</vt:i4>
      </vt:variant>
      <vt:variant>
        <vt:lpwstr/>
      </vt:variant>
      <vt:variant>
        <vt:lpwstr>_Toc340423724</vt:lpwstr>
      </vt:variant>
      <vt:variant>
        <vt:i4>1441846</vt:i4>
      </vt:variant>
      <vt:variant>
        <vt:i4>491</vt:i4>
      </vt:variant>
      <vt:variant>
        <vt:i4>0</vt:i4>
      </vt:variant>
      <vt:variant>
        <vt:i4>5</vt:i4>
      </vt:variant>
      <vt:variant>
        <vt:lpwstr/>
      </vt:variant>
      <vt:variant>
        <vt:lpwstr>_Toc340423723</vt:lpwstr>
      </vt:variant>
      <vt:variant>
        <vt:i4>1441846</vt:i4>
      </vt:variant>
      <vt:variant>
        <vt:i4>485</vt:i4>
      </vt:variant>
      <vt:variant>
        <vt:i4>0</vt:i4>
      </vt:variant>
      <vt:variant>
        <vt:i4>5</vt:i4>
      </vt:variant>
      <vt:variant>
        <vt:lpwstr/>
      </vt:variant>
      <vt:variant>
        <vt:lpwstr>_Toc340423722</vt:lpwstr>
      </vt:variant>
      <vt:variant>
        <vt:i4>1441846</vt:i4>
      </vt:variant>
      <vt:variant>
        <vt:i4>479</vt:i4>
      </vt:variant>
      <vt:variant>
        <vt:i4>0</vt:i4>
      </vt:variant>
      <vt:variant>
        <vt:i4>5</vt:i4>
      </vt:variant>
      <vt:variant>
        <vt:lpwstr/>
      </vt:variant>
      <vt:variant>
        <vt:lpwstr>_Toc340423721</vt:lpwstr>
      </vt:variant>
      <vt:variant>
        <vt:i4>1441846</vt:i4>
      </vt:variant>
      <vt:variant>
        <vt:i4>473</vt:i4>
      </vt:variant>
      <vt:variant>
        <vt:i4>0</vt:i4>
      </vt:variant>
      <vt:variant>
        <vt:i4>5</vt:i4>
      </vt:variant>
      <vt:variant>
        <vt:lpwstr/>
      </vt:variant>
      <vt:variant>
        <vt:lpwstr>_Toc340423720</vt:lpwstr>
      </vt:variant>
      <vt:variant>
        <vt:i4>1376310</vt:i4>
      </vt:variant>
      <vt:variant>
        <vt:i4>467</vt:i4>
      </vt:variant>
      <vt:variant>
        <vt:i4>0</vt:i4>
      </vt:variant>
      <vt:variant>
        <vt:i4>5</vt:i4>
      </vt:variant>
      <vt:variant>
        <vt:lpwstr/>
      </vt:variant>
      <vt:variant>
        <vt:lpwstr>_Toc340423719</vt:lpwstr>
      </vt:variant>
      <vt:variant>
        <vt:i4>1376310</vt:i4>
      </vt:variant>
      <vt:variant>
        <vt:i4>461</vt:i4>
      </vt:variant>
      <vt:variant>
        <vt:i4>0</vt:i4>
      </vt:variant>
      <vt:variant>
        <vt:i4>5</vt:i4>
      </vt:variant>
      <vt:variant>
        <vt:lpwstr/>
      </vt:variant>
      <vt:variant>
        <vt:lpwstr>_Toc340423718</vt:lpwstr>
      </vt:variant>
      <vt:variant>
        <vt:i4>1376310</vt:i4>
      </vt:variant>
      <vt:variant>
        <vt:i4>455</vt:i4>
      </vt:variant>
      <vt:variant>
        <vt:i4>0</vt:i4>
      </vt:variant>
      <vt:variant>
        <vt:i4>5</vt:i4>
      </vt:variant>
      <vt:variant>
        <vt:lpwstr/>
      </vt:variant>
      <vt:variant>
        <vt:lpwstr>_Toc340423717</vt:lpwstr>
      </vt:variant>
      <vt:variant>
        <vt:i4>1376310</vt:i4>
      </vt:variant>
      <vt:variant>
        <vt:i4>449</vt:i4>
      </vt:variant>
      <vt:variant>
        <vt:i4>0</vt:i4>
      </vt:variant>
      <vt:variant>
        <vt:i4>5</vt:i4>
      </vt:variant>
      <vt:variant>
        <vt:lpwstr/>
      </vt:variant>
      <vt:variant>
        <vt:lpwstr>_Toc340423716</vt:lpwstr>
      </vt:variant>
      <vt:variant>
        <vt:i4>1376310</vt:i4>
      </vt:variant>
      <vt:variant>
        <vt:i4>443</vt:i4>
      </vt:variant>
      <vt:variant>
        <vt:i4>0</vt:i4>
      </vt:variant>
      <vt:variant>
        <vt:i4>5</vt:i4>
      </vt:variant>
      <vt:variant>
        <vt:lpwstr/>
      </vt:variant>
      <vt:variant>
        <vt:lpwstr>_Toc340423715</vt:lpwstr>
      </vt:variant>
      <vt:variant>
        <vt:i4>1376310</vt:i4>
      </vt:variant>
      <vt:variant>
        <vt:i4>437</vt:i4>
      </vt:variant>
      <vt:variant>
        <vt:i4>0</vt:i4>
      </vt:variant>
      <vt:variant>
        <vt:i4>5</vt:i4>
      </vt:variant>
      <vt:variant>
        <vt:lpwstr/>
      </vt:variant>
      <vt:variant>
        <vt:lpwstr>_Toc340423714</vt:lpwstr>
      </vt:variant>
      <vt:variant>
        <vt:i4>1376310</vt:i4>
      </vt:variant>
      <vt:variant>
        <vt:i4>431</vt:i4>
      </vt:variant>
      <vt:variant>
        <vt:i4>0</vt:i4>
      </vt:variant>
      <vt:variant>
        <vt:i4>5</vt:i4>
      </vt:variant>
      <vt:variant>
        <vt:lpwstr/>
      </vt:variant>
      <vt:variant>
        <vt:lpwstr>_Toc340423713</vt:lpwstr>
      </vt:variant>
      <vt:variant>
        <vt:i4>1376310</vt:i4>
      </vt:variant>
      <vt:variant>
        <vt:i4>425</vt:i4>
      </vt:variant>
      <vt:variant>
        <vt:i4>0</vt:i4>
      </vt:variant>
      <vt:variant>
        <vt:i4>5</vt:i4>
      </vt:variant>
      <vt:variant>
        <vt:lpwstr/>
      </vt:variant>
      <vt:variant>
        <vt:lpwstr>_Toc340423712</vt:lpwstr>
      </vt:variant>
      <vt:variant>
        <vt:i4>1376310</vt:i4>
      </vt:variant>
      <vt:variant>
        <vt:i4>419</vt:i4>
      </vt:variant>
      <vt:variant>
        <vt:i4>0</vt:i4>
      </vt:variant>
      <vt:variant>
        <vt:i4>5</vt:i4>
      </vt:variant>
      <vt:variant>
        <vt:lpwstr/>
      </vt:variant>
      <vt:variant>
        <vt:lpwstr>_Toc340423711</vt:lpwstr>
      </vt:variant>
      <vt:variant>
        <vt:i4>1376310</vt:i4>
      </vt:variant>
      <vt:variant>
        <vt:i4>413</vt:i4>
      </vt:variant>
      <vt:variant>
        <vt:i4>0</vt:i4>
      </vt:variant>
      <vt:variant>
        <vt:i4>5</vt:i4>
      </vt:variant>
      <vt:variant>
        <vt:lpwstr/>
      </vt:variant>
      <vt:variant>
        <vt:lpwstr>_Toc340423710</vt:lpwstr>
      </vt:variant>
      <vt:variant>
        <vt:i4>1310774</vt:i4>
      </vt:variant>
      <vt:variant>
        <vt:i4>407</vt:i4>
      </vt:variant>
      <vt:variant>
        <vt:i4>0</vt:i4>
      </vt:variant>
      <vt:variant>
        <vt:i4>5</vt:i4>
      </vt:variant>
      <vt:variant>
        <vt:lpwstr/>
      </vt:variant>
      <vt:variant>
        <vt:lpwstr>_Toc340423709</vt:lpwstr>
      </vt:variant>
      <vt:variant>
        <vt:i4>1310774</vt:i4>
      </vt:variant>
      <vt:variant>
        <vt:i4>401</vt:i4>
      </vt:variant>
      <vt:variant>
        <vt:i4>0</vt:i4>
      </vt:variant>
      <vt:variant>
        <vt:i4>5</vt:i4>
      </vt:variant>
      <vt:variant>
        <vt:lpwstr/>
      </vt:variant>
      <vt:variant>
        <vt:lpwstr>_Toc340423708</vt:lpwstr>
      </vt:variant>
      <vt:variant>
        <vt:i4>1310774</vt:i4>
      </vt:variant>
      <vt:variant>
        <vt:i4>395</vt:i4>
      </vt:variant>
      <vt:variant>
        <vt:i4>0</vt:i4>
      </vt:variant>
      <vt:variant>
        <vt:i4>5</vt:i4>
      </vt:variant>
      <vt:variant>
        <vt:lpwstr/>
      </vt:variant>
      <vt:variant>
        <vt:lpwstr>_Toc340423707</vt:lpwstr>
      </vt:variant>
      <vt:variant>
        <vt:i4>1310774</vt:i4>
      </vt:variant>
      <vt:variant>
        <vt:i4>389</vt:i4>
      </vt:variant>
      <vt:variant>
        <vt:i4>0</vt:i4>
      </vt:variant>
      <vt:variant>
        <vt:i4>5</vt:i4>
      </vt:variant>
      <vt:variant>
        <vt:lpwstr/>
      </vt:variant>
      <vt:variant>
        <vt:lpwstr>_Toc340423706</vt:lpwstr>
      </vt:variant>
      <vt:variant>
        <vt:i4>1310774</vt:i4>
      </vt:variant>
      <vt:variant>
        <vt:i4>383</vt:i4>
      </vt:variant>
      <vt:variant>
        <vt:i4>0</vt:i4>
      </vt:variant>
      <vt:variant>
        <vt:i4>5</vt:i4>
      </vt:variant>
      <vt:variant>
        <vt:lpwstr/>
      </vt:variant>
      <vt:variant>
        <vt:lpwstr>_Toc340423705</vt:lpwstr>
      </vt:variant>
      <vt:variant>
        <vt:i4>1310774</vt:i4>
      </vt:variant>
      <vt:variant>
        <vt:i4>377</vt:i4>
      </vt:variant>
      <vt:variant>
        <vt:i4>0</vt:i4>
      </vt:variant>
      <vt:variant>
        <vt:i4>5</vt:i4>
      </vt:variant>
      <vt:variant>
        <vt:lpwstr/>
      </vt:variant>
      <vt:variant>
        <vt:lpwstr>_Toc340423704</vt:lpwstr>
      </vt:variant>
      <vt:variant>
        <vt:i4>1310774</vt:i4>
      </vt:variant>
      <vt:variant>
        <vt:i4>371</vt:i4>
      </vt:variant>
      <vt:variant>
        <vt:i4>0</vt:i4>
      </vt:variant>
      <vt:variant>
        <vt:i4>5</vt:i4>
      </vt:variant>
      <vt:variant>
        <vt:lpwstr/>
      </vt:variant>
      <vt:variant>
        <vt:lpwstr>_Toc340423703</vt:lpwstr>
      </vt:variant>
      <vt:variant>
        <vt:i4>1310774</vt:i4>
      </vt:variant>
      <vt:variant>
        <vt:i4>365</vt:i4>
      </vt:variant>
      <vt:variant>
        <vt:i4>0</vt:i4>
      </vt:variant>
      <vt:variant>
        <vt:i4>5</vt:i4>
      </vt:variant>
      <vt:variant>
        <vt:lpwstr/>
      </vt:variant>
      <vt:variant>
        <vt:lpwstr>_Toc340423702</vt:lpwstr>
      </vt:variant>
      <vt:variant>
        <vt:i4>1310774</vt:i4>
      </vt:variant>
      <vt:variant>
        <vt:i4>359</vt:i4>
      </vt:variant>
      <vt:variant>
        <vt:i4>0</vt:i4>
      </vt:variant>
      <vt:variant>
        <vt:i4>5</vt:i4>
      </vt:variant>
      <vt:variant>
        <vt:lpwstr/>
      </vt:variant>
      <vt:variant>
        <vt:lpwstr>_Toc340423701</vt:lpwstr>
      </vt:variant>
      <vt:variant>
        <vt:i4>1310774</vt:i4>
      </vt:variant>
      <vt:variant>
        <vt:i4>353</vt:i4>
      </vt:variant>
      <vt:variant>
        <vt:i4>0</vt:i4>
      </vt:variant>
      <vt:variant>
        <vt:i4>5</vt:i4>
      </vt:variant>
      <vt:variant>
        <vt:lpwstr/>
      </vt:variant>
      <vt:variant>
        <vt:lpwstr>_Toc340423700</vt:lpwstr>
      </vt:variant>
      <vt:variant>
        <vt:i4>1900599</vt:i4>
      </vt:variant>
      <vt:variant>
        <vt:i4>347</vt:i4>
      </vt:variant>
      <vt:variant>
        <vt:i4>0</vt:i4>
      </vt:variant>
      <vt:variant>
        <vt:i4>5</vt:i4>
      </vt:variant>
      <vt:variant>
        <vt:lpwstr/>
      </vt:variant>
      <vt:variant>
        <vt:lpwstr>_Toc340423699</vt:lpwstr>
      </vt:variant>
      <vt:variant>
        <vt:i4>1900599</vt:i4>
      </vt:variant>
      <vt:variant>
        <vt:i4>341</vt:i4>
      </vt:variant>
      <vt:variant>
        <vt:i4>0</vt:i4>
      </vt:variant>
      <vt:variant>
        <vt:i4>5</vt:i4>
      </vt:variant>
      <vt:variant>
        <vt:lpwstr/>
      </vt:variant>
      <vt:variant>
        <vt:lpwstr>_Toc340423698</vt:lpwstr>
      </vt:variant>
      <vt:variant>
        <vt:i4>1900599</vt:i4>
      </vt:variant>
      <vt:variant>
        <vt:i4>335</vt:i4>
      </vt:variant>
      <vt:variant>
        <vt:i4>0</vt:i4>
      </vt:variant>
      <vt:variant>
        <vt:i4>5</vt:i4>
      </vt:variant>
      <vt:variant>
        <vt:lpwstr/>
      </vt:variant>
      <vt:variant>
        <vt:lpwstr>_Toc340423697</vt:lpwstr>
      </vt:variant>
      <vt:variant>
        <vt:i4>1900599</vt:i4>
      </vt:variant>
      <vt:variant>
        <vt:i4>329</vt:i4>
      </vt:variant>
      <vt:variant>
        <vt:i4>0</vt:i4>
      </vt:variant>
      <vt:variant>
        <vt:i4>5</vt:i4>
      </vt:variant>
      <vt:variant>
        <vt:lpwstr/>
      </vt:variant>
      <vt:variant>
        <vt:lpwstr>_Toc340423696</vt:lpwstr>
      </vt:variant>
      <vt:variant>
        <vt:i4>1900599</vt:i4>
      </vt:variant>
      <vt:variant>
        <vt:i4>323</vt:i4>
      </vt:variant>
      <vt:variant>
        <vt:i4>0</vt:i4>
      </vt:variant>
      <vt:variant>
        <vt:i4>5</vt:i4>
      </vt:variant>
      <vt:variant>
        <vt:lpwstr/>
      </vt:variant>
      <vt:variant>
        <vt:lpwstr>_Toc340423695</vt:lpwstr>
      </vt:variant>
      <vt:variant>
        <vt:i4>1900599</vt:i4>
      </vt:variant>
      <vt:variant>
        <vt:i4>317</vt:i4>
      </vt:variant>
      <vt:variant>
        <vt:i4>0</vt:i4>
      </vt:variant>
      <vt:variant>
        <vt:i4>5</vt:i4>
      </vt:variant>
      <vt:variant>
        <vt:lpwstr/>
      </vt:variant>
      <vt:variant>
        <vt:lpwstr>_Toc340423694</vt:lpwstr>
      </vt:variant>
      <vt:variant>
        <vt:i4>1900599</vt:i4>
      </vt:variant>
      <vt:variant>
        <vt:i4>311</vt:i4>
      </vt:variant>
      <vt:variant>
        <vt:i4>0</vt:i4>
      </vt:variant>
      <vt:variant>
        <vt:i4>5</vt:i4>
      </vt:variant>
      <vt:variant>
        <vt:lpwstr/>
      </vt:variant>
      <vt:variant>
        <vt:lpwstr>_Toc340423693</vt:lpwstr>
      </vt:variant>
      <vt:variant>
        <vt:i4>1900599</vt:i4>
      </vt:variant>
      <vt:variant>
        <vt:i4>305</vt:i4>
      </vt:variant>
      <vt:variant>
        <vt:i4>0</vt:i4>
      </vt:variant>
      <vt:variant>
        <vt:i4>5</vt:i4>
      </vt:variant>
      <vt:variant>
        <vt:lpwstr/>
      </vt:variant>
      <vt:variant>
        <vt:lpwstr>_Toc340423692</vt:lpwstr>
      </vt:variant>
      <vt:variant>
        <vt:i4>1900599</vt:i4>
      </vt:variant>
      <vt:variant>
        <vt:i4>299</vt:i4>
      </vt:variant>
      <vt:variant>
        <vt:i4>0</vt:i4>
      </vt:variant>
      <vt:variant>
        <vt:i4>5</vt:i4>
      </vt:variant>
      <vt:variant>
        <vt:lpwstr/>
      </vt:variant>
      <vt:variant>
        <vt:lpwstr>_Toc340423691</vt:lpwstr>
      </vt:variant>
      <vt:variant>
        <vt:i4>1900599</vt:i4>
      </vt:variant>
      <vt:variant>
        <vt:i4>293</vt:i4>
      </vt:variant>
      <vt:variant>
        <vt:i4>0</vt:i4>
      </vt:variant>
      <vt:variant>
        <vt:i4>5</vt:i4>
      </vt:variant>
      <vt:variant>
        <vt:lpwstr/>
      </vt:variant>
      <vt:variant>
        <vt:lpwstr>_Toc340423690</vt:lpwstr>
      </vt:variant>
      <vt:variant>
        <vt:i4>1835063</vt:i4>
      </vt:variant>
      <vt:variant>
        <vt:i4>287</vt:i4>
      </vt:variant>
      <vt:variant>
        <vt:i4>0</vt:i4>
      </vt:variant>
      <vt:variant>
        <vt:i4>5</vt:i4>
      </vt:variant>
      <vt:variant>
        <vt:lpwstr/>
      </vt:variant>
      <vt:variant>
        <vt:lpwstr>_Toc340423689</vt:lpwstr>
      </vt:variant>
      <vt:variant>
        <vt:i4>1835063</vt:i4>
      </vt:variant>
      <vt:variant>
        <vt:i4>281</vt:i4>
      </vt:variant>
      <vt:variant>
        <vt:i4>0</vt:i4>
      </vt:variant>
      <vt:variant>
        <vt:i4>5</vt:i4>
      </vt:variant>
      <vt:variant>
        <vt:lpwstr/>
      </vt:variant>
      <vt:variant>
        <vt:lpwstr>_Toc340423688</vt:lpwstr>
      </vt:variant>
      <vt:variant>
        <vt:i4>1835063</vt:i4>
      </vt:variant>
      <vt:variant>
        <vt:i4>275</vt:i4>
      </vt:variant>
      <vt:variant>
        <vt:i4>0</vt:i4>
      </vt:variant>
      <vt:variant>
        <vt:i4>5</vt:i4>
      </vt:variant>
      <vt:variant>
        <vt:lpwstr/>
      </vt:variant>
      <vt:variant>
        <vt:lpwstr>_Toc340423687</vt:lpwstr>
      </vt:variant>
      <vt:variant>
        <vt:i4>1835063</vt:i4>
      </vt:variant>
      <vt:variant>
        <vt:i4>269</vt:i4>
      </vt:variant>
      <vt:variant>
        <vt:i4>0</vt:i4>
      </vt:variant>
      <vt:variant>
        <vt:i4>5</vt:i4>
      </vt:variant>
      <vt:variant>
        <vt:lpwstr/>
      </vt:variant>
      <vt:variant>
        <vt:lpwstr>_Toc340423686</vt:lpwstr>
      </vt:variant>
      <vt:variant>
        <vt:i4>1835063</vt:i4>
      </vt:variant>
      <vt:variant>
        <vt:i4>263</vt:i4>
      </vt:variant>
      <vt:variant>
        <vt:i4>0</vt:i4>
      </vt:variant>
      <vt:variant>
        <vt:i4>5</vt:i4>
      </vt:variant>
      <vt:variant>
        <vt:lpwstr/>
      </vt:variant>
      <vt:variant>
        <vt:lpwstr>_Toc340423685</vt:lpwstr>
      </vt:variant>
      <vt:variant>
        <vt:i4>1835063</vt:i4>
      </vt:variant>
      <vt:variant>
        <vt:i4>257</vt:i4>
      </vt:variant>
      <vt:variant>
        <vt:i4>0</vt:i4>
      </vt:variant>
      <vt:variant>
        <vt:i4>5</vt:i4>
      </vt:variant>
      <vt:variant>
        <vt:lpwstr/>
      </vt:variant>
      <vt:variant>
        <vt:lpwstr>_Toc340423684</vt:lpwstr>
      </vt:variant>
      <vt:variant>
        <vt:i4>1835063</vt:i4>
      </vt:variant>
      <vt:variant>
        <vt:i4>251</vt:i4>
      </vt:variant>
      <vt:variant>
        <vt:i4>0</vt:i4>
      </vt:variant>
      <vt:variant>
        <vt:i4>5</vt:i4>
      </vt:variant>
      <vt:variant>
        <vt:lpwstr/>
      </vt:variant>
      <vt:variant>
        <vt:lpwstr>_Toc340423683</vt:lpwstr>
      </vt:variant>
      <vt:variant>
        <vt:i4>1835063</vt:i4>
      </vt:variant>
      <vt:variant>
        <vt:i4>245</vt:i4>
      </vt:variant>
      <vt:variant>
        <vt:i4>0</vt:i4>
      </vt:variant>
      <vt:variant>
        <vt:i4>5</vt:i4>
      </vt:variant>
      <vt:variant>
        <vt:lpwstr/>
      </vt:variant>
      <vt:variant>
        <vt:lpwstr>_Toc340423682</vt:lpwstr>
      </vt:variant>
      <vt:variant>
        <vt:i4>1835063</vt:i4>
      </vt:variant>
      <vt:variant>
        <vt:i4>239</vt:i4>
      </vt:variant>
      <vt:variant>
        <vt:i4>0</vt:i4>
      </vt:variant>
      <vt:variant>
        <vt:i4>5</vt:i4>
      </vt:variant>
      <vt:variant>
        <vt:lpwstr/>
      </vt:variant>
      <vt:variant>
        <vt:lpwstr>_Toc340423681</vt:lpwstr>
      </vt:variant>
      <vt:variant>
        <vt:i4>1835063</vt:i4>
      </vt:variant>
      <vt:variant>
        <vt:i4>233</vt:i4>
      </vt:variant>
      <vt:variant>
        <vt:i4>0</vt:i4>
      </vt:variant>
      <vt:variant>
        <vt:i4>5</vt:i4>
      </vt:variant>
      <vt:variant>
        <vt:lpwstr/>
      </vt:variant>
      <vt:variant>
        <vt:lpwstr>_Toc340423680</vt:lpwstr>
      </vt:variant>
      <vt:variant>
        <vt:i4>1245239</vt:i4>
      </vt:variant>
      <vt:variant>
        <vt:i4>227</vt:i4>
      </vt:variant>
      <vt:variant>
        <vt:i4>0</vt:i4>
      </vt:variant>
      <vt:variant>
        <vt:i4>5</vt:i4>
      </vt:variant>
      <vt:variant>
        <vt:lpwstr/>
      </vt:variant>
      <vt:variant>
        <vt:lpwstr>_Toc340423679</vt:lpwstr>
      </vt:variant>
      <vt:variant>
        <vt:i4>1245239</vt:i4>
      </vt:variant>
      <vt:variant>
        <vt:i4>221</vt:i4>
      </vt:variant>
      <vt:variant>
        <vt:i4>0</vt:i4>
      </vt:variant>
      <vt:variant>
        <vt:i4>5</vt:i4>
      </vt:variant>
      <vt:variant>
        <vt:lpwstr/>
      </vt:variant>
      <vt:variant>
        <vt:lpwstr>_Toc340423678</vt:lpwstr>
      </vt:variant>
      <vt:variant>
        <vt:i4>1245239</vt:i4>
      </vt:variant>
      <vt:variant>
        <vt:i4>215</vt:i4>
      </vt:variant>
      <vt:variant>
        <vt:i4>0</vt:i4>
      </vt:variant>
      <vt:variant>
        <vt:i4>5</vt:i4>
      </vt:variant>
      <vt:variant>
        <vt:lpwstr/>
      </vt:variant>
      <vt:variant>
        <vt:lpwstr>_Toc340423677</vt:lpwstr>
      </vt:variant>
      <vt:variant>
        <vt:i4>1245239</vt:i4>
      </vt:variant>
      <vt:variant>
        <vt:i4>209</vt:i4>
      </vt:variant>
      <vt:variant>
        <vt:i4>0</vt:i4>
      </vt:variant>
      <vt:variant>
        <vt:i4>5</vt:i4>
      </vt:variant>
      <vt:variant>
        <vt:lpwstr/>
      </vt:variant>
      <vt:variant>
        <vt:lpwstr>_Toc340423676</vt:lpwstr>
      </vt:variant>
      <vt:variant>
        <vt:i4>1245239</vt:i4>
      </vt:variant>
      <vt:variant>
        <vt:i4>203</vt:i4>
      </vt:variant>
      <vt:variant>
        <vt:i4>0</vt:i4>
      </vt:variant>
      <vt:variant>
        <vt:i4>5</vt:i4>
      </vt:variant>
      <vt:variant>
        <vt:lpwstr/>
      </vt:variant>
      <vt:variant>
        <vt:lpwstr>_Toc340423675</vt:lpwstr>
      </vt:variant>
      <vt:variant>
        <vt:i4>1245239</vt:i4>
      </vt:variant>
      <vt:variant>
        <vt:i4>197</vt:i4>
      </vt:variant>
      <vt:variant>
        <vt:i4>0</vt:i4>
      </vt:variant>
      <vt:variant>
        <vt:i4>5</vt:i4>
      </vt:variant>
      <vt:variant>
        <vt:lpwstr/>
      </vt:variant>
      <vt:variant>
        <vt:lpwstr>_Toc340423674</vt:lpwstr>
      </vt:variant>
      <vt:variant>
        <vt:i4>1245239</vt:i4>
      </vt:variant>
      <vt:variant>
        <vt:i4>191</vt:i4>
      </vt:variant>
      <vt:variant>
        <vt:i4>0</vt:i4>
      </vt:variant>
      <vt:variant>
        <vt:i4>5</vt:i4>
      </vt:variant>
      <vt:variant>
        <vt:lpwstr/>
      </vt:variant>
      <vt:variant>
        <vt:lpwstr>_Toc340423673</vt:lpwstr>
      </vt:variant>
      <vt:variant>
        <vt:i4>1245239</vt:i4>
      </vt:variant>
      <vt:variant>
        <vt:i4>185</vt:i4>
      </vt:variant>
      <vt:variant>
        <vt:i4>0</vt:i4>
      </vt:variant>
      <vt:variant>
        <vt:i4>5</vt:i4>
      </vt:variant>
      <vt:variant>
        <vt:lpwstr/>
      </vt:variant>
      <vt:variant>
        <vt:lpwstr>_Toc340423672</vt:lpwstr>
      </vt:variant>
      <vt:variant>
        <vt:i4>1245239</vt:i4>
      </vt:variant>
      <vt:variant>
        <vt:i4>179</vt:i4>
      </vt:variant>
      <vt:variant>
        <vt:i4>0</vt:i4>
      </vt:variant>
      <vt:variant>
        <vt:i4>5</vt:i4>
      </vt:variant>
      <vt:variant>
        <vt:lpwstr/>
      </vt:variant>
      <vt:variant>
        <vt:lpwstr>_Toc340423671</vt:lpwstr>
      </vt:variant>
      <vt:variant>
        <vt:i4>1245239</vt:i4>
      </vt:variant>
      <vt:variant>
        <vt:i4>173</vt:i4>
      </vt:variant>
      <vt:variant>
        <vt:i4>0</vt:i4>
      </vt:variant>
      <vt:variant>
        <vt:i4>5</vt:i4>
      </vt:variant>
      <vt:variant>
        <vt:lpwstr/>
      </vt:variant>
      <vt:variant>
        <vt:lpwstr>_Toc340423670</vt:lpwstr>
      </vt:variant>
      <vt:variant>
        <vt:i4>1179703</vt:i4>
      </vt:variant>
      <vt:variant>
        <vt:i4>167</vt:i4>
      </vt:variant>
      <vt:variant>
        <vt:i4>0</vt:i4>
      </vt:variant>
      <vt:variant>
        <vt:i4>5</vt:i4>
      </vt:variant>
      <vt:variant>
        <vt:lpwstr/>
      </vt:variant>
      <vt:variant>
        <vt:lpwstr>_Toc340423669</vt:lpwstr>
      </vt:variant>
      <vt:variant>
        <vt:i4>1179703</vt:i4>
      </vt:variant>
      <vt:variant>
        <vt:i4>161</vt:i4>
      </vt:variant>
      <vt:variant>
        <vt:i4>0</vt:i4>
      </vt:variant>
      <vt:variant>
        <vt:i4>5</vt:i4>
      </vt:variant>
      <vt:variant>
        <vt:lpwstr/>
      </vt:variant>
      <vt:variant>
        <vt:lpwstr>_Toc340423668</vt:lpwstr>
      </vt:variant>
      <vt:variant>
        <vt:i4>1179703</vt:i4>
      </vt:variant>
      <vt:variant>
        <vt:i4>155</vt:i4>
      </vt:variant>
      <vt:variant>
        <vt:i4>0</vt:i4>
      </vt:variant>
      <vt:variant>
        <vt:i4>5</vt:i4>
      </vt:variant>
      <vt:variant>
        <vt:lpwstr/>
      </vt:variant>
      <vt:variant>
        <vt:lpwstr>_Toc340423667</vt:lpwstr>
      </vt:variant>
      <vt:variant>
        <vt:i4>1179703</vt:i4>
      </vt:variant>
      <vt:variant>
        <vt:i4>149</vt:i4>
      </vt:variant>
      <vt:variant>
        <vt:i4>0</vt:i4>
      </vt:variant>
      <vt:variant>
        <vt:i4>5</vt:i4>
      </vt:variant>
      <vt:variant>
        <vt:lpwstr/>
      </vt:variant>
      <vt:variant>
        <vt:lpwstr>_Toc340423666</vt:lpwstr>
      </vt:variant>
      <vt:variant>
        <vt:i4>1179703</vt:i4>
      </vt:variant>
      <vt:variant>
        <vt:i4>143</vt:i4>
      </vt:variant>
      <vt:variant>
        <vt:i4>0</vt:i4>
      </vt:variant>
      <vt:variant>
        <vt:i4>5</vt:i4>
      </vt:variant>
      <vt:variant>
        <vt:lpwstr/>
      </vt:variant>
      <vt:variant>
        <vt:lpwstr>_Toc340423665</vt:lpwstr>
      </vt:variant>
      <vt:variant>
        <vt:i4>1179703</vt:i4>
      </vt:variant>
      <vt:variant>
        <vt:i4>137</vt:i4>
      </vt:variant>
      <vt:variant>
        <vt:i4>0</vt:i4>
      </vt:variant>
      <vt:variant>
        <vt:i4>5</vt:i4>
      </vt:variant>
      <vt:variant>
        <vt:lpwstr/>
      </vt:variant>
      <vt:variant>
        <vt:lpwstr>_Toc340423664</vt:lpwstr>
      </vt:variant>
      <vt:variant>
        <vt:i4>1179703</vt:i4>
      </vt:variant>
      <vt:variant>
        <vt:i4>131</vt:i4>
      </vt:variant>
      <vt:variant>
        <vt:i4>0</vt:i4>
      </vt:variant>
      <vt:variant>
        <vt:i4>5</vt:i4>
      </vt:variant>
      <vt:variant>
        <vt:lpwstr/>
      </vt:variant>
      <vt:variant>
        <vt:lpwstr>_Toc340423663</vt:lpwstr>
      </vt:variant>
      <vt:variant>
        <vt:i4>1179703</vt:i4>
      </vt:variant>
      <vt:variant>
        <vt:i4>125</vt:i4>
      </vt:variant>
      <vt:variant>
        <vt:i4>0</vt:i4>
      </vt:variant>
      <vt:variant>
        <vt:i4>5</vt:i4>
      </vt:variant>
      <vt:variant>
        <vt:lpwstr/>
      </vt:variant>
      <vt:variant>
        <vt:lpwstr>_Toc340423662</vt:lpwstr>
      </vt:variant>
      <vt:variant>
        <vt:i4>1179703</vt:i4>
      </vt:variant>
      <vt:variant>
        <vt:i4>119</vt:i4>
      </vt:variant>
      <vt:variant>
        <vt:i4>0</vt:i4>
      </vt:variant>
      <vt:variant>
        <vt:i4>5</vt:i4>
      </vt:variant>
      <vt:variant>
        <vt:lpwstr/>
      </vt:variant>
      <vt:variant>
        <vt:lpwstr>_Toc340423661</vt:lpwstr>
      </vt:variant>
      <vt:variant>
        <vt:i4>1179703</vt:i4>
      </vt:variant>
      <vt:variant>
        <vt:i4>113</vt:i4>
      </vt:variant>
      <vt:variant>
        <vt:i4>0</vt:i4>
      </vt:variant>
      <vt:variant>
        <vt:i4>5</vt:i4>
      </vt:variant>
      <vt:variant>
        <vt:lpwstr/>
      </vt:variant>
      <vt:variant>
        <vt:lpwstr>_Toc340423660</vt:lpwstr>
      </vt:variant>
      <vt:variant>
        <vt:i4>1114167</vt:i4>
      </vt:variant>
      <vt:variant>
        <vt:i4>107</vt:i4>
      </vt:variant>
      <vt:variant>
        <vt:i4>0</vt:i4>
      </vt:variant>
      <vt:variant>
        <vt:i4>5</vt:i4>
      </vt:variant>
      <vt:variant>
        <vt:lpwstr/>
      </vt:variant>
      <vt:variant>
        <vt:lpwstr>_Toc340423659</vt:lpwstr>
      </vt:variant>
      <vt:variant>
        <vt:i4>1114167</vt:i4>
      </vt:variant>
      <vt:variant>
        <vt:i4>101</vt:i4>
      </vt:variant>
      <vt:variant>
        <vt:i4>0</vt:i4>
      </vt:variant>
      <vt:variant>
        <vt:i4>5</vt:i4>
      </vt:variant>
      <vt:variant>
        <vt:lpwstr/>
      </vt:variant>
      <vt:variant>
        <vt:lpwstr>_Toc340423658</vt:lpwstr>
      </vt:variant>
      <vt:variant>
        <vt:i4>1114167</vt:i4>
      </vt:variant>
      <vt:variant>
        <vt:i4>95</vt:i4>
      </vt:variant>
      <vt:variant>
        <vt:i4>0</vt:i4>
      </vt:variant>
      <vt:variant>
        <vt:i4>5</vt:i4>
      </vt:variant>
      <vt:variant>
        <vt:lpwstr/>
      </vt:variant>
      <vt:variant>
        <vt:lpwstr>_Toc340423657</vt:lpwstr>
      </vt:variant>
      <vt:variant>
        <vt:i4>1114167</vt:i4>
      </vt:variant>
      <vt:variant>
        <vt:i4>89</vt:i4>
      </vt:variant>
      <vt:variant>
        <vt:i4>0</vt:i4>
      </vt:variant>
      <vt:variant>
        <vt:i4>5</vt:i4>
      </vt:variant>
      <vt:variant>
        <vt:lpwstr/>
      </vt:variant>
      <vt:variant>
        <vt:lpwstr>_Toc340423656</vt:lpwstr>
      </vt:variant>
      <vt:variant>
        <vt:i4>1114167</vt:i4>
      </vt:variant>
      <vt:variant>
        <vt:i4>83</vt:i4>
      </vt:variant>
      <vt:variant>
        <vt:i4>0</vt:i4>
      </vt:variant>
      <vt:variant>
        <vt:i4>5</vt:i4>
      </vt:variant>
      <vt:variant>
        <vt:lpwstr/>
      </vt:variant>
      <vt:variant>
        <vt:lpwstr>_Toc340423655</vt:lpwstr>
      </vt:variant>
      <vt:variant>
        <vt:i4>1114167</vt:i4>
      </vt:variant>
      <vt:variant>
        <vt:i4>77</vt:i4>
      </vt:variant>
      <vt:variant>
        <vt:i4>0</vt:i4>
      </vt:variant>
      <vt:variant>
        <vt:i4>5</vt:i4>
      </vt:variant>
      <vt:variant>
        <vt:lpwstr/>
      </vt:variant>
      <vt:variant>
        <vt:lpwstr>_Toc340423654</vt:lpwstr>
      </vt:variant>
      <vt:variant>
        <vt:i4>1114167</vt:i4>
      </vt:variant>
      <vt:variant>
        <vt:i4>71</vt:i4>
      </vt:variant>
      <vt:variant>
        <vt:i4>0</vt:i4>
      </vt:variant>
      <vt:variant>
        <vt:i4>5</vt:i4>
      </vt:variant>
      <vt:variant>
        <vt:lpwstr/>
      </vt:variant>
      <vt:variant>
        <vt:lpwstr>_Toc340423653</vt:lpwstr>
      </vt:variant>
      <vt:variant>
        <vt:i4>1114167</vt:i4>
      </vt:variant>
      <vt:variant>
        <vt:i4>65</vt:i4>
      </vt:variant>
      <vt:variant>
        <vt:i4>0</vt:i4>
      </vt:variant>
      <vt:variant>
        <vt:i4>5</vt:i4>
      </vt:variant>
      <vt:variant>
        <vt:lpwstr/>
      </vt:variant>
      <vt:variant>
        <vt:lpwstr>_Toc340423652</vt:lpwstr>
      </vt:variant>
      <vt:variant>
        <vt:i4>1114167</vt:i4>
      </vt:variant>
      <vt:variant>
        <vt:i4>59</vt:i4>
      </vt:variant>
      <vt:variant>
        <vt:i4>0</vt:i4>
      </vt:variant>
      <vt:variant>
        <vt:i4>5</vt:i4>
      </vt:variant>
      <vt:variant>
        <vt:lpwstr/>
      </vt:variant>
      <vt:variant>
        <vt:lpwstr>_Toc340423651</vt:lpwstr>
      </vt:variant>
      <vt:variant>
        <vt:i4>1114167</vt:i4>
      </vt:variant>
      <vt:variant>
        <vt:i4>53</vt:i4>
      </vt:variant>
      <vt:variant>
        <vt:i4>0</vt:i4>
      </vt:variant>
      <vt:variant>
        <vt:i4>5</vt:i4>
      </vt:variant>
      <vt:variant>
        <vt:lpwstr/>
      </vt:variant>
      <vt:variant>
        <vt:lpwstr>_Toc340423650</vt:lpwstr>
      </vt:variant>
      <vt:variant>
        <vt:i4>1048631</vt:i4>
      </vt:variant>
      <vt:variant>
        <vt:i4>47</vt:i4>
      </vt:variant>
      <vt:variant>
        <vt:i4>0</vt:i4>
      </vt:variant>
      <vt:variant>
        <vt:i4>5</vt:i4>
      </vt:variant>
      <vt:variant>
        <vt:lpwstr/>
      </vt:variant>
      <vt:variant>
        <vt:lpwstr>_Toc340423649</vt:lpwstr>
      </vt:variant>
      <vt:variant>
        <vt:i4>1048631</vt:i4>
      </vt:variant>
      <vt:variant>
        <vt:i4>41</vt:i4>
      </vt:variant>
      <vt:variant>
        <vt:i4>0</vt:i4>
      </vt:variant>
      <vt:variant>
        <vt:i4>5</vt:i4>
      </vt:variant>
      <vt:variant>
        <vt:lpwstr/>
      </vt:variant>
      <vt:variant>
        <vt:lpwstr>_Toc340423648</vt:lpwstr>
      </vt:variant>
      <vt:variant>
        <vt:i4>1048631</vt:i4>
      </vt:variant>
      <vt:variant>
        <vt:i4>35</vt:i4>
      </vt:variant>
      <vt:variant>
        <vt:i4>0</vt:i4>
      </vt:variant>
      <vt:variant>
        <vt:i4>5</vt:i4>
      </vt:variant>
      <vt:variant>
        <vt:lpwstr/>
      </vt:variant>
      <vt:variant>
        <vt:lpwstr>_Toc340423647</vt:lpwstr>
      </vt:variant>
      <vt:variant>
        <vt:i4>1048631</vt:i4>
      </vt:variant>
      <vt:variant>
        <vt:i4>29</vt:i4>
      </vt:variant>
      <vt:variant>
        <vt:i4>0</vt:i4>
      </vt:variant>
      <vt:variant>
        <vt:i4>5</vt:i4>
      </vt:variant>
      <vt:variant>
        <vt:lpwstr/>
      </vt:variant>
      <vt:variant>
        <vt:lpwstr>_Toc340423646</vt:lpwstr>
      </vt:variant>
      <vt:variant>
        <vt:i4>1048631</vt:i4>
      </vt:variant>
      <vt:variant>
        <vt:i4>23</vt:i4>
      </vt:variant>
      <vt:variant>
        <vt:i4>0</vt:i4>
      </vt:variant>
      <vt:variant>
        <vt:i4>5</vt:i4>
      </vt:variant>
      <vt:variant>
        <vt:lpwstr/>
      </vt:variant>
      <vt:variant>
        <vt:lpwstr>_Toc340423645</vt:lpwstr>
      </vt:variant>
      <vt:variant>
        <vt:i4>1048631</vt:i4>
      </vt:variant>
      <vt:variant>
        <vt:i4>17</vt:i4>
      </vt:variant>
      <vt:variant>
        <vt:i4>0</vt:i4>
      </vt:variant>
      <vt:variant>
        <vt:i4>5</vt:i4>
      </vt:variant>
      <vt:variant>
        <vt:lpwstr/>
      </vt:variant>
      <vt:variant>
        <vt:lpwstr>_Toc340423644</vt:lpwstr>
      </vt:variant>
      <vt:variant>
        <vt:i4>1048631</vt:i4>
      </vt:variant>
      <vt:variant>
        <vt:i4>11</vt:i4>
      </vt:variant>
      <vt:variant>
        <vt:i4>0</vt:i4>
      </vt:variant>
      <vt:variant>
        <vt:i4>5</vt:i4>
      </vt:variant>
      <vt:variant>
        <vt:lpwstr/>
      </vt:variant>
      <vt:variant>
        <vt:lpwstr>_Toc340423643</vt:lpwstr>
      </vt:variant>
      <vt:variant>
        <vt:i4>720912</vt:i4>
      </vt:variant>
      <vt:variant>
        <vt:i4>6</vt:i4>
      </vt:variant>
      <vt:variant>
        <vt:i4>0</vt:i4>
      </vt:variant>
      <vt:variant>
        <vt:i4>5</vt:i4>
      </vt:variant>
      <vt:variant>
        <vt:lpwstr>http://www.microsoft.com/about/legal/en/us/IntellectualProperty/Trademarks/EN-US.aspx</vt:lpwstr>
      </vt:variant>
      <vt:variant>
        <vt:lpwstr/>
      </vt:variant>
      <vt:variant>
        <vt:i4>720912</vt:i4>
      </vt:variant>
      <vt:variant>
        <vt:i4>3</vt:i4>
      </vt:variant>
      <vt:variant>
        <vt:i4>0</vt:i4>
      </vt:variant>
      <vt:variant>
        <vt:i4>5</vt:i4>
      </vt:variant>
      <vt:variant>
        <vt:lpwstr>http://www.microsoft.com/about/legal/en/us/IntellectualProperty/Trademarks/EN-US.aspx</vt:lpwstr>
      </vt:variant>
      <vt:variant>
        <vt:lpwstr/>
      </vt:variant>
      <vt:variant>
        <vt:i4>6225951</vt:i4>
      </vt:variant>
      <vt:variant>
        <vt:i4>0</vt:i4>
      </vt:variant>
      <vt:variant>
        <vt:i4>0</vt:i4>
      </vt:variant>
      <vt:variant>
        <vt:i4>5</vt:i4>
      </vt:variant>
      <vt:variant>
        <vt:lpwstr>http://www.microsoft.com/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Diane Groth</dc:creator>
  <cp:lastModifiedBy>albert</cp:lastModifiedBy>
  <cp:revision>2</cp:revision>
  <cp:lastPrinted>2012-10-25T12:38:00Z</cp:lastPrinted>
  <dcterms:created xsi:type="dcterms:W3CDTF">2013-04-05T11:46:00Z</dcterms:created>
  <dcterms:modified xsi:type="dcterms:W3CDTF">2013-04-05T11:46:00Z</dcterms:modified>
</cp:coreProperties>
</file>